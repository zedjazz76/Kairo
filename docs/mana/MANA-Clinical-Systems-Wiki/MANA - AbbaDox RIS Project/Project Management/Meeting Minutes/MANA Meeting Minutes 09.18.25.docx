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4E6E5A5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09-1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AF7C87">
                  <w:rPr>
                    <w:rFonts w:cs="Segoe UI"/>
                  </w:rPr>
                  <w:t>Thursday, September 18,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58892652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16010525" w14:textId="21CCF17C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9/11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4EA8A987" w14:textId="07842093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3110D0D" w14:textId="787F16C6" w:rsidR="0008061B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10/02 </w:t>
            </w:r>
            <w:r w:rsidR="00912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- New</w:t>
            </w:r>
          </w:p>
          <w:p w14:paraId="359983B6" w14:textId="125B420A" w:rsidR="003B4DBA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9/19 Review - 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4B88399F" w14:textId="20E0439D" w:rsidR="00A2743C" w:rsidRPr="008B272B" w:rsidRDefault="00B61AA2" w:rsidP="00A2743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VPN: Same VPN</w:t>
            </w:r>
            <w:r w:rsidR="00AB6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will be used for Merge, MagView, PW and OnceEMR</w:t>
            </w:r>
            <w:r w:rsidR="002130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529E6EC4" w14:textId="544ECE93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</w:pP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Merge PA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/</w:t>
            </w:r>
            <w:r w:rsidRPr="00EF37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CS. 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Scope: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RU</w:t>
            </w:r>
          </w:p>
          <w:p w14:paraId="37BFC84F" w14:textId="026F9746" w:rsidR="00BD17B3" w:rsidRPr="00583EED" w:rsidRDefault="00BD17B3" w:rsidP="00583EE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5C24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24 Kick-off </w:t>
            </w:r>
            <w:r w:rsidR="006120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 9/25</w:t>
            </w:r>
          </w:p>
          <w:p w14:paraId="7C0BFE4C" w14:textId="7DAFF27A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D13634D" w14:textId="6F4745B2" w:rsidR="005D19A9" w:rsidRPr="00BD17B3" w:rsidRDefault="00BD17B3" w:rsidP="00BD17B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9/18 Pending on PM assignment, MV - In Progress</w:t>
            </w:r>
          </w:p>
          <w:p w14:paraId="242AF98B" w14:textId="200C6D50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</w:p>
          <w:p w14:paraId="1923CC7E" w14:textId="4B1EF80D" w:rsidR="00BD17B3" w:rsidRPr="00220351" w:rsidRDefault="00DB4557" w:rsidP="0022035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9/24 Kick-off </w:t>
            </w:r>
            <w:r w:rsidR="00BA4C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 9/24</w:t>
            </w:r>
          </w:p>
          <w:p w14:paraId="1FB40A16" w14:textId="410BA852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  <w:p w14:paraId="7B5C123C" w14:textId="1ADD5BCB" w:rsidR="00ED3683" w:rsidRDefault="00F54E23" w:rsidP="00ED368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9/18 Request assist to Steven to open ticket with eCW.</w:t>
            </w:r>
          </w:p>
          <w:p w14:paraId="5E528519" w14:textId="362FF4E8" w:rsidR="00270D4B" w:rsidRPr="00D80BA4" w:rsidRDefault="00354434" w:rsidP="00D80BA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84802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r w:rsidR="00CD5C3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6674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</w:p>
          <w:p w14:paraId="2E165B63" w14:textId="0F5AFD78" w:rsidR="00924864" w:rsidRDefault="00B4035C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OncoEMR working on agreement</w:t>
            </w:r>
            <w:r w:rsidR="009540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the Engineer Assignment. </w:t>
            </w:r>
            <w:r w:rsidR="0099766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Timeline completion 2 months.</w:t>
            </w:r>
          </w:p>
          <w:p w14:paraId="784BB731" w14:textId="645AFCFC" w:rsidR="00712971" w:rsidRPr="00C0098F" w:rsidRDefault="00712971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6A559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18 Kick-off completed. OncoEMR to share SOW with HOG</w:t>
            </w:r>
            <w:r w:rsidR="00584A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6399A112" w14:textId="0A18BD9A" w:rsidR="00223AA6" w:rsidRPr="00081669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273E7">
              <w:rPr>
                <w:rFonts w:ascii="Calibri" w:eastAsia="Times New Roman" w:hAnsi="Calibri" w:cs="Calibri"/>
                <w:sz w:val="18"/>
                <w:szCs w:val="18"/>
              </w:rPr>
              <w:t>Data Migration</w:t>
            </w:r>
            <w:r w:rsidR="000B2D40">
              <w:rPr>
                <w:rFonts w:ascii="Calibri" w:eastAsia="Times New Roman" w:hAnsi="Calibri" w:cs="Calibri"/>
                <w:sz w:val="18"/>
                <w:szCs w:val="18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594B227" w14:textId="0FC9C23C" w:rsidR="00924864" w:rsidRPr="00757ABE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9/11 Access to SFTP shared with Jeff at Merge, AbbaDox – Completed</w:t>
            </w:r>
          </w:p>
          <w:p w14:paraId="1BD7EF1A" w14:textId="705330BA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AbbaDox pending on samples from Merge, AbbaDox - New</w:t>
            </w:r>
          </w:p>
          <w:p w14:paraId="714685A5" w14:textId="30376560" w:rsidR="00757ABE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Account Configurations</w:t>
            </w:r>
          </w:p>
          <w:p w14:paraId="11E26B08" w14:textId="5527EBAE" w:rsidR="00321532" w:rsidRDefault="00321532" w:rsidP="0032153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9/18 Need to schedule configuration call with the Imaging Center, Dawn, 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Lynette, and Britney. </w:t>
            </w:r>
          </w:p>
          <w:p w14:paraId="1DC810FE" w14:textId="42813121" w:rsidR="00526554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018DC51A" w:rsidR="002E4FF5" w:rsidRPr="002E4FF5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D762E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18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</w:t>
            </w:r>
            <w:r w:rsidR="00B072B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3F4AC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51425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  <w:r w:rsidR="00DB17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2E94EA17" w:rsidR="00D11FE0" w:rsidRPr="00D11FE0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 </w:t>
            </w:r>
            <w:r w:rsidR="00104F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 AbbaDox to build Questionnaire provided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F736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D70C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00B2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02896AF" w14:textId="0E5DC85B" w:rsidR="00526554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Resource </w:t>
            </w:r>
            <w:r w:rsidR="005265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1712208A" w:rsidR="009074F8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– New</w:t>
            </w:r>
          </w:p>
          <w:p w14:paraId="610CB7A0" w14:textId="5D210F36" w:rsidR="004B2984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5F72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F5D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3F5D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19D684BC" w14:textId="4B1C0F3E" w:rsidR="00757ABE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Complex </w:t>
            </w:r>
            <w:r w:rsidR="0070326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Scheduling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</w:t>
            </w:r>
          </w:p>
          <w:p w14:paraId="51035B4F" w14:textId="54534A14" w:rsidR="00E85166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56303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8 </w:t>
            </w:r>
            <w:r w:rsidR="004E22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– 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New</w:t>
            </w:r>
          </w:p>
          <w:p w14:paraId="7040415D" w14:textId="02C062B6" w:rsidR="00972368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9/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</w:t>
            </w:r>
            <w:r w:rsidR="0007113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4B298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</w:t>
            </w:r>
          </w:p>
          <w:p w14:paraId="135D9EAB" w14:textId="0BFE1389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/1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11286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In Progress</w:t>
            </w:r>
          </w:p>
          <w:p w14:paraId="22C4CB55" w14:textId="35DDAD7A" w:rsidR="000E7840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4A6E6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9/19</w:t>
            </w:r>
            <w:r w:rsidR="006C24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653F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Review – In Progress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23029356" w14:textId="71BC3D8F" w:rsidR="00B6334D" w:rsidRDefault="00591E84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9/11 BC will pursue Reforma</w:t>
            </w:r>
            <w:r w:rsidR="006B77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61A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print Router.</w:t>
            </w:r>
          </w:p>
          <w:p w14:paraId="443FC2C7" w14:textId="3083F24D" w:rsidR="00B330FE" w:rsidRPr="00A85C5A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59B5A3C4" w14:textId="1D9B7E05" w:rsidR="0059732F" w:rsidRPr="005B1181" w:rsidRDefault="00A85C5A" w:rsidP="005B1181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ScanDox</w:t>
            </w:r>
            <w:r w:rsidR="005B1181">
              <w:t xml:space="preserve"> </w:t>
            </w:r>
            <w:r w:rsidR="005B1181" w:rsidRPr="0084732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required</w:t>
            </w:r>
            <w:r w:rsidR="005B118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.</w:t>
            </w:r>
            <w:r w:rsidR="00E854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C385" w14:textId="77777777" w:rsidR="00DC1942" w:rsidRDefault="00DC1942" w:rsidP="00C60D2C">
      <w:pPr>
        <w:spacing w:after="0" w:line="240" w:lineRule="auto"/>
      </w:pPr>
      <w:r>
        <w:separator/>
      </w:r>
    </w:p>
  </w:endnote>
  <w:endnote w:type="continuationSeparator" w:id="0">
    <w:p w14:paraId="7C78AAFF" w14:textId="77777777" w:rsidR="00DC1942" w:rsidRDefault="00DC1942" w:rsidP="00C60D2C">
      <w:pPr>
        <w:spacing w:after="0" w:line="240" w:lineRule="auto"/>
      </w:pPr>
      <w:r>
        <w:continuationSeparator/>
      </w:r>
    </w:p>
  </w:endnote>
  <w:endnote w:type="continuationNotice" w:id="1">
    <w:p w14:paraId="3BA0F226" w14:textId="77777777" w:rsidR="00DC1942" w:rsidRDefault="00DC19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9547" w14:textId="77777777" w:rsidR="00DC1942" w:rsidRDefault="00DC1942" w:rsidP="00C60D2C">
      <w:pPr>
        <w:spacing w:after="0" w:line="240" w:lineRule="auto"/>
      </w:pPr>
      <w:r>
        <w:separator/>
      </w:r>
    </w:p>
  </w:footnote>
  <w:footnote w:type="continuationSeparator" w:id="0">
    <w:p w14:paraId="576D4FDA" w14:textId="77777777" w:rsidR="00DC1942" w:rsidRDefault="00DC1942" w:rsidP="00C60D2C">
      <w:pPr>
        <w:spacing w:after="0" w:line="240" w:lineRule="auto"/>
      </w:pPr>
      <w:r>
        <w:continuationSeparator/>
      </w:r>
    </w:p>
  </w:footnote>
  <w:footnote w:type="continuationNotice" w:id="1">
    <w:p w14:paraId="07AEE999" w14:textId="77777777" w:rsidR="00DC1942" w:rsidRDefault="00DC19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2C90FCFA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48F"/>
    <w:rsid w:val="0002097D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25C3"/>
    <w:rsid w:val="000940D6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E1C"/>
    <w:rsid w:val="000B3EB3"/>
    <w:rsid w:val="000B50F0"/>
    <w:rsid w:val="000B54D5"/>
    <w:rsid w:val="000B61AA"/>
    <w:rsid w:val="000B6216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11B4"/>
    <w:rsid w:val="000E14F0"/>
    <w:rsid w:val="000E2359"/>
    <w:rsid w:val="000E241B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A2B"/>
    <w:rsid w:val="001332A5"/>
    <w:rsid w:val="001344EC"/>
    <w:rsid w:val="00135BA2"/>
    <w:rsid w:val="0013606C"/>
    <w:rsid w:val="00136650"/>
    <w:rsid w:val="00136E55"/>
    <w:rsid w:val="001374A0"/>
    <w:rsid w:val="001410ED"/>
    <w:rsid w:val="00141A50"/>
    <w:rsid w:val="0014245C"/>
    <w:rsid w:val="001426B2"/>
    <w:rsid w:val="00142ABC"/>
    <w:rsid w:val="00142AC4"/>
    <w:rsid w:val="00142EFD"/>
    <w:rsid w:val="0014342C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A81"/>
    <w:rsid w:val="001A5545"/>
    <w:rsid w:val="001A59E5"/>
    <w:rsid w:val="001A5CE6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722F"/>
    <w:rsid w:val="002E7344"/>
    <w:rsid w:val="002F0105"/>
    <w:rsid w:val="002F06F3"/>
    <w:rsid w:val="002F08E0"/>
    <w:rsid w:val="002F12D3"/>
    <w:rsid w:val="002F1940"/>
    <w:rsid w:val="002F19CE"/>
    <w:rsid w:val="002F270A"/>
    <w:rsid w:val="002F370E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661"/>
    <w:rsid w:val="00301BA8"/>
    <w:rsid w:val="00301CAF"/>
    <w:rsid w:val="00301D11"/>
    <w:rsid w:val="00301D68"/>
    <w:rsid w:val="00301FAD"/>
    <w:rsid w:val="0030230B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4434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C01DA"/>
    <w:rsid w:val="003C05DA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666"/>
    <w:rsid w:val="00556E28"/>
    <w:rsid w:val="00557D7C"/>
    <w:rsid w:val="005615E0"/>
    <w:rsid w:val="0056195B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2128"/>
    <w:rsid w:val="005A2611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1181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A21"/>
    <w:rsid w:val="006871FE"/>
    <w:rsid w:val="00687948"/>
    <w:rsid w:val="00687D53"/>
    <w:rsid w:val="006902F0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12BB"/>
    <w:rsid w:val="006B15AB"/>
    <w:rsid w:val="006B15FB"/>
    <w:rsid w:val="006B1E87"/>
    <w:rsid w:val="006B252B"/>
    <w:rsid w:val="006B258E"/>
    <w:rsid w:val="006B55BA"/>
    <w:rsid w:val="006B6338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BF7"/>
    <w:rsid w:val="007C5E2C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9A3"/>
    <w:rsid w:val="00806715"/>
    <w:rsid w:val="00806B0C"/>
    <w:rsid w:val="0080717A"/>
    <w:rsid w:val="0081001F"/>
    <w:rsid w:val="0081034E"/>
    <w:rsid w:val="00810A85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94F"/>
    <w:rsid w:val="00906A25"/>
    <w:rsid w:val="009074F8"/>
    <w:rsid w:val="0091018A"/>
    <w:rsid w:val="00910B1F"/>
    <w:rsid w:val="00910B4D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3A0A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6CD"/>
    <w:rsid w:val="00987C7C"/>
    <w:rsid w:val="00987DA0"/>
    <w:rsid w:val="00990433"/>
    <w:rsid w:val="00990649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D29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E7F"/>
    <w:rsid w:val="00B47C34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6FD"/>
    <w:rsid w:val="00C40A94"/>
    <w:rsid w:val="00C40D86"/>
    <w:rsid w:val="00C414EC"/>
    <w:rsid w:val="00C41F8C"/>
    <w:rsid w:val="00C4210A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4586"/>
    <w:rsid w:val="00D1467B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306F"/>
    <w:rsid w:val="00D53586"/>
    <w:rsid w:val="00D53C6A"/>
    <w:rsid w:val="00D54F58"/>
    <w:rsid w:val="00D550C5"/>
    <w:rsid w:val="00D5573C"/>
    <w:rsid w:val="00D57AF8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80075"/>
    <w:rsid w:val="00D800D1"/>
    <w:rsid w:val="00D80686"/>
    <w:rsid w:val="00D80BA4"/>
    <w:rsid w:val="00D81DC5"/>
    <w:rsid w:val="00D81E71"/>
    <w:rsid w:val="00D8370F"/>
    <w:rsid w:val="00D83EC9"/>
    <w:rsid w:val="00D86C2C"/>
    <w:rsid w:val="00D9013A"/>
    <w:rsid w:val="00D9115F"/>
    <w:rsid w:val="00D91D78"/>
    <w:rsid w:val="00D92CC3"/>
    <w:rsid w:val="00D93AE0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179C"/>
    <w:rsid w:val="00DC1942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60AE6"/>
    <w:rsid w:val="00E60CE2"/>
    <w:rsid w:val="00E614C4"/>
    <w:rsid w:val="00E61EB0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3E9F"/>
    <w:rsid w:val="00F24299"/>
    <w:rsid w:val="00F25292"/>
    <w:rsid w:val="00F25B78"/>
    <w:rsid w:val="00F263DD"/>
    <w:rsid w:val="00F2677A"/>
    <w:rsid w:val="00F270F1"/>
    <w:rsid w:val="00F275FB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17B3"/>
    <w:rsid w:val="00F42371"/>
    <w:rsid w:val="00F42FA8"/>
    <w:rsid w:val="00F437A6"/>
    <w:rsid w:val="00F43BB8"/>
    <w:rsid w:val="00F43FD7"/>
    <w:rsid w:val="00F44D8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F31"/>
    <w:rsid w:val="00F620F0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7FF"/>
    <w:rsid w:val="00F71C02"/>
    <w:rsid w:val="00F71EBC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684"/>
    <w:rsid w:val="00F93EE9"/>
    <w:rsid w:val="00F9499D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AB5"/>
    <w:rsid w:val="00FB4339"/>
    <w:rsid w:val="00FB5764"/>
    <w:rsid w:val="00FB60F7"/>
    <w:rsid w:val="00FB6734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1689F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FFA"/>
    <w:rsid w:val="00B73865"/>
    <w:rsid w:val="00B7497B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28775-EF75-47B0-98AE-A5B69CA7A23B}"/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87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37</cp:revision>
  <cp:lastPrinted>2017-08-16T14:23:00Z</cp:lastPrinted>
  <dcterms:created xsi:type="dcterms:W3CDTF">2025-09-18T18:17:00Z</dcterms:created>
  <dcterms:modified xsi:type="dcterms:W3CDTF">2025-09-24T13:46:00Z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