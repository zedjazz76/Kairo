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23F604B9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1-07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3D23E9">
                  <w:rPr>
                    <w:rFonts w:cs="Segoe UI"/>
                  </w:rPr>
                  <w:t>Wednesday, January 7,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42CD3654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</w:t>
            </w:r>
            <w:r w:rsidR="0066616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24</w:t>
            </w:r>
          </w:p>
          <w:p w14:paraId="7C863DB8" w14:textId="12F713E3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55E1EAB" w14:textId="27143774" w:rsidR="001B7C1C" w:rsidRPr="001B7C1C" w:rsidRDefault="001B7C1C" w:rsidP="001B7C1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474E1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/7 On-site Agenda confirmed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2019F7DE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A0A4E56" w14:textId="716D5021" w:rsidR="003E7D57" w:rsidRDefault="00C662F5" w:rsidP="003E7D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3E7D5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0A8904A9" w14:textId="3B8F3DBA" w:rsidR="003E7D57" w:rsidRPr="003E7D57" w:rsidRDefault="003D2C4F" w:rsidP="003D2C4F">
            <w:pPr>
              <w:pStyle w:val="ListParagraph"/>
              <w:numPr>
                <w:ilvl w:val="4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1/21 Discussion required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2949EAA3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64411DA7" w14:textId="271A2729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In Progress</w:t>
            </w:r>
          </w:p>
          <w:p w14:paraId="55D3A826" w14:textId="261AC45A" w:rsidR="005B5CFD" w:rsidRPr="005B5CFD" w:rsidRDefault="0049068D" w:rsidP="005B5CFD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1/5</w:t>
            </w:r>
            <w:r w:rsidR="00533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Pending and Scheduling – In Progress</w:t>
            </w:r>
          </w:p>
          <w:p w14:paraId="23CA8D62" w14:textId="39BBF929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 12/</w:t>
            </w:r>
            <w:r w:rsidR="00C75D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</w:p>
          <w:p w14:paraId="265C9764" w14:textId="1A3B3204" w:rsidR="00C75DEC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Order Intake – Completed</w:t>
            </w:r>
          </w:p>
          <w:p w14:paraId="66B088D7" w14:textId="2E4B52D2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Pending and Scheduling – Completed</w:t>
            </w:r>
          </w:p>
          <w:p w14:paraId="3DB2C999" w14:textId="42653BDF" w:rsidR="00F3083A" w:rsidRDefault="00F3083A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Registration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D593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1376FC4" w14:textId="2F537A8D" w:rsidR="00CD593E" w:rsidRPr="005C23E0" w:rsidRDefault="00CD593E" w:rsidP="00C75DEC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Technologist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FE00734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0211A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64E3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306F82FB" w:rsidR="000D1804" w:rsidRPr="000D1804" w:rsidRDefault="00B64E3B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AbbaDox is sending all messages, and interface is enabled.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7A9DEA40" w14:textId="14894B74" w:rsidR="00733E32" w:rsidRDefault="00733E32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</w:t>
            </w:r>
            <w:r w:rsidR="007C5D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31 </w:t>
            </w:r>
            <w:r w:rsidR="008C0C8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 received</w:t>
            </w:r>
            <w:r w:rsidR="0011731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further testing required.</w:t>
            </w:r>
          </w:p>
          <w:p w14:paraId="6016DED8" w14:textId="3361135A" w:rsidR="00117319" w:rsidRDefault="0011731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Combo procedure management to be reviewed by Carrie, MANA </w:t>
            </w:r>
            <w:r w:rsidR="009F55A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F55A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78DF24C" w14:textId="622C2B49" w:rsidR="009F55A9" w:rsidRPr="000D1804" w:rsidRDefault="009F55A9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1/7 Full loop completed, AbbaDox reviewing IB ORU</w:t>
            </w:r>
            <w:r w:rsidR="00B47D4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validation on report, AbbaDox - New</w:t>
            </w:r>
          </w:p>
          <w:p w14:paraId="242AF98B" w14:textId="4404F0B2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4764F1" w:rsidRPr="004764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4BF526D9" w:rsidR="000F6C53" w:rsidRDefault="0001150B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updated Imaging procedures to resume testing with PET.</w:t>
            </w:r>
          </w:p>
          <w:p w14:paraId="6A44680B" w14:textId="603ADA71" w:rsidR="009A2924" w:rsidRPr="00BD17B3" w:rsidRDefault="00AA18F7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Rooms created for scheduling testing but require further review with Dawn</w:t>
            </w:r>
            <w:r w:rsidR="009A20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FB40A16" w14:textId="1700BE6F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2D1430F1" w14:textId="349F1461" w:rsidR="00661FFF" w:rsidRPr="00661FFF" w:rsidRDefault="00661FFF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12/31 eCW requires AbbaDox Local Procedures Compendium, AbbaDox - </w:t>
            </w:r>
            <w:r w:rsidR="00AF47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50D6C85A" w14:textId="0A14C605" w:rsidR="00A8169A" w:rsidRPr="00C0553D" w:rsidRDefault="00A8169A" w:rsidP="00C0553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</w:t>
            </w:r>
            <w:r w:rsidR="005F07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31 </w:t>
            </w:r>
            <w:r w:rsidR="00F6125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Submitting </w:t>
            </w:r>
            <w:r w:rsidR="00C0553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function in eCW almost ready for eCW, pending on Compendium and Cancellation workflow</w:t>
            </w:r>
          </w:p>
          <w:p w14:paraId="2FE05815" w14:textId="53E25075" w:rsidR="003E538D" w:rsidRPr="00882B67" w:rsidRDefault="003E538D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12/31 Report in embedded PDF can be sent in OB ORU</w:t>
            </w:r>
            <w:r w:rsidR="00AE796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from AbbaDox to eCW.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48E914BD" w14:textId="22756A8B" w:rsidR="00773B72" w:rsidRDefault="007F3DA1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E1DE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31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 w:rsidR="0099422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HOG/OncoEMR</w:t>
            </w:r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23D36A3" w14:textId="21C863D0" w:rsidR="00AF4776" w:rsidRPr="006C1037" w:rsidRDefault="00AF4776" w:rsidP="006C103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1/7 AbbaDox is ready to revamp interface, AbbaDox - New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C15DE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57BEAE78" w14:textId="59354DCD" w:rsidR="00C15DEA" w:rsidRPr="00AF4776" w:rsidRDefault="00C15DEA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15DEA">
              <w:rPr>
                <w:rFonts w:ascii="Calibri" w:eastAsia="Times New Roman" w:hAnsi="Calibri" w:cs="Calibri"/>
                <w:sz w:val="18"/>
                <w:szCs w:val="18"/>
              </w:rPr>
              <w:t>12/31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Data migration has begun, AbbaDox reviewing patient records and determined 940 duplicates in file.</w:t>
            </w:r>
          </w:p>
          <w:p w14:paraId="53201CCF" w14:textId="6FFECD50" w:rsidR="00AF4776" w:rsidRPr="00C15DEA" w:rsidRDefault="00AF4776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1/5 In Progress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655A67EC" w14:textId="602D68D5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  <w:r w:rsidR="004C34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Feature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-725</w:t>
            </w:r>
          </w:p>
          <w:p w14:paraId="3EB8598E" w14:textId="67C007D1" w:rsid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Ticket is on</w:t>
            </w:r>
            <w:r w:rsidR="00AF7F7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going.</w:t>
            </w:r>
          </w:p>
          <w:p w14:paraId="5B87D582" w14:textId="19433F71" w:rsidR="00511254" w:rsidRDefault="00511254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Inquiry: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 wizard, </w:t>
            </w:r>
            <w:r w:rsidR="00C246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have all locations selected when scheduling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by default, AbbaDox </w:t>
            </w:r>
            <w:r w:rsidR="00801DD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1B844007" w14:textId="6CA31B08" w:rsidR="00E6380E" w:rsidRDefault="00E6380E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12/31 Configuration for </w:t>
            </w:r>
            <w:r w:rsidR="00BF6BA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Foreign Films and dictated letters – In Progress</w:t>
            </w:r>
          </w:p>
          <w:p w14:paraId="65692DC0" w14:textId="1818FB1D" w:rsidR="00BF6BA8" w:rsidRDefault="00BF6BA8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12/31 Follow up on findings determined in the UAT</w:t>
            </w:r>
            <w:r w:rsidR="009144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 the BC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AF477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– In pr</w:t>
            </w:r>
            <w:r w:rsidR="005B5CF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ogress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0470669C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(Print)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need Reforma 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de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20129108" w14:textId="1B0202CE" w:rsidR="001A51FB" w:rsidRPr="00601C34" w:rsidRDefault="00E4076A" w:rsidP="00601C34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additional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forms to Reforma, AbbaDox – 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13C88C9D" w:rsid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loaded, packages being built</w:t>
            </w:r>
            <w:r w:rsidR="007A6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- 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F58FA13" w14:textId="77777777" w:rsidR="00644772" w:rsidRPr="00370443" w:rsidRDefault="00644772" w:rsidP="005F6DE6">
            <w:pPr>
              <w:pStyle w:val="ListParagraph"/>
              <w:ind w:left="288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3F0B" w14:textId="77777777" w:rsidR="00526111" w:rsidRDefault="00526111" w:rsidP="00C60D2C">
      <w:pPr>
        <w:spacing w:after="0" w:line="240" w:lineRule="auto"/>
      </w:pPr>
      <w:r>
        <w:separator/>
      </w:r>
    </w:p>
  </w:endnote>
  <w:endnote w:type="continuationSeparator" w:id="0">
    <w:p w14:paraId="7EBA2A96" w14:textId="77777777" w:rsidR="00526111" w:rsidRDefault="00526111" w:rsidP="00C60D2C">
      <w:pPr>
        <w:spacing w:after="0" w:line="240" w:lineRule="auto"/>
      </w:pPr>
      <w:r>
        <w:continuationSeparator/>
      </w:r>
    </w:p>
  </w:endnote>
  <w:endnote w:type="continuationNotice" w:id="1">
    <w:p w14:paraId="0103799F" w14:textId="77777777" w:rsidR="00526111" w:rsidRDefault="005261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F4B31" w14:textId="77777777" w:rsidR="00526111" w:rsidRDefault="00526111" w:rsidP="00C60D2C">
      <w:pPr>
        <w:spacing w:after="0" w:line="240" w:lineRule="auto"/>
      </w:pPr>
      <w:r>
        <w:separator/>
      </w:r>
    </w:p>
  </w:footnote>
  <w:footnote w:type="continuationSeparator" w:id="0">
    <w:p w14:paraId="092C769F" w14:textId="77777777" w:rsidR="00526111" w:rsidRDefault="00526111" w:rsidP="00C60D2C">
      <w:pPr>
        <w:spacing w:after="0" w:line="240" w:lineRule="auto"/>
      </w:pPr>
      <w:r>
        <w:continuationSeparator/>
      </w:r>
    </w:p>
  </w:footnote>
  <w:footnote w:type="continuationNotice" w:id="1">
    <w:p w14:paraId="72B6BA7D" w14:textId="77777777" w:rsidR="00526111" w:rsidRDefault="005261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150B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D3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C4F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671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538D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1069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8B6"/>
    <w:rsid w:val="00491C41"/>
    <w:rsid w:val="00491D65"/>
    <w:rsid w:val="004921BF"/>
    <w:rsid w:val="004929D0"/>
    <w:rsid w:val="00492C97"/>
    <w:rsid w:val="00492D9B"/>
    <w:rsid w:val="004936E1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11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CFD"/>
    <w:rsid w:val="005B5DC1"/>
    <w:rsid w:val="005B6A8A"/>
    <w:rsid w:val="005B6AC1"/>
    <w:rsid w:val="005B796A"/>
    <w:rsid w:val="005B7DB3"/>
    <w:rsid w:val="005C23E0"/>
    <w:rsid w:val="005C2413"/>
    <w:rsid w:val="005C3355"/>
    <w:rsid w:val="005C3BA9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1FFF"/>
    <w:rsid w:val="00662595"/>
    <w:rsid w:val="0066382C"/>
    <w:rsid w:val="00664C94"/>
    <w:rsid w:val="0066503A"/>
    <w:rsid w:val="00666088"/>
    <w:rsid w:val="0066616A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59E6"/>
    <w:rsid w:val="009A5F8F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71D9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26F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0871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80B02"/>
    <w:rsid w:val="00DA5B17"/>
    <w:rsid w:val="00DB2126"/>
    <w:rsid w:val="00DB29A2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26</TotalTime>
  <Pages>2</Pages>
  <Words>702</Words>
  <Characters>3719</Characters>
  <Application>Microsoft Office Word</Application>
  <DocSecurity>0</DocSecurity>
  <Lines>148</Lines>
  <Paragraphs>142</Paragraphs>
  <ScaleCrop>false</ScaleCrop>
  <Company/>
  <LinksUpToDate>false</LinksUpToDate>
  <CharactersWithSpaces>4279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18</cp:revision>
  <cp:lastPrinted>2017-08-16T14:23:00Z</cp:lastPrinted>
  <dcterms:created xsi:type="dcterms:W3CDTF">2026-01-07T14:10:00Z</dcterms:created>
  <dcterms:modified xsi:type="dcterms:W3CDTF">2026-01-21T14:41:00Z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