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6BB6B189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6-02-18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303A26">
                  <w:rPr>
                    <w:rFonts w:cs="Segoe UI"/>
                  </w:rPr>
                  <w:t>Wednesday, February 18, 2026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2BC2A589" w14:textId="2A044C28" w:rsidR="007A1B36" w:rsidRDefault="007A1B36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Tentative </w:t>
            </w:r>
            <w:r w:rsidR="00820B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B27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4/14</w:t>
            </w:r>
          </w:p>
          <w:p w14:paraId="35F0FD02" w14:textId="005BCE2B" w:rsidR="00820B30" w:rsidRDefault="00820B30" w:rsidP="00820B3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Pending feedback on Hollogic and Onco.</w:t>
            </w:r>
          </w:p>
          <w:p w14:paraId="727561B6" w14:textId="77777777" w:rsidR="005C23E0" w:rsidRDefault="005C23E0" w:rsidP="005C23E0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UAT</w:t>
            </w:r>
          </w:p>
          <w:p w14:paraId="1C327409" w14:textId="3C61E66D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</w:p>
          <w:p w14:paraId="746CC1FA" w14:textId="3FABE093" w:rsidR="00D57A88" w:rsidRDefault="005C20E2" w:rsidP="00AB71A9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</w:t>
            </w:r>
            <w:r w:rsidR="008742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 Update to worklist required per conversation on 2/12</w:t>
            </w:r>
          </w:p>
          <w:p w14:paraId="23CA8D62" w14:textId="447735B2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</w:p>
          <w:p w14:paraId="6A5B737C" w14:textId="7E0F8343" w:rsidR="00E00527" w:rsidRDefault="00E00527" w:rsidP="005C20E2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Carrie to confirm with Kim sign-off on </w:t>
            </w:r>
            <w:r w:rsidR="005C20E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Billing Workflow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MANA </w:t>
            </w:r>
            <w:r w:rsidR="001C3C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921F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3F9E054" w14:textId="214AC719" w:rsidR="00FB1EB0" w:rsidRDefault="00FB1EB0" w:rsidP="002E6AE8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2/18 Carrie planning to show full workflow to </w:t>
            </w:r>
            <w:r w:rsidR="002E6A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Kim before sign off.</w:t>
            </w:r>
          </w:p>
          <w:p w14:paraId="2A9981A0" w14:textId="48C355DC" w:rsidR="003A15B4" w:rsidRDefault="003A15B4" w:rsidP="003A15B4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Training</w:t>
            </w:r>
          </w:p>
          <w:p w14:paraId="07B7AE40" w14:textId="3EFE8311" w:rsidR="003A15B4" w:rsidRDefault="003A15B4" w:rsidP="003A15B4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2/12 </w:t>
            </w:r>
            <w:r w:rsidR="00B2798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Collateral for training</w:t>
            </w:r>
            <w:r w:rsidR="00C70B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one-to-one</w:t>
            </w:r>
            <w:r w:rsidR="000003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4FF3EF8B" w14:textId="7952E9CB" w:rsidR="0000034F" w:rsidRDefault="0000034F" w:rsidP="003A15B4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2/18 Looped in Tyler Ricketts to being training prep, AbbaDox </w:t>
            </w:r>
            <w:r w:rsidR="00F04A8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04A8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366617C7" w14:textId="2E54054D" w:rsidR="00721DE9" w:rsidRPr="00E00527" w:rsidRDefault="00721DE9" w:rsidP="003A15B4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2/18 Confirm that MANA has been added to the release notes, AbbaDox - New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72682F86" w:rsidR="00354434" w:rsidRPr="00E84787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lang w:val="fr-FR"/>
              </w:rPr>
            </w:pPr>
            <w:r w:rsidRPr="00E84787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lang w:val="fr-FR"/>
              </w:rPr>
              <w:t>Merge PACS.</w:t>
            </w:r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Scope: </w:t>
            </w:r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ORM,ADT,ORU</w:t>
            </w:r>
            <w:r w:rsidR="00C1399F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B64E3B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100</w:t>
            </w:r>
            <w:r w:rsidR="00B331D3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%</w:t>
            </w:r>
          </w:p>
          <w:p w14:paraId="7C0BFE4C" w14:textId="6E4CC5BE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</w:t>
            </w:r>
            <w:r w:rsidR="00D75C49"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  <w:r w:rsidR="00C06B1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16635"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C06B11"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110C8294" w14:textId="76B2B020" w:rsidR="00C85FBD" w:rsidRPr="000D1804" w:rsidRDefault="00C85FBD" w:rsidP="00C85FB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2/11 Interface testing </w:t>
            </w:r>
            <w:r w:rsidR="00BA718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with all procedures, MANA – In Progress</w:t>
            </w:r>
          </w:p>
          <w:p w14:paraId="6A44680B" w14:textId="7903E08F" w:rsidR="009A2924" w:rsidRPr="005C20E2" w:rsidRDefault="00354434" w:rsidP="005C20E2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100%</w:t>
            </w:r>
          </w:p>
          <w:p w14:paraId="1A36D7FB" w14:textId="05A1A229" w:rsidR="00A87A26" w:rsidRPr="00F04A83" w:rsidRDefault="00011BFC" w:rsidP="00F04A8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2F35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 w:rsidR="00EA08B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Foreign Films: </w:t>
            </w:r>
            <w:r w:rsidR="00DE46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Update OB logic to trigger ORM upon </w:t>
            </w:r>
            <w:r w:rsidR="007B09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NEW </w:t>
            </w:r>
            <w:r w:rsidR="00DE46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appointment </w:t>
            </w:r>
            <w:r w:rsidR="007B09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status, AbbaDox </w:t>
            </w:r>
            <w:r w:rsidR="004A1EF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7B09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A1EF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6AD99AA4" w14:textId="7027D202" w:rsidR="0037397A" w:rsidRDefault="0037397A" w:rsidP="00F04A8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F04A8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Linked reports: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Followed up with PS360 regarding this issue</w:t>
            </w:r>
            <w:r w:rsidR="00BF19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update can be done </w:t>
            </w:r>
            <w:r w:rsidR="007937D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by </w:t>
            </w:r>
            <w:r w:rsidR="002F35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PS</w:t>
            </w:r>
            <w:r w:rsidR="000E2E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PS – </w:t>
            </w:r>
            <w:r w:rsidR="00F04A8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125558EB" w14:textId="4CF5884D" w:rsidR="00F04A83" w:rsidRDefault="00F04A83" w:rsidP="00F04A83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2/18 AbbaDox </w:t>
            </w:r>
            <w:r w:rsidR="000C419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reviewing update, AbbaDox - New</w:t>
            </w:r>
          </w:p>
          <w:p w14:paraId="4E13809E" w14:textId="118BA7D5" w:rsidR="000E2E6A" w:rsidRPr="000E2E6A" w:rsidRDefault="00103EC6" w:rsidP="000E2E6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1B167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Custo</w:t>
            </w:r>
            <w:r w:rsidR="001032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</w:t>
            </w:r>
            <w:r w:rsidR="001B167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field follow up to PowerScribe</w:t>
            </w:r>
            <w:r w:rsidR="000E2E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PS – </w:t>
            </w:r>
            <w:r w:rsidR="00F04A8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 (No action needed)</w:t>
            </w:r>
          </w:p>
          <w:p w14:paraId="28A19E7C" w14:textId="5135A08B" w:rsidR="00426923" w:rsidRPr="000C419D" w:rsidRDefault="00354434" w:rsidP="000C419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50D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ORM,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FD1D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</w:t>
            </w:r>
            <w:r w:rsidR="00473FE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6F9EBE57" w14:textId="283DF9D1" w:rsidR="00B160D5" w:rsidRDefault="00B160D5" w:rsidP="000C419D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2/11 </w:t>
            </w:r>
            <w:r w:rsidR="000C419D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Note: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The last compendium provided is still good for eCW, AbbaDox </w:t>
            </w:r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has not created more procedures relevant to eCW</w:t>
            </w:r>
            <w:r w:rsidR="00BE69B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to be done closer to go live</w:t>
            </w:r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105CFF14" w14:textId="73B1AA91" w:rsidR="00A42EA2" w:rsidRDefault="00A42EA2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Request to not send OB SIU when order is created under </w:t>
            </w:r>
            <w:r w:rsidR="00897BD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a foreign film location</w:t>
            </w:r>
            <w:r w:rsidR="006E2935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AbbaDox – </w:t>
            </w:r>
            <w:r w:rsidR="00C6403C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04DF799D" w14:textId="32221137" w:rsidR="006E2935" w:rsidRDefault="006E2935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2</w:t>
            </w:r>
            <w:r w:rsidR="00AB37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/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4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AbbaDox to account </w:t>
            </w:r>
            <w:r w:rsidR="006F7F5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for Referring Practice NPI in OBR in ORU, AbbaDox </w:t>
            </w:r>
            <w:r w:rsidR="005665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–</w:t>
            </w:r>
            <w:r w:rsidR="006F7F5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65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5B10F5B0" w14:textId="38EB7437" w:rsidR="00B5313E" w:rsidRDefault="00A30123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2/18</w:t>
            </w:r>
            <w:r w:rsidR="007D43F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IB ORM/ADT and OB SIU is in place so MANA can begin testing this setup</w:t>
            </w:r>
            <w:r w:rsidR="00B5313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MANA - New</w:t>
            </w:r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72F94F3C" w14:textId="76DBA1E4" w:rsidR="00797EAA" w:rsidRDefault="00B5313E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2/18 </w:t>
            </w:r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Steven pending on updates to DFT triggers to eCW</w:t>
            </w:r>
            <w:r w:rsidR="005531CB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</w:t>
            </w:r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close the loop on the interface</w:t>
            </w:r>
            <w:r w:rsidR="00975C8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884B4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–</w:t>
            </w:r>
            <w:r w:rsidR="00975C8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404A433B" w14:textId="4C699C0B" w:rsidR="00884B42" w:rsidRPr="00882B67" w:rsidRDefault="0018281B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2/26 </w:t>
            </w:r>
            <w:r w:rsidR="00684F33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Testing, AbbaDox - New</w:t>
            </w:r>
          </w:p>
          <w:p w14:paraId="2E165B63" w14:textId="0A6ECF80" w:rsidR="00924864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Outreads</w:t>
            </w:r>
            <w:r w:rsidR="00132EA8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Flatiron/Onc</w:t>
            </w:r>
            <w:r w:rsidR="007B114F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oEMR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5%</w:t>
            </w:r>
          </w:p>
          <w:p w14:paraId="052E9D0D" w14:textId="2ECB5CD3" w:rsidR="003772AF" w:rsidRPr="007B114F" w:rsidRDefault="003772AF" w:rsidP="003772A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2/18 Interface discussions on-going via email, inquiry about SFTP drop, AbbaDox – In Progress</w:t>
            </w:r>
          </w:p>
          <w:p w14:paraId="4FE1914D" w14:textId="21FB97AB" w:rsidR="000F3593" w:rsidRPr="00853D3B" w:rsidRDefault="000F3593" w:rsidP="000F359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Hollogic</w:t>
            </w:r>
          </w:p>
          <w:p w14:paraId="73917A8B" w14:textId="41719A0D" w:rsidR="00C02EA5" w:rsidRDefault="00000816" w:rsidP="000F359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70270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Ticket submitted to Hollogic, scope being defined by Hollogic, Hollogic </w:t>
            </w:r>
            <w:r w:rsidR="00CD37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70270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E0EF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6B72BEE" w14:textId="0C317E48" w:rsidR="00DC37C6" w:rsidRPr="006C1037" w:rsidRDefault="00DC37C6" w:rsidP="000F359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2/18 </w:t>
            </w:r>
            <w:r w:rsidR="00AD39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Quote received and signed, next step await resource assignment, Hollogic – In progress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5700F576" w14:textId="526D77A8" w:rsidR="00001E44" w:rsidRDefault="00001E44" w:rsidP="007A487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MANA assisting on Merging patient</w:t>
            </w:r>
            <w:r w:rsidR="007A48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s, MANA – </w:t>
            </w:r>
            <w:r w:rsidR="003772A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4C1BEE4C" w14:textId="30CD56A6" w:rsidR="00DC5F91" w:rsidRDefault="00DC5F91" w:rsidP="00DC5F91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2/18 Note: MANA to merge patients in Merge so that </w:t>
            </w:r>
            <w:r w:rsidR="009B169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db is up to date before go live.</w:t>
            </w:r>
          </w:p>
          <w:p w14:paraId="6536C8D7" w14:textId="626E2526" w:rsidR="007A4870" w:rsidRPr="007D4ED7" w:rsidRDefault="007A4870" w:rsidP="007A487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Report migration</w:t>
            </w:r>
            <w:r w:rsidR="004912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is on</w:t>
            </w:r>
            <w:r w:rsidR="00DB5C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</w:t>
            </w:r>
            <w:r w:rsidR="004912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going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B95DE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95DE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6D41E382" w14:textId="6E42742C" w:rsidR="00801DD6" w:rsidRPr="00801DD6" w:rsidRDefault="00757ABE" w:rsidP="00043546">
            <w:pPr>
              <w:pStyle w:val="ListParagraph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</w:p>
          <w:p w14:paraId="7D2F30FD" w14:textId="6E990928" w:rsidR="006A5F45" w:rsidRDefault="006A5F45" w:rsidP="00B26EB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IC will adopt propose workflow </w:t>
            </w:r>
            <w:r w:rsid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of Foreign films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via scheduling wizard</w:t>
            </w:r>
          </w:p>
          <w:p w14:paraId="76AF7A49" w14:textId="1D31344B" w:rsidR="00BF1346" w:rsidRDefault="00BF1346" w:rsidP="00F82F5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2/4 AbbaDox</w:t>
            </w:r>
            <w:r w:rsidR="00F82F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to update rooms, procedures and build rules to accom</w:t>
            </w:r>
            <w:r w:rsidR="00CC5E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odate</w:t>
            </w:r>
            <w:r w:rsidR="00F82F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 and </w:t>
            </w:r>
            <w:r w:rsidR="00CC5E2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general scheduling rules</w:t>
            </w:r>
            <w:r w:rsid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 - In Progress</w:t>
            </w:r>
          </w:p>
          <w:p w14:paraId="1ED540B3" w14:textId="02A77BBB" w:rsidR="00CC5E27" w:rsidRPr="00CC5E27" w:rsidRDefault="00CC5E27" w:rsidP="00CC5E2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CC5E27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MANA - IC Rules updates.xlsx</w:t>
              </w:r>
            </w:hyperlink>
          </w:p>
          <w:p w14:paraId="65692DC0" w14:textId="750F6FEB" w:rsidR="00BF6BA8" w:rsidRDefault="006A5F45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Bug tickets reported by BC are being prioritized this week. </w:t>
            </w:r>
          </w:p>
          <w:p w14:paraId="554215E1" w14:textId="329C0548" w:rsidR="00106588" w:rsidRDefault="00106588" w:rsidP="0010658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6" w:history="1">
              <w:r w:rsidRPr="00507505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Combo Code Bug</w:t>
              </w:r>
            </w:hyperlink>
          </w:p>
          <w:p w14:paraId="48EBD577" w14:textId="4D2B21F3" w:rsidR="00106588" w:rsidRPr="00043546" w:rsidRDefault="00507505" w:rsidP="00657B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7" w:history="1">
              <w:r w:rsidRPr="00657B7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Change</w:t>
              </w:r>
              <w:r w:rsidR="00657B7C" w:rsidRPr="00657B7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 xml:space="preserve"> of Complex Procedure Bug</w:t>
              </w:r>
            </w:hyperlink>
          </w:p>
          <w:p w14:paraId="0B9D4D97" w14:textId="6CD5F7F8" w:rsidR="00043546" w:rsidRDefault="00043546" w:rsidP="00657B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Tickets revised with MANA and sent back to dev.</w:t>
            </w:r>
          </w:p>
          <w:p w14:paraId="325BABBD" w14:textId="652CCF72" w:rsidR="00076D8A" w:rsidRPr="00657B7C" w:rsidRDefault="00076D8A" w:rsidP="00076D8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B6202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Request to </w:t>
            </w:r>
            <w:r w:rsidR="000046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use “New” Status when appointment is Rescheduled, </w:t>
            </w:r>
            <w:r w:rsidR="00990B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- New</w:t>
            </w:r>
          </w:p>
          <w:p w14:paraId="0F48264D" w14:textId="5F302681" w:rsidR="00A56EB6" w:rsidRDefault="00A56EB6" w:rsidP="0010658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6EB6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Enhancement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</w:p>
          <w:p w14:paraId="1B55E002" w14:textId="3ED9EAE0" w:rsidR="00CC3A79" w:rsidRPr="00FF26E7" w:rsidRDefault="00CC3A79" w:rsidP="00FF26E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11/26 </w:t>
            </w:r>
            <w:hyperlink r:id="rId18" w:history="1">
              <w:r w:rsidR="00FF26E7" w:rsidRPr="00E24A1B">
                <w:rPr>
                  <w:rStyle w:val="Hyperlink"/>
                  <w:rFonts w:ascii="Calibri" w:eastAsia="Times New Roman" w:hAnsi="Calibri" w:cs="Calibri"/>
                  <w:b/>
                  <w:bCs/>
                  <w:sz w:val="18"/>
                  <w:szCs w:val="18"/>
                </w:rPr>
                <w:t>Recurrent Block Slots</w:t>
              </w:r>
            </w:hyperlink>
          </w:p>
          <w:p w14:paraId="7A1FEDC7" w14:textId="3EB14C18" w:rsidR="00A56EB6" w:rsidRPr="00A56EB6" w:rsidRDefault="00A56EB6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12/1 </w:t>
            </w:r>
            <w:r w:rsidR="00E24A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equest to not have all locations selected when scheduling by default, AbbaDox – New</w:t>
            </w:r>
          </w:p>
          <w:p w14:paraId="35F6B713" w14:textId="6F468D1E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  <w:r w:rsidR="0000378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685EB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00378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Completed</w:t>
            </w:r>
          </w:p>
          <w:p w14:paraId="4D9F41B6" w14:textId="481C0A78" w:rsidR="00685EB3" w:rsidRDefault="00685EB3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Analytics</w:t>
            </w:r>
          </w:p>
          <w:p w14:paraId="2BF01B5B" w14:textId="771DE411" w:rsidR="009B6FE8" w:rsidRPr="009B6FE8" w:rsidRDefault="00685EB3" w:rsidP="009B6FE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9B6F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2/26 </w:t>
            </w:r>
            <w:r w:rsidR="009B6FE8" w:rsidRPr="009B6F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RIS - Procedure Summary Report update</w:t>
            </w:r>
          </w:p>
          <w:p w14:paraId="700515A0" w14:textId="33DB4986" w:rsidR="009B6FE8" w:rsidRPr="009B6FE8" w:rsidRDefault="009B6FE8" w:rsidP="009B6FE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9B6F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2/26 Cadence of emailed reports</w:t>
            </w:r>
          </w:p>
          <w:p w14:paraId="515D2319" w14:textId="35564BAC" w:rsidR="00685EB3" w:rsidRPr="009B6FE8" w:rsidRDefault="00685EB3" w:rsidP="009B6FE8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59B5A3C4" w14:textId="09C2ABAB" w:rsidR="0059732F" w:rsidRPr="00A87A26" w:rsidRDefault="0059732F" w:rsidP="0000378D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9"/>
      <w:footerReference w:type="default" r:id="rId20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AA34C" w14:textId="77777777" w:rsidR="005C7486" w:rsidRDefault="005C7486" w:rsidP="00C60D2C">
      <w:pPr>
        <w:spacing w:after="0" w:line="240" w:lineRule="auto"/>
      </w:pPr>
      <w:r>
        <w:separator/>
      </w:r>
    </w:p>
  </w:endnote>
  <w:endnote w:type="continuationSeparator" w:id="0">
    <w:p w14:paraId="735E5DEF" w14:textId="77777777" w:rsidR="005C7486" w:rsidRDefault="005C7486" w:rsidP="00C60D2C">
      <w:pPr>
        <w:spacing w:after="0" w:line="240" w:lineRule="auto"/>
      </w:pPr>
      <w:r>
        <w:continuationSeparator/>
      </w:r>
    </w:p>
  </w:endnote>
  <w:endnote w:type="continuationNotice" w:id="1">
    <w:p w14:paraId="5D3F53E9" w14:textId="77777777" w:rsidR="005C7486" w:rsidRDefault="005C74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9D45A" w14:textId="77777777" w:rsidR="005C7486" w:rsidRDefault="005C7486" w:rsidP="00C60D2C">
      <w:pPr>
        <w:spacing w:after="0" w:line="240" w:lineRule="auto"/>
      </w:pPr>
      <w:r>
        <w:separator/>
      </w:r>
    </w:p>
  </w:footnote>
  <w:footnote w:type="continuationSeparator" w:id="0">
    <w:p w14:paraId="2FB51292" w14:textId="77777777" w:rsidR="005C7486" w:rsidRDefault="005C7486" w:rsidP="00C60D2C">
      <w:pPr>
        <w:spacing w:after="0" w:line="240" w:lineRule="auto"/>
      </w:pPr>
      <w:r>
        <w:continuationSeparator/>
      </w:r>
    </w:p>
  </w:footnote>
  <w:footnote w:type="continuationNotice" w:id="1">
    <w:p w14:paraId="3044B8C1" w14:textId="77777777" w:rsidR="005C7486" w:rsidRDefault="005C74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34F"/>
    <w:rsid w:val="00000425"/>
    <w:rsid w:val="0000077F"/>
    <w:rsid w:val="00000816"/>
    <w:rsid w:val="00001737"/>
    <w:rsid w:val="00001757"/>
    <w:rsid w:val="000017D5"/>
    <w:rsid w:val="00001C38"/>
    <w:rsid w:val="00001E44"/>
    <w:rsid w:val="00002CC0"/>
    <w:rsid w:val="00002EDC"/>
    <w:rsid w:val="0000378D"/>
    <w:rsid w:val="000039D6"/>
    <w:rsid w:val="00003D4B"/>
    <w:rsid w:val="000041F7"/>
    <w:rsid w:val="00004434"/>
    <w:rsid w:val="0000460B"/>
    <w:rsid w:val="00005A7B"/>
    <w:rsid w:val="000073FA"/>
    <w:rsid w:val="00010123"/>
    <w:rsid w:val="000108B2"/>
    <w:rsid w:val="000110BE"/>
    <w:rsid w:val="0001150B"/>
    <w:rsid w:val="00011BFC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1A2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2DD2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546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18B4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8A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4FB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67C"/>
    <w:rsid w:val="000C0CA9"/>
    <w:rsid w:val="000C0CBB"/>
    <w:rsid w:val="000C18A8"/>
    <w:rsid w:val="000C2C28"/>
    <w:rsid w:val="000C419D"/>
    <w:rsid w:val="000C568A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804"/>
    <w:rsid w:val="000D1976"/>
    <w:rsid w:val="000D1F8B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2E6A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3593"/>
    <w:rsid w:val="000F423D"/>
    <w:rsid w:val="000F4493"/>
    <w:rsid w:val="000F51D7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208"/>
    <w:rsid w:val="001037D3"/>
    <w:rsid w:val="001037E1"/>
    <w:rsid w:val="00103EC6"/>
    <w:rsid w:val="00104A24"/>
    <w:rsid w:val="00104D7D"/>
    <w:rsid w:val="00104FF1"/>
    <w:rsid w:val="00105DAD"/>
    <w:rsid w:val="0010647B"/>
    <w:rsid w:val="00106588"/>
    <w:rsid w:val="00106D17"/>
    <w:rsid w:val="00107108"/>
    <w:rsid w:val="00112072"/>
    <w:rsid w:val="00112862"/>
    <w:rsid w:val="00112918"/>
    <w:rsid w:val="001131A7"/>
    <w:rsid w:val="00113D46"/>
    <w:rsid w:val="001152A4"/>
    <w:rsid w:val="001156AB"/>
    <w:rsid w:val="00115CF3"/>
    <w:rsid w:val="00116B0B"/>
    <w:rsid w:val="00116CA0"/>
    <w:rsid w:val="00117319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8CE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AAD"/>
    <w:rsid w:val="00136E55"/>
    <w:rsid w:val="001374A0"/>
    <w:rsid w:val="001410ED"/>
    <w:rsid w:val="0014180F"/>
    <w:rsid w:val="00141818"/>
    <w:rsid w:val="00141A50"/>
    <w:rsid w:val="0014245C"/>
    <w:rsid w:val="001426B2"/>
    <w:rsid w:val="00142ABC"/>
    <w:rsid w:val="00142AC4"/>
    <w:rsid w:val="00142BF5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81B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97CC3"/>
    <w:rsid w:val="001A0396"/>
    <w:rsid w:val="001A04F7"/>
    <w:rsid w:val="001A1C75"/>
    <w:rsid w:val="001A2716"/>
    <w:rsid w:val="001A376C"/>
    <w:rsid w:val="001A423E"/>
    <w:rsid w:val="001A4A81"/>
    <w:rsid w:val="001A51FB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051"/>
    <w:rsid w:val="001B0EF4"/>
    <w:rsid w:val="001B153A"/>
    <w:rsid w:val="001B1673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356D"/>
    <w:rsid w:val="001C3C14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1712"/>
    <w:rsid w:val="001E1A58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A97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D75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26F24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BA5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6C75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33CA"/>
    <w:rsid w:val="0029455E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95B"/>
    <w:rsid w:val="002B1B00"/>
    <w:rsid w:val="002B1D51"/>
    <w:rsid w:val="002B2157"/>
    <w:rsid w:val="002B2843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3F89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6AE8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527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0A61"/>
    <w:rsid w:val="00300FF1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3A26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27A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282"/>
    <w:rsid w:val="00334533"/>
    <w:rsid w:val="00334634"/>
    <w:rsid w:val="0033503B"/>
    <w:rsid w:val="00335659"/>
    <w:rsid w:val="00335B53"/>
    <w:rsid w:val="00336A9F"/>
    <w:rsid w:val="0033709B"/>
    <w:rsid w:val="0033716E"/>
    <w:rsid w:val="00337E7D"/>
    <w:rsid w:val="00340C61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977"/>
    <w:rsid w:val="00371D1B"/>
    <w:rsid w:val="00372C9A"/>
    <w:rsid w:val="00373904"/>
    <w:rsid w:val="0037397A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2AF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B4"/>
    <w:rsid w:val="003A15DD"/>
    <w:rsid w:val="003A1B65"/>
    <w:rsid w:val="003A1F34"/>
    <w:rsid w:val="003A217E"/>
    <w:rsid w:val="003A221E"/>
    <w:rsid w:val="003A2661"/>
    <w:rsid w:val="003A27FC"/>
    <w:rsid w:val="003A2825"/>
    <w:rsid w:val="003A2B62"/>
    <w:rsid w:val="003A38B8"/>
    <w:rsid w:val="003A3A99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1B33"/>
    <w:rsid w:val="003D23E9"/>
    <w:rsid w:val="003D2873"/>
    <w:rsid w:val="003D2C4F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211"/>
    <w:rsid w:val="003E045A"/>
    <w:rsid w:val="003E0671"/>
    <w:rsid w:val="003E0E51"/>
    <w:rsid w:val="003E0F51"/>
    <w:rsid w:val="003E0F5E"/>
    <w:rsid w:val="003E1031"/>
    <w:rsid w:val="003E190A"/>
    <w:rsid w:val="003E2682"/>
    <w:rsid w:val="003E2E90"/>
    <w:rsid w:val="003E3900"/>
    <w:rsid w:val="003E4A06"/>
    <w:rsid w:val="003E4DBD"/>
    <w:rsid w:val="003E514E"/>
    <w:rsid w:val="003E538D"/>
    <w:rsid w:val="003E6220"/>
    <w:rsid w:val="003E698D"/>
    <w:rsid w:val="003E6AAB"/>
    <w:rsid w:val="003E7D57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A07"/>
    <w:rsid w:val="00401B01"/>
    <w:rsid w:val="00401CF0"/>
    <w:rsid w:val="004024DB"/>
    <w:rsid w:val="00402616"/>
    <w:rsid w:val="00402807"/>
    <w:rsid w:val="00402AE0"/>
    <w:rsid w:val="00402E00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32AB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692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A98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3FED"/>
    <w:rsid w:val="00474A2C"/>
    <w:rsid w:val="00474A41"/>
    <w:rsid w:val="00474E1F"/>
    <w:rsid w:val="00474E67"/>
    <w:rsid w:val="004764F1"/>
    <w:rsid w:val="00476649"/>
    <w:rsid w:val="004778A3"/>
    <w:rsid w:val="004800B2"/>
    <w:rsid w:val="00480111"/>
    <w:rsid w:val="004806DB"/>
    <w:rsid w:val="004808A2"/>
    <w:rsid w:val="00481069"/>
    <w:rsid w:val="00481EA1"/>
    <w:rsid w:val="00483157"/>
    <w:rsid w:val="00483385"/>
    <w:rsid w:val="00483EF7"/>
    <w:rsid w:val="00484B12"/>
    <w:rsid w:val="00484BCF"/>
    <w:rsid w:val="00484F19"/>
    <w:rsid w:val="004852C4"/>
    <w:rsid w:val="004855C7"/>
    <w:rsid w:val="00485683"/>
    <w:rsid w:val="00485CB4"/>
    <w:rsid w:val="00487388"/>
    <w:rsid w:val="0049068D"/>
    <w:rsid w:val="004906E2"/>
    <w:rsid w:val="00490987"/>
    <w:rsid w:val="00490A35"/>
    <w:rsid w:val="00490C0D"/>
    <w:rsid w:val="00491228"/>
    <w:rsid w:val="004918B6"/>
    <w:rsid w:val="00491C41"/>
    <w:rsid w:val="00491D65"/>
    <w:rsid w:val="004921BF"/>
    <w:rsid w:val="004924FD"/>
    <w:rsid w:val="004929D0"/>
    <w:rsid w:val="00492C97"/>
    <w:rsid w:val="00492D9B"/>
    <w:rsid w:val="004936E1"/>
    <w:rsid w:val="00496E66"/>
    <w:rsid w:val="00497285"/>
    <w:rsid w:val="0049728D"/>
    <w:rsid w:val="00497652"/>
    <w:rsid w:val="00497E97"/>
    <w:rsid w:val="004A07E4"/>
    <w:rsid w:val="004A11BB"/>
    <w:rsid w:val="004A1EF1"/>
    <w:rsid w:val="004A1F7D"/>
    <w:rsid w:val="004A2BAA"/>
    <w:rsid w:val="004A3A9B"/>
    <w:rsid w:val="004A48A6"/>
    <w:rsid w:val="004A5869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177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505"/>
    <w:rsid w:val="00507A17"/>
    <w:rsid w:val="00507B29"/>
    <w:rsid w:val="00510084"/>
    <w:rsid w:val="005102DA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15D"/>
    <w:rsid w:val="00533B15"/>
    <w:rsid w:val="00533D83"/>
    <w:rsid w:val="00533E5A"/>
    <w:rsid w:val="00533EEE"/>
    <w:rsid w:val="00533EF6"/>
    <w:rsid w:val="00534E86"/>
    <w:rsid w:val="00534F43"/>
    <w:rsid w:val="005363DC"/>
    <w:rsid w:val="00536DED"/>
    <w:rsid w:val="005371E2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714"/>
    <w:rsid w:val="00545F16"/>
    <w:rsid w:val="00546224"/>
    <w:rsid w:val="00546CC2"/>
    <w:rsid w:val="00547BCF"/>
    <w:rsid w:val="00547DA5"/>
    <w:rsid w:val="00550879"/>
    <w:rsid w:val="0055089B"/>
    <w:rsid w:val="00550967"/>
    <w:rsid w:val="00550B08"/>
    <w:rsid w:val="00550C48"/>
    <w:rsid w:val="00551712"/>
    <w:rsid w:val="0055187C"/>
    <w:rsid w:val="005531CB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8FC"/>
    <w:rsid w:val="00565C31"/>
    <w:rsid w:val="005665B7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6D8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72D"/>
    <w:rsid w:val="005B2E41"/>
    <w:rsid w:val="005B4AAB"/>
    <w:rsid w:val="005B4B41"/>
    <w:rsid w:val="005B4D08"/>
    <w:rsid w:val="005B5CFD"/>
    <w:rsid w:val="005B5DC1"/>
    <w:rsid w:val="005B6A8A"/>
    <w:rsid w:val="005B6AC1"/>
    <w:rsid w:val="005B796A"/>
    <w:rsid w:val="005B7DB3"/>
    <w:rsid w:val="005C20E2"/>
    <w:rsid w:val="005C23E0"/>
    <w:rsid w:val="005C2413"/>
    <w:rsid w:val="005C3355"/>
    <w:rsid w:val="005C3BA9"/>
    <w:rsid w:val="005C47CB"/>
    <w:rsid w:val="005C6299"/>
    <w:rsid w:val="005C694E"/>
    <w:rsid w:val="005C6BA2"/>
    <w:rsid w:val="005C71DA"/>
    <w:rsid w:val="005C7486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7F0"/>
    <w:rsid w:val="005F09B2"/>
    <w:rsid w:val="005F0DFE"/>
    <w:rsid w:val="005F1495"/>
    <w:rsid w:val="005F24ED"/>
    <w:rsid w:val="005F288F"/>
    <w:rsid w:val="005F3695"/>
    <w:rsid w:val="005F48C5"/>
    <w:rsid w:val="005F4D46"/>
    <w:rsid w:val="005F5421"/>
    <w:rsid w:val="005F5631"/>
    <w:rsid w:val="005F5657"/>
    <w:rsid w:val="005F5CB8"/>
    <w:rsid w:val="005F64C3"/>
    <w:rsid w:val="005F6DE6"/>
    <w:rsid w:val="005F6F89"/>
    <w:rsid w:val="005F7072"/>
    <w:rsid w:val="005F720D"/>
    <w:rsid w:val="005F7F0F"/>
    <w:rsid w:val="0060082E"/>
    <w:rsid w:val="00601BCC"/>
    <w:rsid w:val="00601C34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433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62BA"/>
    <w:rsid w:val="00626F7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4772"/>
    <w:rsid w:val="0064545D"/>
    <w:rsid w:val="00645B0F"/>
    <w:rsid w:val="00646AFA"/>
    <w:rsid w:val="00647CA0"/>
    <w:rsid w:val="006509C0"/>
    <w:rsid w:val="006513C2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57B7C"/>
    <w:rsid w:val="006604DD"/>
    <w:rsid w:val="00661FFF"/>
    <w:rsid w:val="00662595"/>
    <w:rsid w:val="0066382C"/>
    <w:rsid w:val="00664C94"/>
    <w:rsid w:val="0066503A"/>
    <w:rsid w:val="00666088"/>
    <w:rsid w:val="0066616A"/>
    <w:rsid w:val="00666491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E64"/>
    <w:rsid w:val="006842B6"/>
    <w:rsid w:val="00684403"/>
    <w:rsid w:val="0068486F"/>
    <w:rsid w:val="00684F33"/>
    <w:rsid w:val="00684FB8"/>
    <w:rsid w:val="0068522E"/>
    <w:rsid w:val="00685A21"/>
    <w:rsid w:val="00685EB3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5F45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37"/>
    <w:rsid w:val="006C10FE"/>
    <w:rsid w:val="006C24CB"/>
    <w:rsid w:val="006C2FE0"/>
    <w:rsid w:val="006C4C98"/>
    <w:rsid w:val="006C57CA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D5718"/>
    <w:rsid w:val="006D7860"/>
    <w:rsid w:val="006E07AF"/>
    <w:rsid w:val="006E0D19"/>
    <w:rsid w:val="006E1B67"/>
    <w:rsid w:val="006E1CFE"/>
    <w:rsid w:val="006E1F7D"/>
    <w:rsid w:val="006E2935"/>
    <w:rsid w:val="006E2939"/>
    <w:rsid w:val="006E2DEE"/>
    <w:rsid w:val="006E323D"/>
    <w:rsid w:val="006E42F0"/>
    <w:rsid w:val="006E592A"/>
    <w:rsid w:val="006E5A84"/>
    <w:rsid w:val="006E6B08"/>
    <w:rsid w:val="006E6C09"/>
    <w:rsid w:val="006E7488"/>
    <w:rsid w:val="006E782E"/>
    <w:rsid w:val="006E7F7D"/>
    <w:rsid w:val="006F05D9"/>
    <w:rsid w:val="006F14E4"/>
    <w:rsid w:val="006F1976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6F7F5A"/>
    <w:rsid w:val="00700CB3"/>
    <w:rsid w:val="00702327"/>
    <w:rsid w:val="007025A6"/>
    <w:rsid w:val="0070270F"/>
    <w:rsid w:val="00703260"/>
    <w:rsid w:val="00705DDA"/>
    <w:rsid w:val="0070613C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1DE9"/>
    <w:rsid w:val="00722C3E"/>
    <w:rsid w:val="00723424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3E32"/>
    <w:rsid w:val="00737741"/>
    <w:rsid w:val="00737C1E"/>
    <w:rsid w:val="007400FF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3B72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1A3E"/>
    <w:rsid w:val="007937DD"/>
    <w:rsid w:val="007939F0"/>
    <w:rsid w:val="00793FBC"/>
    <w:rsid w:val="0079419D"/>
    <w:rsid w:val="00794799"/>
    <w:rsid w:val="0079592C"/>
    <w:rsid w:val="00796370"/>
    <w:rsid w:val="00796B16"/>
    <w:rsid w:val="0079728D"/>
    <w:rsid w:val="00797968"/>
    <w:rsid w:val="00797CCD"/>
    <w:rsid w:val="00797EAA"/>
    <w:rsid w:val="007A1B36"/>
    <w:rsid w:val="007A1F86"/>
    <w:rsid w:val="007A41A8"/>
    <w:rsid w:val="007A478E"/>
    <w:rsid w:val="007A4870"/>
    <w:rsid w:val="007A5D68"/>
    <w:rsid w:val="007A6327"/>
    <w:rsid w:val="007A6D84"/>
    <w:rsid w:val="007A6F14"/>
    <w:rsid w:val="007A6FA1"/>
    <w:rsid w:val="007A73ED"/>
    <w:rsid w:val="007B091B"/>
    <w:rsid w:val="007B0E77"/>
    <w:rsid w:val="007B114F"/>
    <w:rsid w:val="007B154D"/>
    <w:rsid w:val="007B2394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D70"/>
    <w:rsid w:val="007C5E2C"/>
    <w:rsid w:val="007C6CD3"/>
    <w:rsid w:val="007C6CEB"/>
    <w:rsid w:val="007C766A"/>
    <w:rsid w:val="007C7B08"/>
    <w:rsid w:val="007C7D1F"/>
    <w:rsid w:val="007C7DAD"/>
    <w:rsid w:val="007D0DD0"/>
    <w:rsid w:val="007D18F3"/>
    <w:rsid w:val="007D2A9C"/>
    <w:rsid w:val="007D2D95"/>
    <w:rsid w:val="007D31BF"/>
    <w:rsid w:val="007D338F"/>
    <w:rsid w:val="007D4013"/>
    <w:rsid w:val="007D43FE"/>
    <w:rsid w:val="007D46A1"/>
    <w:rsid w:val="007D4ED7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57DC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DA1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DD6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30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9E4"/>
    <w:rsid w:val="00827CD4"/>
    <w:rsid w:val="00830CAE"/>
    <w:rsid w:val="00830EF6"/>
    <w:rsid w:val="00831205"/>
    <w:rsid w:val="00831329"/>
    <w:rsid w:val="00831879"/>
    <w:rsid w:val="008323CA"/>
    <w:rsid w:val="008328F7"/>
    <w:rsid w:val="008336AE"/>
    <w:rsid w:val="00833B02"/>
    <w:rsid w:val="0083450A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0DE1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0C44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D3B"/>
    <w:rsid w:val="00853E35"/>
    <w:rsid w:val="0085507C"/>
    <w:rsid w:val="00855859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6709A"/>
    <w:rsid w:val="00870171"/>
    <w:rsid w:val="00872853"/>
    <w:rsid w:val="0087343E"/>
    <w:rsid w:val="008742F5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67"/>
    <w:rsid w:val="00882BE9"/>
    <w:rsid w:val="0088303B"/>
    <w:rsid w:val="00883041"/>
    <w:rsid w:val="00884457"/>
    <w:rsid w:val="00884B42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BD8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674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0C8D"/>
    <w:rsid w:val="008C161A"/>
    <w:rsid w:val="008C1DFF"/>
    <w:rsid w:val="008C4433"/>
    <w:rsid w:val="008C494C"/>
    <w:rsid w:val="008C5593"/>
    <w:rsid w:val="008C5955"/>
    <w:rsid w:val="008C62F3"/>
    <w:rsid w:val="008C6A97"/>
    <w:rsid w:val="008C7602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0FC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444B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798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5C8A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0BEC"/>
    <w:rsid w:val="009923A7"/>
    <w:rsid w:val="00992569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205A"/>
    <w:rsid w:val="009A2924"/>
    <w:rsid w:val="009A322C"/>
    <w:rsid w:val="009A32C9"/>
    <w:rsid w:val="009A3B1E"/>
    <w:rsid w:val="009A59E6"/>
    <w:rsid w:val="009A5F8F"/>
    <w:rsid w:val="009A66D1"/>
    <w:rsid w:val="009A6D29"/>
    <w:rsid w:val="009A72D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691"/>
    <w:rsid w:val="009B1CD7"/>
    <w:rsid w:val="009B1E34"/>
    <w:rsid w:val="009B2013"/>
    <w:rsid w:val="009B3809"/>
    <w:rsid w:val="009B4782"/>
    <w:rsid w:val="009B4FDB"/>
    <w:rsid w:val="009B558F"/>
    <w:rsid w:val="009B5899"/>
    <w:rsid w:val="009B5AF6"/>
    <w:rsid w:val="009B5E73"/>
    <w:rsid w:val="009B5F1B"/>
    <w:rsid w:val="009B61AD"/>
    <w:rsid w:val="009B6FE8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188"/>
    <w:rsid w:val="009C5465"/>
    <w:rsid w:val="009C6E6A"/>
    <w:rsid w:val="009C78F6"/>
    <w:rsid w:val="009D0470"/>
    <w:rsid w:val="009D056B"/>
    <w:rsid w:val="009D0E81"/>
    <w:rsid w:val="009D1DBD"/>
    <w:rsid w:val="009D2CF0"/>
    <w:rsid w:val="009D3792"/>
    <w:rsid w:val="009D4569"/>
    <w:rsid w:val="009D5E19"/>
    <w:rsid w:val="009D62F5"/>
    <w:rsid w:val="009D6523"/>
    <w:rsid w:val="009D6B57"/>
    <w:rsid w:val="009D710E"/>
    <w:rsid w:val="009D76FC"/>
    <w:rsid w:val="009D7D63"/>
    <w:rsid w:val="009E04D0"/>
    <w:rsid w:val="009E184D"/>
    <w:rsid w:val="009E1DB0"/>
    <w:rsid w:val="009E4758"/>
    <w:rsid w:val="009E591E"/>
    <w:rsid w:val="009E60A5"/>
    <w:rsid w:val="009E6F32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3E4F"/>
    <w:rsid w:val="009F4999"/>
    <w:rsid w:val="009F4D45"/>
    <w:rsid w:val="009F4DA9"/>
    <w:rsid w:val="009F516C"/>
    <w:rsid w:val="009F55A9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4B25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39C5"/>
    <w:rsid w:val="00A1430B"/>
    <w:rsid w:val="00A14DF6"/>
    <w:rsid w:val="00A152F5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61C2"/>
    <w:rsid w:val="00A2743C"/>
    <w:rsid w:val="00A277A2"/>
    <w:rsid w:val="00A27D27"/>
    <w:rsid w:val="00A30123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0EC"/>
    <w:rsid w:val="00A4243D"/>
    <w:rsid w:val="00A42DC2"/>
    <w:rsid w:val="00A42E19"/>
    <w:rsid w:val="00A42EA2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0DF4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6B75"/>
    <w:rsid w:val="00A56EB6"/>
    <w:rsid w:val="00A571D9"/>
    <w:rsid w:val="00A57B50"/>
    <w:rsid w:val="00A60E6A"/>
    <w:rsid w:val="00A6289F"/>
    <w:rsid w:val="00A62DEB"/>
    <w:rsid w:val="00A6439D"/>
    <w:rsid w:val="00A65D3F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169A"/>
    <w:rsid w:val="00A82149"/>
    <w:rsid w:val="00A822FF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87A26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4C0"/>
    <w:rsid w:val="00AA18F7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7B7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B71A9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3917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DEF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E7968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776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0BC6"/>
    <w:rsid w:val="00B11170"/>
    <w:rsid w:val="00B11791"/>
    <w:rsid w:val="00B12D9C"/>
    <w:rsid w:val="00B12DA6"/>
    <w:rsid w:val="00B139AC"/>
    <w:rsid w:val="00B13B52"/>
    <w:rsid w:val="00B14C71"/>
    <w:rsid w:val="00B15658"/>
    <w:rsid w:val="00B160D5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6EB6"/>
    <w:rsid w:val="00B2745D"/>
    <w:rsid w:val="00B27772"/>
    <w:rsid w:val="00B27983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37232"/>
    <w:rsid w:val="00B4035C"/>
    <w:rsid w:val="00B41DFE"/>
    <w:rsid w:val="00B41FBC"/>
    <w:rsid w:val="00B42451"/>
    <w:rsid w:val="00B4292F"/>
    <w:rsid w:val="00B435DC"/>
    <w:rsid w:val="00B43A7B"/>
    <w:rsid w:val="00B43C26"/>
    <w:rsid w:val="00B461FF"/>
    <w:rsid w:val="00B468D9"/>
    <w:rsid w:val="00B46DE6"/>
    <w:rsid w:val="00B46E7F"/>
    <w:rsid w:val="00B47C34"/>
    <w:rsid w:val="00B47D45"/>
    <w:rsid w:val="00B50547"/>
    <w:rsid w:val="00B5129B"/>
    <w:rsid w:val="00B5134F"/>
    <w:rsid w:val="00B51C2A"/>
    <w:rsid w:val="00B5295D"/>
    <w:rsid w:val="00B5313E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02C"/>
    <w:rsid w:val="00B626AD"/>
    <w:rsid w:val="00B627A4"/>
    <w:rsid w:val="00B6334D"/>
    <w:rsid w:val="00B63A5B"/>
    <w:rsid w:val="00B63DA8"/>
    <w:rsid w:val="00B63E3C"/>
    <w:rsid w:val="00B648BD"/>
    <w:rsid w:val="00B64E3B"/>
    <w:rsid w:val="00B65C31"/>
    <w:rsid w:val="00B65C97"/>
    <w:rsid w:val="00B65DD3"/>
    <w:rsid w:val="00B66866"/>
    <w:rsid w:val="00B6742B"/>
    <w:rsid w:val="00B67D06"/>
    <w:rsid w:val="00B702FE"/>
    <w:rsid w:val="00B70C37"/>
    <w:rsid w:val="00B70FFA"/>
    <w:rsid w:val="00B712D6"/>
    <w:rsid w:val="00B71796"/>
    <w:rsid w:val="00B71FF5"/>
    <w:rsid w:val="00B72A30"/>
    <w:rsid w:val="00B7387A"/>
    <w:rsid w:val="00B73AEA"/>
    <w:rsid w:val="00B75857"/>
    <w:rsid w:val="00B7598C"/>
    <w:rsid w:val="00B760F7"/>
    <w:rsid w:val="00B7626F"/>
    <w:rsid w:val="00B764BF"/>
    <w:rsid w:val="00B7750F"/>
    <w:rsid w:val="00B82172"/>
    <w:rsid w:val="00B82247"/>
    <w:rsid w:val="00B82A3A"/>
    <w:rsid w:val="00B82B37"/>
    <w:rsid w:val="00B830D0"/>
    <w:rsid w:val="00B837AB"/>
    <w:rsid w:val="00B84C3F"/>
    <w:rsid w:val="00B87276"/>
    <w:rsid w:val="00B87C1B"/>
    <w:rsid w:val="00B9002C"/>
    <w:rsid w:val="00B921F2"/>
    <w:rsid w:val="00B92889"/>
    <w:rsid w:val="00B92ADC"/>
    <w:rsid w:val="00B9328C"/>
    <w:rsid w:val="00B94288"/>
    <w:rsid w:val="00B94691"/>
    <w:rsid w:val="00B95C18"/>
    <w:rsid w:val="00B95DD3"/>
    <w:rsid w:val="00B95DEA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186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111"/>
    <w:rsid w:val="00BC35D5"/>
    <w:rsid w:val="00BC37A5"/>
    <w:rsid w:val="00BC39BD"/>
    <w:rsid w:val="00BC3A22"/>
    <w:rsid w:val="00BC49E5"/>
    <w:rsid w:val="00BC4A60"/>
    <w:rsid w:val="00BC4ACE"/>
    <w:rsid w:val="00BC5962"/>
    <w:rsid w:val="00BC6B1D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8F6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69B8"/>
    <w:rsid w:val="00BE7385"/>
    <w:rsid w:val="00BE7651"/>
    <w:rsid w:val="00BF060B"/>
    <w:rsid w:val="00BF0875"/>
    <w:rsid w:val="00BF0976"/>
    <w:rsid w:val="00BF1346"/>
    <w:rsid w:val="00BF1726"/>
    <w:rsid w:val="00BF196F"/>
    <w:rsid w:val="00BF29D8"/>
    <w:rsid w:val="00BF3002"/>
    <w:rsid w:val="00BF30AA"/>
    <w:rsid w:val="00BF3429"/>
    <w:rsid w:val="00BF343C"/>
    <w:rsid w:val="00BF4307"/>
    <w:rsid w:val="00BF4C84"/>
    <w:rsid w:val="00BF4DBC"/>
    <w:rsid w:val="00BF58B3"/>
    <w:rsid w:val="00BF611A"/>
    <w:rsid w:val="00BF6647"/>
    <w:rsid w:val="00BF6BA8"/>
    <w:rsid w:val="00BF6BCC"/>
    <w:rsid w:val="00BF7FA3"/>
    <w:rsid w:val="00C0098F"/>
    <w:rsid w:val="00C00F7F"/>
    <w:rsid w:val="00C015A8"/>
    <w:rsid w:val="00C01DA6"/>
    <w:rsid w:val="00C02182"/>
    <w:rsid w:val="00C02EA5"/>
    <w:rsid w:val="00C03DB9"/>
    <w:rsid w:val="00C049FF"/>
    <w:rsid w:val="00C04E31"/>
    <w:rsid w:val="00C0553D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09E"/>
    <w:rsid w:val="00C15C5A"/>
    <w:rsid w:val="00C15DE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67D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92B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03C"/>
    <w:rsid w:val="00C64B05"/>
    <w:rsid w:val="00C64ED7"/>
    <w:rsid w:val="00C662F5"/>
    <w:rsid w:val="00C664CD"/>
    <w:rsid w:val="00C6674F"/>
    <w:rsid w:val="00C676BE"/>
    <w:rsid w:val="00C67E94"/>
    <w:rsid w:val="00C704D3"/>
    <w:rsid w:val="00C704DB"/>
    <w:rsid w:val="00C70B32"/>
    <w:rsid w:val="00C70CBA"/>
    <w:rsid w:val="00C73C73"/>
    <w:rsid w:val="00C73D79"/>
    <w:rsid w:val="00C73EF6"/>
    <w:rsid w:val="00C74374"/>
    <w:rsid w:val="00C7474C"/>
    <w:rsid w:val="00C74759"/>
    <w:rsid w:val="00C75DC3"/>
    <w:rsid w:val="00C75DE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5FBD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797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3A79"/>
    <w:rsid w:val="00CC44E3"/>
    <w:rsid w:val="00CC4D42"/>
    <w:rsid w:val="00CC4E87"/>
    <w:rsid w:val="00CC4F00"/>
    <w:rsid w:val="00CC4FBF"/>
    <w:rsid w:val="00CC59A6"/>
    <w:rsid w:val="00CC5DC4"/>
    <w:rsid w:val="00CC5E27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74F"/>
    <w:rsid w:val="00CD3847"/>
    <w:rsid w:val="00CD493D"/>
    <w:rsid w:val="00CD54D3"/>
    <w:rsid w:val="00CD593E"/>
    <w:rsid w:val="00CD5C30"/>
    <w:rsid w:val="00CD6619"/>
    <w:rsid w:val="00CD7907"/>
    <w:rsid w:val="00CD7F83"/>
    <w:rsid w:val="00CE0E89"/>
    <w:rsid w:val="00CE0EF7"/>
    <w:rsid w:val="00CE0EF9"/>
    <w:rsid w:val="00CE10BF"/>
    <w:rsid w:val="00CE14A9"/>
    <w:rsid w:val="00CE1943"/>
    <w:rsid w:val="00CE2815"/>
    <w:rsid w:val="00CE29C0"/>
    <w:rsid w:val="00CE2E3F"/>
    <w:rsid w:val="00CE3805"/>
    <w:rsid w:val="00CE46A6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38D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689F"/>
    <w:rsid w:val="00D17A5B"/>
    <w:rsid w:val="00D209C8"/>
    <w:rsid w:val="00D21310"/>
    <w:rsid w:val="00D21350"/>
    <w:rsid w:val="00D21380"/>
    <w:rsid w:val="00D21F90"/>
    <w:rsid w:val="00D22B74"/>
    <w:rsid w:val="00D24913"/>
    <w:rsid w:val="00D258CB"/>
    <w:rsid w:val="00D25A39"/>
    <w:rsid w:val="00D2699B"/>
    <w:rsid w:val="00D26BD3"/>
    <w:rsid w:val="00D26C69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872"/>
    <w:rsid w:val="00D44956"/>
    <w:rsid w:val="00D4569F"/>
    <w:rsid w:val="00D46AB2"/>
    <w:rsid w:val="00D47D85"/>
    <w:rsid w:val="00D503C7"/>
    <w:rsid w:val="00D5072C"/>
    <w:rsid w:val="00D512A2"/>
    <w:rsid w:val="00D52906"/>
    <w:rsid w:val="00D529D6"/>
    <w:rsid w:val="00D5306F"/>
    <w:rsid w:val="00D53586"/>
    <w:rsid w:val="00D53C6A"/>
    <w:rsid w:val="00D54571"/>
    <w:rsid w:val="00D54F58"/>
    <w:rsid w:val="00D550C5"/>
    <w:rsid w:val="00D5573C"/>
    <w:rsid w:val="00D57A88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02"/>
    <w:rsid w:val="00D80BA4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A93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5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5CE9"/>
    <w:rsid w:val="00DB60A8"/>
    <w:rsid w:val="00DB6AC6"/>
    <w:rsid w:val="00DB75A1"/>
    <w:rsid w:val="00DC06D6"/>
    <w:rsid w:val="00DC14BB"/>
    <w:rsid w:val="00DC179C"/>
    <w:rsid w:val="00DC208D"/>
    <w:rsid w:val="00DC3040"/>
    <w:rsid w:val="00DC37C6"/>
    <w:rsid w:val="00DC3898"/>
    <w:rsid w:val="00DC39B7"/>
    <w:rsid w:val="00DC3E79"/>
    <w:rsid w:val="00DC4063"/>
    <w:rsid w:val="00DC5D45"/>
    <w:rsid w:val="00DC5DDF"/>
    <w:rsid w:val="00DC5F91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282"/>
    <w:rsid w:val="00DD638C"/>
    <w:rsid w:val="00DD7189"/>
    <w:rsid w:val="00DE0346"/>
    <w:rsid w:val="00DE0993"/>
    <w:rsid w:val="00DE0A6D"/>
    <w:rsid w:val="00DE0F3A"/>
    <w:rsid w:val="00DE3C44"/>
    <w:rsid w:val="00DE3EEA"/>
    <w:rsid w:val="00DE4670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527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732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3F21"/>
    <w:rsid w:val="00E2458D"/>
    <w:rsid w:val="00E24949"/>
    <w:rsid w:val="00E24A1B"/>
    <w:rsid w:val="00E2529D"/>
    <w:rsid w:val="00E26763"/>
    <w:rsid w:val="00E26C44"/>
    <w:rsid w:val="00E2768F"/>
    <w:rsid w:val="00E27B28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36460"/>
    <w:rsid w:val="00E4076A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380E"/>
    <w:rsid w:val="00E64A86"/>
    <w:rsid w:val="00E64F1E"/>
    <w:rsid w:val="00E65B9F"/>
    <w:rsid w:val="00E65C0B"/>
    <w:rsid w:val="00E66381"/>
    <w:rsid w:val="00E66744"/>
    <w:rsid w:val="00E667CB"/>
    <w:rsid w:val="00E704F3"/>
    <w:rsid w:val="00E72544"/>
    <w:rsid w:val="00E73970"/>
    <w:rsid w:val="00E74135"/>
    <w:rsid w:val="00E752A9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4787"/>
    <w:rsid w:val="00E85166"/>
    <w:rsid w:val="00E8536F"/>
    <w:rsid w:val="00E85396"/>
    <w:rsid w:val="00E854B4"/>
    <w:rsid w:val="00E862B6"/>
    <w:rsid w:val="00E865FD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331A"/>
    <w:rsid w:val="00E950A3"/>
    <w:rsid w:val="00E95151"/>
    <w:rsid w:val="00E964DA"/>
    <w:rsid w:val="00E973FC"/>
    <w:rsid w:val="00E977DC"/>
    <w:rsid w:val="00EA08AC"/>
    <w:rsid w:val="00EA08B6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060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3CB"/>
    <w:rsid w:val="00EE1F6F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4A83"/>
    <w:rsid w:val="00F057B3"/>
    <w:rsid w:val="00F0681C"/>
    <w:rsid w:val="00F0729B"/>
    <w:rsid w:val="00F07778"/>
    <w:rsid w:val="00F0790C"/>
    <w:rsid w:val="00F07A0A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83A"/>
    <w:rsid w:val="00F30D8D"/>
    <w:rsid w:val="00F30FBA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1884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11F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57FD9"/>
    <w:rsid w:val="00F60802"/>
    <w:rsid w:val="00F61256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2F53"/>
    <w:rsid w:val="00F8301A"/>
    <w:rsid w:val="00F83CDC"/>
    <w:rsid w:val="00F84642"/>
    <w:rsid w:val="00F84687"/>
    <w:rsid w:val="00F849AA"/>
    <w:rsid w:val="00F851FB"/>
    <w:rsid w:val="00F86BB5"/>
    <w:rsid w:val="00F875AB"/>
    <w:rsid w:val="00F900F7"/>
    <w:rsid w:val="00F924D5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A23"/>
    <w:rsid w:val="00FA7F1F"/>
    <w:rsid w:val="00FB011A"/>
    <w:rsid w:val="00FB13D9"/>
    <w:rsid w:val="00FB1EB0"/>
    <w:rsid w:val="00FB2597"/>
    <w:rsid w:val="00FB2631"/>
    <w:rsid w:val="00FB30C6"/>
    <w:rsid w:val="00FB3AB5"/>
    <w:rsid w:val="00FB3E30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041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1D0B"/>
    <w:rsid w:val="00FD1F22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5C0C"/>
    <w:rsid w:val="00FE6B4B"/>
    <w:rsid w:val="00FE74A4"/>
    <w:rsid w:val="00FE7511"/>
    <w:rsid w:val="00FE75DD"/>
    <w:rsid w:val="00FF0AB1"/>
    <w:rsid w:val="00FF1D56"/>
    <w:rsid w:val="00FF1E80"/>
    <w:rsid w:val="00FF269B"/>
    <w:rsid w:val="00FF26E7"/>
    <w:rsid w:val="00FF3481"/>
    <w:rsid w:val="00FF4624"/>
    <w:rsid w:val="00FF4CA1"/>
    <w:rsid w:val="00FF6217"/>
    <w:rsid w:val="00FF65D4"/>
    <w:rsid w:val="00FF6865"/>
    <w:rsid w:val="00FF68A7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6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406C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  <w:style w:type="character" w:customStyle="1" w:styleId="Heading1Char">
    <w:name w:val="Heading 1 Char"/>
    <w:basedOn w:val="DefaultParagraphFont"/>
    <w:link w:val="Heading1"/>
    <w:uiPriority w:val="9"/>
    <w:rsid w:val="00FF26E7"/>
    <w:rPr>
      <w:rFonts w:asciiTheme="majorHAnsi" w:eastAsiaTheme="majorEastAsia" w:hAnsiTheme="majorHAnsi" w:cstheme="majorBidi"/>
      <w:color w:val="00406C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hyperlink" Target="https://pinkypixels.atlassian.net/browse/FEATURE-725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hyperlink" Target="https://pinkypixels.atlassian.net/browse/SC-39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inkypixels.atlassian.net/browse/SC-39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idsabbadox.sharepoint.com/:x:/r/teams/MANA/Shared%20Documents/MANA%20-%20AbbaDox%20RIS%20Project/MANA%20-%20IC%20Rules%20updates.xlsx?d=w237d6b0df149448893804a4733d65f19&amp;csf=1&amp;web=1&amp;e=aNQJox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ucid.app/lucidchart/c42f665d-cd7e-4533-804f-83b5594e53d5/edit?page=0_0&amp;invitationId=inv_6d10b901-14ab-4eb9-8e4e-e911a52fd49e" TargetMode="External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12800"/>
    <w:rsid w:val="00020065"/>
    <w:rsid w:val="0003143B"/>
    <w:rsid w:val="00047095"/>
    <w:rsid w:val="000548B9"/>
    <w:rsid w:val="0006015A"/>
    <w:rsid w:val="00085490"/>
    <w:rsid w:val="000906AC"/>
    <w:rsid w:val="000911A1"/>
    <w:rsid w:val="000954E7"/>
    <w:rsid w:val="00097FA6"/>
    <w:rsid w:val="000B3DA7"/>
    <w:rsid w:val="000B7E2D"/>
    <w:rsid w:val="000C152B"/>
    <w:rsid w:val="000D1F8B"/>
    <w:rsid w:val="000E1DD8"/>
    <w:rsid w:val="000F091D"/>
    <w:rsid w:val="00117C53"/>
    <w:rsid w:val="00120FFE"/>
    <w:rsid w:val="00122C4D"/>
    <w:rsid w:val="00136AAD"/>
    <w:rsid w:val="0014180F"/>
    <w:rsid w:val="00141818"/>
    <w:rsid w:val="001475AE"/>
    <w:rsid w:val="001529F1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A27FC"/>
    <w:rsid w:val="003A3A99"/>
    <w:rsid w:val="003B282C"/>
    <w:rsid w:val="003B4CF6"/>
    <w:rsid w:val="003C256B"/>
    <w:rsid w:val="003D0B41"/>
    <w:rsid w:val="003D2873"/>
    <w:rsid w:val="003D4984"/>
    <w:rsid w:val="003E0F51"/>
    <w:rsid w:val="003F1FCF"/>
    <w:rsid w:val="003F3F62"/>
    <w:rsid w:val="004034C9"/>
    <w:rsid w:val="00407427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617B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392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86B76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217D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11AD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56E3"/>
    <w:rsid w:val="00785A0B"/>
    <w:rsid w:val="00793FBC"/>
    <w:rsid w:val="007A301E"/>
    <w:rsid w:val="007C10A2"/>
    <w:rsid w:val="007C399A"/>
    <w:rsid w:val="007D3068"/>
    <w:rsid w:val="007E0871"/>
    <w:rsid w:val="007E57DC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74FAF"/>
    <w:rsid w:val="00886AD0"/>
    <w:rsid w:val="008B2AF2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58A8"/>
    <w:rsid w:val="008E7DD6"/>
    <w:rsid w:val="008F354E"/>
    <w:rsid w:val="008F7561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3809"/>
    <w:rsid w:val="009B5F1B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56B75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075B2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4698"/>
    <w:rsid w:val="00D76D71"/>
    <w:rsid w:val="00D80B02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66744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411F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D574E3-ECA3-4544-8248-033D31A3C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2cb5c5a-8722-4a70-b009-024bc729e348"/>
    <ds:schemaRef ds:uri="b77c4627-432e-4615-b40f-8669b0c59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64</TotalTime>
  <Pages>3</Pages>
  <Words>615</Words>
  <Characters>3024</Characters>
  <Application>Microsoft Office Word</Application>
  <DocSecurity>0</DocSecurity>
  <Lines>111</Lines>
  <Paragraphs>90</Paragraphs>
  <ScaleCrop>false</ScaleCrop>
  <Company/>
  <LinksUpToDate>false</LinksUpToDate>
  <CharactersWithSpaces>3584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35</cp:revision>
  <cp:lastPrinted>2017-08-16T14:23:00Z</cp:lastPrinted>
  <dcterms:created xsi:type="dcterms:W3CDTF">2026-02-18T14:50:00Z</dcterms:created>
  <dcterms:modified xsi:type="dcterms:W3CDTF">2026-03-04T14:48:00Z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