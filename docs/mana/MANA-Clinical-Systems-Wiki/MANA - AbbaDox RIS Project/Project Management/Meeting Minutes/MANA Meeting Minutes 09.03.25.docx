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3A10444C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09-03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BF6647">
                  <w:rPr>
                    <w:rFonts w:cs="Segoe UI"/>
                  </w:rPr>
                  <w:t>Wednesday, September 3,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DADA521" w:rsidR="00121F2C" w:rsidRDefault="00121F2C" w:rsidP="0055561E">
            <w:r>
              <w:t>Meeting Minutes</w:t>
            </w:r>
          </w:p>
        </w:tc>
      </w:tr>
      <w:tr w:rsidR="00121F2C" w:rsidRPr="00DF3B84" w14:paraId="28588B3E" w14:textId="77777777" w:rsidTr="6069F71F">
        <w:trPr>
          <w:trHeight w:val="710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032EDE36" w14:textId="5EB1CD4D" w:rsidR="000D5190" w:rsidRDefault="00A85C5A" w:rsidP="000D5190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C947E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Account Setup Workbook</w:t>
              </w:r>
            </w:hyperlink>
            <w:r w:rsidR="004B3025">
              <w:t xml:space="preserve"> -</w:t>
            </w:r>
            <w:r w:rsidR="004B3025" w:rsidRPr="004B30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3025" w:rsidRPr="004B30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BEF60FA" w14:textId="2DD7F40B" w:rsidR="00FB13D9" w:rsidRDefault="00B0749B" w:rsidP="00FB13D9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SSO</w:t>
            </w:r>
            <w:r w:rsidR="004B30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426C65FB" w14:textId="0ADBF308" w:rsidR="0033709B" w:rsidRDefault="0033709B" w:rsidP="0033709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Roles</w:t>
            </w:r>
          </w:p>
          <w:p w14:paraId="4A9A622B" w14:textId="72915E95" w:rsidR="00A70526" w:rsidRPr="00F319FC" w:rsidRDefault="00A70526" w:rsidP="00A7052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8/27 Call scheduled for 8/29 at 2.00 PM EST</w:t>
            </w:r>
            <w:r w:rsidR="006A73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1E22196A" w14:textId="050A5430" w:rsidR="00742D2D" w:rsidRDefault="00742D2D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</w:t>
            </w:r>
            <w:r w:rsidR="00CA6A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8/4</w:t>
            </w:r>
            <w:r w:rsidR="005940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9.00 AM </w:t>
            </w:r>
            <w:r w:rsidR="00A673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59405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6734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#1 Completed</w:t>
            </w:r>
          </w:p>
          <w:p w14:paraId="77493AC8" w14:textId="213CA22B" w:rsidR="006B1E87" w:rsidRPr="006B1E87" w:rsidRDefault="006B1E87" w:rsidP="006B1E87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 to Settings 8/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0 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 – #</w:t>
            </w:r>
            <w:r w:rsidR="00947A0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55CD6240" w14:textId="406B1EDC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509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highlight w:val="yellow"/>
              </w:rPr>
              <w:t>O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nder Intake</w:t>
            </w:r>
            <w:r w:rsidR="00F510A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8/1</w:t>
            </w:r>
            <w:r w:rsidR="006B12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 IC and 8/15</w:t>
            </w:r>
            <w:r w:rsidR="00F510A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12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BC.</w:t>
            </w:r>
          </w:p>
          <w:p w14:paraId="41248E6F" w14:textId="5082F5E6" w:rsidR="00CC4FBF" w:rsidRDefault="00CC4FBF" w:rsidP="00CC4FB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Order Intake</w:t>
            </w:r>
            <w:r w:rsidR="00FF4C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</w:t>
            </w:r>
            <w:r w:rsidR="00A60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984C008" w14:textId="36A42A8D" w:rsidR="00CC4FBF" w:rsidRDefault="00CC4FBF" w:rsidP="00CC4FB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BH Order Intake</w:t>
            </w:r>
            <w:r w:rsidR="00A60E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Completed</w:t>
            </w:r>
          </w:p>
          <w:p w14:paraId="6FB615D2" w14:textId="0A1F644C" w:rsidR="00A60E6A" w:rsidRDefault="00A60E6A" w:rsidP="00A60E6A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8/20 Need to </w:t>
            </w:r>
            <w:r w:rsidR="004E169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define </w:t>
            </w:r>
            <w:r w:rsidR="004F6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utility</w:t>
            </w:r>
            <w:r w:rsidR="004E169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</w:t>
            </w:r>
            <w:r w:rsidR="001545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Faxio.</w:t>
            </w:r>
          </w:p>
          <w:p w14:paraId="3C7798CE" w14:textId="402ABF0D" w:rsidR="00256C1F" w:rsidRDefault="00256C1F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</w:p>
          <w:p w14:paraId="500557A3" w14:textId="6863F8CC" w:rsidR="00E26C44" w:rsidRDefault="00E26C44" w:rsidP="00E26C4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8/14 IC </w:t>
            </w:r>
            <w:r w:rsidR="00AD65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Pending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213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66A88B94" w14:textId="406EBBCB" w:rsidR="00D21380" w:rsidRDefault="00AD655B" w:rsidP="00E26C4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8/20 BC Pending Workflow </w:t>
            </w:r>
            <w:r w:rsidR="00EE73A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60E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4809E7D" w14:textId="3FA648C4" w:rsidR="00E53130" w:rsidRDefault="00E53130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</w:t>
            </w:r>
          </w:p>
          <w:p w14:paraId="0EA7EA7C" w14:textId="284338DF" w:rsidR="002D6466" w:rsidRDefault="002D6466" w:rsidP="002D64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8/</w:t>
            </w:r>
            <w:r w:rsidR="00BB32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27 Rescheduled to 2.00 PM EST</w:t>
            </w:r>
            <w:r w:rsidR="004972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86B3B26" w14:textId="780A0E03" w:rsidR="004D5CDF" w:rsidRDefault="004D5CDF" w:rsidP="002D64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Note: 8/27 </w:t>
            </w:r>
            <w:r w:rsidR="00DF3F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Determine if location can be filtered per user at scheduling Wizard, AbbaDox </w:t>
            </w:r>
            <w:r w:rsidR="004972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F3F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A735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AC6704F" w14:textId="268DAD30" w:rsidR="0049728D" w:rsidRPr="00E26C44" w:rsidRDefault="0049728D" w:rsidP="0049728D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Need to build rules at room level.</w:t>
            </w:r>
          </w:p>
          <w:p w14:paraId="73FBA36E" w14:textId="4EEFDA79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Pre-registration</w:t>
            </w:r>
          </w:p>
          <w:p w14:paraId="0251B552" w14:textId="10FC076C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Registration</w:t>
            </w:r>
          </w:p>
          <w:p w14:paraId="5DD45593" w14:textId="5783854E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9/</w:t>
            </w:r>
            <w:r w:rsidR="00E667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B6686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</w:p>
          <w:p w14:paraId="4EA8A987" w14:textId="47252871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93667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4B88399F" w14:textId="1EC2800A" w:rsidR="00A2743C" w:rsidRPr="008B272B" w:rsidRDefault="00B61AA2" w:rsidP="00A2743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9/3 VPN: Same VPN</w:t>
            </w:r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be used for Merge, MagView, PW and OnceEMR</w:t>
            </w:r>
          </w:p>
          <w:p w14:paraId="529E6EC4" w14:textId="42A35437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Merge PACS. </w:t>
            </w:r>
            <w:proofErr w:type="gramStart"/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Scope:</w:t>
            </w:r>
            <w:proofErr w:type="gramEnd"/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proofErr w:type="gramStart"/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</w:t>
            </w:r>
            <w:proofErr w:type="gramEnd"/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276B11A5" w14:textId="617083A5" w:rsidR="00583EED" w:rsidRDefault="00583EED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583E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8/27</w:t>
            </w:r>
            <w:r w:rsidR="00FB259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Kick-off </w:t>
            </w:r>
            <w:r w:rsidR="002F5CA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FB259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Completed</w:t>
            </w:r>
          </w:p>
          <w:p w14:paraId="1E365672" w14:textId="4C2C547C" w:rsidR="002F5CA6" w:rsidRDefault="002F5CA6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F3C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highlight w:val="yellow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/3 AbbaDox pending on port assignment</w:t>
            </w:r>
            <w:r w:rsidR="008D69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Merge – In Progress</w:t>
            </w:r>
          </w:p>
          <w:p w14:paraId="7F50D9D6" w14:textId="1DEEF9EC" w:rsidR="00AF7473" w:rsidRPr="00583EED" w:rsidRDefault="00A45391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Merge may be returning quote to Mana</w:t>
            </w:r>
            <w:r w:rsidR="00510A4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Merge - New</w:t>
            </w:r>
          </w:p>
          <w:p w14:paraId="03DFB9F1" w14:textId="47A7ED16" w:rsidR="00240248" w:rsidRPr="009644B1" w:rsidRDefault="00354434" w:rsidP="009644B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C0BFE4C" w14:textId="031DA51F" w:rsidR="00944620" w:rsidRPr="00684403" w:rsidRDefault="00944620" w:rsidP="0094462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3C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/13 AbbaDox setting up VPN, </w:t>
            </w:r>
            <w:r w:rsidR="0083717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PSK has been sent,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– In Progress</w:t>
            </w:r>
          </w:p>
          <w:p w14:paraId="5843743F" w14:textId="242C2BC7" w:rsidR="00A02578" w:rsidRDefault="00C3101A" w:rsidP="0027069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8/6 Note: MANA utilizes Dragon and PowerScribe to dictate. Nurses dictate from Dragon (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) so do not have an NPI. The client will be providing the NPI and Dictator ID in ASW. Interface logic needs to </w:t>
            </w:r>
            <w:proofErr w:type="gramStart"/>
            <w:r w:rsidR="0021398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configured</w:t>
            </w:r>
            <w:proofErr w:type="gramEnd"/>
            <w:r w:rsidR="0021398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map to Dictator ID if NPI is missing.</w:t>
            </w:r>
          </w:p>
          <w:p w14:paraId="663D58D5" w14:textId="5E275FA4" w:rsidR="009644B1" w:rsidRPr="00270697" w:rsidRDefault="009644B1" w:rsidP="0027069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F3C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highlight w:val="yellow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/3 Kick-off Scheduled </w:t>
            </w:r>
            <w:r w:rsidR="00B7750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for 9/3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</w:p>
          <w:p w14:paraId="63050E81" w14:textId="20885381" w:rsidR="00C83E9C" w:rsidRDefault="00C83E9C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7/16 Resource </w:t>
            </w:r>
            <w:r w:rsidR="150B9F99" w:rsidRPr="58E84A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assignment</w:t>
            </w:r>
            <w:r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required</w:t>
            </w:r>
            <w:r w:rsidR="00B01756"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6660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01756" w:rsidRPr="00B017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6608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D8DB72A" w14:textId="66F361D0" w:rsidR="00313088" w:rsidRDefault="00313088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8/7 </w:t>
            </w:r>
            <w:r w:rsidR="006445A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SOW sent to </w:t>
            </w:r>
            <w:r w:rsidR="00C47BE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Ben for Review</w:t>
            </w:r>
            <w:r w:rsidR="00171E5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2960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171E5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003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71E5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003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780DB85B" w14:textId="794C79C6" w:rsidR="00BB2312" w:rsidRDefault="00B12DA6" w:rsidP="00C83E9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PW’s signed order has been returned, pending on PM assignment.</w:t>
            </w:r>
          </w:p>
          <w:p w14:paraId="1FB40A16" w14:textId="410BA85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7B5C123C" w14:textId="613082EA" w:rsidR="00ED3683" w:rsidRDefault="00CE14A9" w:rsidP="00ED368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AbbaDo</w:t>
            </w:r>
            <w:r w:rsidR="002356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x Resource assigned, expect contact from Ilana, AbbaDox -New</w:t>
            </w:r>
          </w:p>
          <w:p w14:paraId="58F3B77F" w14:textId="6E05E676" w:rsidR="00354434" w:rsidRPr="00C84802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proofErr w:type="spellStart"/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CD5C3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6674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</w:p>
          <w:p w14:paraId="5E528519" w14:textId="22CF1384" w:rsidR="00270D4B" w:rsidRDefault="00270D4B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356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highlight w:val="yellow"/>
              </w:rPr>
              <w:t>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/27 </w:t>
            </w:r>
            <w:r w:rsidR="007815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pending on SOW from MANA,</w:t>
            </w:r>
            <w:r w:rsidR="007316E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Ben reached out to Jessica at HOG </w:t>
            </w:r>
            <w:r w:rsidR="00001C3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determine next steps </w:t>
            </w:r>
            <w:r w:rsidR="007815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 – In Progress</w:t>
            </w:r>
          </w:p>
          <w:p w14:paraId="2E165B63" w14:textId="0F5AFD78" w:rsidR="00924864" w:rsidRPr="00C0098F" w:rsidRDefault="00B4035C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9/3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working on agreement</w:t>
            </w:r>
            <w:r w:rsidR="009540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the Engineer Assignment. </w:t>
            </w:r>
            <w:proofErr w:type="gramStart"/>
            <w:r w:rsidR="0099766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Timeline completion 2 months</w:t>
            </w:r>
            <w:proofErr w:type="gramEnd"/>
            <w:r w:rsidR="0099766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6399A112" w14:textId="0A18BD9A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  <w:r w:rsidR="000B2D40">
              <w:rPr>
                <w:rFonts w:ascii="Calibri" w:eastAsia="Times New Roman" w:hAnsi="Calibri" w:cs="Calibri"/>
                <w:sz w:val="18"/>
                <w:szCs w:val="18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594B227" w14:textId="6E2DA4D4" w:rsidR="00924864" w:rsidRPr="00924864" w:rsidRDefault="00887C2A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8/6 Creat</w:t>
            </w:r>
            <w:r w:rsidR="00A5589D">
              <w:rPr>
                <w:rFonts w:ascii="Calibri" w:eastAsia="Times New Roman" w:hAnsi="Calibri" w:cs="Calibri"/>
                <w:sz w:val="18"/>
                <w:szCs w:val="18"/>
              </w:rPr>
              <w:t>e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SFTP and share with Merge, AbbaDox – </w:t>
            </w:r>
            <w:r w:rsidR="003A40CC">
              <w:rPr>
                <w:rFonts w:ascii="Calibri" w:eastAsia="Times New Roman" w:hAnsi="Calibri" w:cs="Calibri"/>
                <w:sz w:val="18"/>
                <w:szCs w:val="18"/>
              </w:rPr>
              <w:t>Complete</w:t>
            </w:r>
          </w:p>
          <w:p w14:paraId="1DC810FE" w14:textId="398E75FB" w:rsidR="00526554" w:rsidRDefault="00526554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Questionnaires</w:t>
            </w:r>
          </w:p>
          <w:p w14:paraId="2C30CD3E" w14:textId="3F3E4FED" w:rsidR="0002097D" w:rsidRDefault="00104FF1" w:rsidP="0002097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AbbaDox to build Questionnaire provided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202896AF" w14:textId="36C6B4F6" w:rsidR="00526554" w:rsidRDefault="00526554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Rules</w:t>
            </w:r>
          </w:p>
          <w:p w14:paraId="706F6563" w14:textId="553ABDCE" w:rsidR="00DD6094" w:rsidRDefault="00DD6094" w:rsidP="00DD609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Call has been scheduled for 9/3, AbbaDox - New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42E839AD" w14:textId="1ABE14A4" w:rsidR="000858C5" w:rsidRPr="00A85C5A" w:rsidRDefault="000858C5" w:rsidP="000858C5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Start </w:t>
            </w:r>
            <w:r w:rsidR="00EB59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thinking about document management in AbbaDox, MANA - New</w:t>
            </w:r>
          </w:p>
          <w:p w14:paraId="54DA2F64" w14:textId="5647B982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eForm</w:t>
            </w:r>
            <w:proofErr w:type="spellEnd"/>
          </w:p>
          <w:p w14:paraId="44EDEAA6" w14:textId="282ABB46" w:rsidR="006B777B" w:rsidRDefault="00FE3F8A" w:rsidP="006B777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7/9</w:t>
            </w:r>
            <w:r w:rsidR="00F503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Access to </w:t>
            </w:r>
            <w:proofErr w:type="spellStart"/>
            <w:r w:rsidR="006B77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JotForms</w:t>
            </w:r>
            <w:proofErr w:type="spellEnd"/>
          </w:p>
          <w:p w14:paraId="4175A5D2" w14:textId="3E961A89" w:rsidR="000858C5" w:rsidRPr="000858C5" w:rsidRDefault="00073A02" w:rsidP="00504E96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7/23 Currently Merge only </w:t>
            </w:r>
            <w:r w:rsidR="00630E7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prints the router document, therefore AbbaDox could build this form electronically</w:t>
            </w:r>
            <w:r w:rsidR="00E65C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There’s the potential of AbbaDox owning more of the documents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Imaging and breast center</w:t>
            </w:r>
            <w:r w:rsidR="00A4625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D73B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because the eForms can be sent downstream via HL7.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0193B3B6" w:rsidR="00B6334D" w:rsidRPr="00A85C5A" w:rsidRDefault="00FE3F8A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475B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highlight w:val="yellow"/>
              </w:rPr>
              <w:t>7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/9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4DF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Upload 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forms to </w:t>
            </w:r>
            <w:r w:rsidR="00200C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</w:t>
            </w:r>
            <w:r w:rsidR="006F6B7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New</w:t>
            </w:r>
          </w:p>
          <w:p w14:paraId="014F3FD4" w14:textId="22E649D6" w:rsidR="007C3231" w:rsidRDefault="00A85C5A" w:rsidP="00D17A5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Radiology Report Templates</w:t>
            </w:r>
            <w:r w:rsidR="00E413C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59B5A3C4" w14:textId="34E2A7C9" w:rsidR="00D54F58" w:rsidRPr="00CE533F" w:rsidRDefault="00A85C5A" w:rsidP="00CE533F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7"/>
      <w:footerReference w:type="default" r:id="rId18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840F" w14:textId="77777777" w:rsidR="00A02262" w:rsidRDefault="00A02262" w:rsidP="00C60D2C">
      <w:pPr>
        <w:spacing w:after="0" w:line="240" w:lineRule="auto"/>
      </w:pPr>
      <w:r>
        <w:separator/>
      </w:r>
    </w:p>
  </w:endnote>
  <w:endnote w:type="continuationSeparator" w:id="0">
    <w:p w14:paraId="28D3AFEE" w14:textId="77777777" w:rsidR="00A02262" w:rsidRDefault="00A02262" w:rsidP="00C60D2C">
      <w:pPr>
        <w:spacing w:after="0" w:line="240" w:lineRule="auto"/>
      </w:pPr>
      <w:r>
        <w:continuationSeparator/>
      </w:r>
    </w:p>
  </w:endnote>
  <w:endnote w:type="continuationNotice" w:id="1">
    <w:p w14:paraId="1176732C" w14:textId="77777777" w:rsidR="00A02262" w:rsidRDefault="00A022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008A" w14:textId="77777777" w:rsidR="00A02262" w:rsidRDefault="00A02262" w:rsidP="00C60D2C">
      <w:pPr>
        <w:spacing w:after="0" w:line="240" w:lineRule="auto"/>
      </w:pPr>
      <w:r>
        <w:separator/>
      </w:r>
    </w:p>
  </w:footnote>
  <w:footnote w:type="continuationSeparator" w:id="0">
    <w:p w14:paraId="50ABFD6C" w14:textId="77777777" w:rsidR="00A02262" w:rsidRDefault="00A02262" w:rsidP="00C60D2C">
      <w:pPr>
        <w:spacing w:after="0" w:line="240" w:lineRule="auto"/>
      </w:pPr>
      <w:r>
        <w:continuationSeparator/>
      </w:r>
    </w:p>
  </w:footnote>
  <w:footnote w:type="continuationNotice" w:id="1">
    <w:p w14:paraId="5AC6F1EA" w14:textId="77777777" w:rsidR="00A02262" w:rsidRDefault="00A022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097D"/>
    <w:rsid w:val="00021DE7"/>
    <w:rsid w:val="00022AAF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7F8"/>
    <w:rsid w:val="00091721"/>
    <w:rsid w:val="000925C3"/>
    <w:rsid w:val="000940D6"/>
    <w:rsid w:val="00094C0E"/>
    <w:rsid w:val="000954E7"/>
    <w:rsid w:val="000956D1"/>
    <w:rsid w:val="00096C95"/>
    <w:rsid w:val="00097030"/>
    <w:rsid w:val="000973AE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E754C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376C"/>
    <w:rsid w:val="001A4A81"/>
    <w:rsid w:val="001A5545"/>
    <w:rsid w:val="001A59E5"/>
    <w:rsid w:val="001A5CE6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C81"/>
    <w:rsid w:val="001F1BB3"/>
    <w:rsid w:val="001F2929"/>
    <w:rsid w:val="001F2D47"/>
    <w:rsid w:val="001F3861"/>
    <w:rsid w:val="001F40B7"/>
    <w:rsid w:val="001F4367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10306"/>
    <w:rsid w:val="00210E8A"/>
    <w:rsid w:val="00211E01"/>
    <w:rsid w:val="00212C48"/>
    <w:rsid w:val="0021398C"/>
    <w:rsid w:val="00213FE4"/>
    <w:rsid w:val="002154B5"/>
    <w:rsid w:val="00215DD7"/>
    <w:rsid w:val="002163F7"/>
    <w:rsid w:val="00217924"/>
    <w:rsid w:val="00217E4F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55B7"/>
    <w:rsid w:val="002E722F"/>
    <w:rsid w:val="002E7344"/>
    <w:rsid w:val="002F0105"/>
    <w:rsid w:val="002F06F3"/>
    <w:rsid w:val="002F08E0"/>
    <w:rsid w:val="002F12D3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831"/>
    <w:rsid w:val="0037547C"/>
    <w:rsid w:val="003759B3"/>
    <w:rsid w:val="003760BC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5B1A"/>
    <w:rsid w:val="003B6970"/>
    <w:rsid w:val="003B6EBA"/>
    <w:rsid w:val="003C01DA"/>
    <w:rsid w:val="003C05DA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5717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2BAA"/>
    <w:rsid w:val="004A3A9B"/>
    <w:rsid w:val="004A48A6"/>
    <w:rsid w:val="004A5C4B"/>
    <w:rsid w:val="004A7399"/>
    <w:rsid w:val="004A74E1"/>
    <w:rsid w:val="004A76FC"/>
    <w:rsid w:val="004B2645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1D12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AEC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1FE"/>
    <w:rsid w:val="00687948"/>
    <w:rsid w:val="00687D53"/>
    <w:rsid w:val="006902F0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899"/>
    <w:rsid w:val="006A6740"/>
    <w:rsid w:val="006A6A1A"/>
    <w:rsid w:val="006A6B91"/>
    <w:rsid w:val="006A6BC5"/>
    <w:rsid w:val="006A6ECC"/>
    <w:rsid w:val="006A7351"/>
    <w:rsid w:val="006A774E"/>
    <w:rsid w:val="006B12BB"/>
    <w:rsid w:val="006B15AB"/>
    <w:rsid w:val="006B15FB"/>
    <w:rsid w:val="006B1E87"/>
    <w:rsid w:val="006B252B"/>
    <w:rsid w:val="006B258E"/>
    <w:rsid w:val="006B55BA"/>
    <w:rsid w:val="006B6338"/>
    <w:rsid w:val="006B72FD"/>
    <w:rsid w:val="006B75C1"/>
    <w:rsid w:val="006B777B"/>
    <w:rsid w:val="006B78B5"/>
    <w:rsid w:val="006B7FDE"/>
    <w:rsid w:val="006C0B11"/>
    <w:rsid w:val="006C10FE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5269F"/>
    <w:rsid w:val="00752703"/>
    <w:rsid w:val="00754A87"/>
    <w:rsid w:val="00755320"/>
    <w:rsid w:val="00756D41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D84"/>
    <w:rsid w:val="007A73ED"/>
    <w:rsid w:val="007B0E77"/>
    <w:rsid w:val="007B154D"/>
    <w:rsid w:val="007B274D"/>
    <w:rsid w:val="007B2DFB"/>
    <w:rsid w:val="007B329A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D53"/>
    <w:rsid w:val="007C52AF"/>
    <w:rsid w:val="007C5746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94F"/>
    <w:rsid w:val="00906A25"/>
    <w:rsid w:val="0091018A"/>
    <w:rsid w:val="00910B1F"/>
    <w:rsid w:val="00910B4D"/>
    <w:rsid w:val="009112DF"/>
    <w:rsid w:val="00911847"/>
    <w:rsid w:val="00911D82"/>
    <w:rsid w:val="0091248A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3A0A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577"/>
    <w:rsid w:val="00A1072B"/>
    <w:rsid w:val="00A11AB1"/>
    <w:rsid w:val="00A11DA3"/>
    <w:rsid w:val="00A124A2"/>
    <w:rsid w:val="00A13721"/>
    <w:rsid w:val="00A16141"/>
    <w:rsid w:val="00A1691A"/>
    <w:rsid w:val="00A17A63"/>
    <w:rsid w:val="00A209E6"/>
    <w:rsid w:val="00A2186F"/>
    <w:rsid w:val="00A21AB5"/>
    <w:rsid w:val="00A235A1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49B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5609"/>
    <w:rsid w:val="00B25E5D"/>
    <w:rsid w:val="00B2745D"/>
    <w:rsid w:val="00B27772"/>
    <w:rsid w:val="00B3007F"/>
    <w:rsid w:val="00B309AE"/>
    <w:rsid w:val="00B32BD0"/>
    <w:rsid w:val="00B32E91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E7F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691"/>
    <w:rsid w:val="00B95C18"/>
    <w:rsid w:val="00B95DD3"/>
    <w:rsid w:val="00B9632E"/>
    <w:rsid w:val="00B967E1"/>
    <w:rsid w:val="00B978DE"/>
    <w:rsid w:val="00BA016D"/>
    <w:rsid w:val="00BA072E"/>
    <w:rsid w:val="00BA1726"/>
    <w:rsid w:val="00BA1795"/>
    <w:rsid w:val="00BA2157"/>
    <w:rsid w:val="00BA4629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2025"/>
    <w:rsid w:val="00BD255E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6FD"/>
    <w:rsid w:val="00C40A94"/>
    <w:rsid w:val="00C40D86"/>
    <w:rsid w:val="00C414EC"/>
    <w:rsid w:val="00C41F8C"/>
    <w:rsid w:val="00C4210A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696B"/>
    <w:rsid w:val="00C96A13"/>
    <w:rsid w:val="00C96CBB"/>
    <w:rsid w:val="00CA0A2E"/>
    <w:rsid w:val="00CA1CBA"/>
    <w:rsid w:val="00CA203F"/>
    <w:rsid w:val="00CA204D"/>
    <w:rsid w:val="00CA314F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2095"/>
    <w:rsid w:val="00D130D8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B48"/>
    <w:rsid w:val="00D7720E"/>
    <w:rsid w:val="00D77CDF"/>
    <w:rsid w:val="00D80075"/>
    <w:rsid w:val="00D800D1"/>
    <w:rsid w:val="00D80686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E5F"/>
    <w:rsid w:val="00DB2027"/>
    <w:rsid w:val="00DB2045"/>
    <w:rsid w:val="00DB284C"/>
    <w:rsid w:val="00DB300D"/>
    <w:rsid w:val="00DB45EC"/>
    <w:rsid w:val="00DB4CF8"/>
    <w:rsid w:val="00DB60A8"/>
    <w:rsid w:val="00DB6AC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36F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63DD"/>
    <w:rsid w:val="00F2677A"/>
    <w:rsid w:val="00F270F1"/>
    <w:rsid w:val="00F275FB"/>
    <w:rsid w:val="00F30D8D"/>
    <w:rsid w:val="00F319FC"/>
    <w:rsid w:val="00F32BDD"/>
    <w:rsid w:val="00F32E19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BB8"/>
    <w:rsid w:val="00F43FD7"/>
    <w:rsid w:val="00F44D8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3239"/>
    <w:rsid w:val="00F741EA"/>
    <w:rsid w:val="00F76289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EA8"/>
    <w:rsid w:val="00FA5BC5"/>
    <w:rsid w:val="00FA7F1F"/>
    <w:rsid w:val="00FB011A"/>
    <w:rsid w:val="00FB13D9"/>
    <w:rsid w:val="00FB2597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lucid.app/lucidchart/c42f665d-cd7e-4533-804f-83b5594e53d5/edit?page=0_0&amp;invitationId=inv_6d10b901-14ab-4eb9-8e4e-e911a52fd49e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f:/r/teams/MANA/Shared%20Documents/MANA%20-%20AbbaDox%20RIS%20Project/Workflow%20Reviews?csf=1&amp;web=1&amp;e=Kln4aQ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x:/t/MANA/EQ4t27fDHI9BkyU8zfUthI0BM_TtRzXb4S8dtItGljZ-5Q?CID=740a4f7a-f49b-e349-32a3-9418544ebbd0&amp;e=4%3AlUdD5w&amp;at=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3143B"/>
    <w:rsid w:val="00047095"/>
    <w:rsid w:val="000548B9"/>
    <w:rsid w:val="0006015A"/>
    <w:rsid w:val="00085490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6305B"/>
    <w:rsid w:val="00992BD8"/>
    <w:rsid w:val="009959CF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7D8E"/>
    <w:rsid w:val="00B70FFA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9241E-433E-4531-BCBE-56499C4E4A2C}"/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147</TotalTime>
  <Pages>2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57</cp:revision>
  <cp:lastPrinted>2017-08-16T14:23:00Z</cp:lastPrinted>
  <dcterms:created xsi:type="dcterms:W3CDTF">2025-09-03T13:08:00Z</dcterms:created>
  <dcterms:modified xsi:type="dcterms:W3CDTF">2025-09-05T15:02:00Z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