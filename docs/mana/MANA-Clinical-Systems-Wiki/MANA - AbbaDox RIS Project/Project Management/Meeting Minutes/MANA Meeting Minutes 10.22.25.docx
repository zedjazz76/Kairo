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CAD0" w14:textId="14645802" w:rsidR="002761A5" w:rsidRPr="00AB46CF" w:rsidRDefault="00000000" w:rsidP="00564B88">
      <w:pPr>
        <w:tabs>
          <w:tab w:val="left" w:pos="8726"/>
        </w:tabs>
        <w:jc w:val="center"/>
        <w:rPr>
          <w:rFonts w:cs="Segoe UI"/>
        </w:rPr>
      </w:pPr>
      <w:sdt>
        <w:sdtPr>
          <w:rPr>
            <w:rFonts w:cs="Segoe UI"/>
            <w:sz w:val="32"/>
            <w:szCs w:val="32"/>
          </w:rPr>
          <w:alias w:val="Meeting/Project Name"/>
          <w:tag w:val="Meeting/Project Name"/>
          <w:id w:val="-292057600"/>
          <w:placeholder>
            <w:docPart w:val="FC26F688FA444A67A81D22197F95A2E5"/>
          </w:placeholder>
        </w:sdtPr>
        <w:sdtContent>
          <w:r w:rsidR="00FE3F8A">
            <w:rPr>
              <w:rFonts w:cs="Segoe UI"/>
              <w:sz w:val="32"/>
              <w:szCs w:val="32"/>
            </w:rPr>
            <w:t>MANA</w:t>
          </w:r>
          <w:r w:rsidR="00564B88" w:rsidRPr="42386A45">
            <w:rPr>
              <w:rFonts w:cs="Segoe UI"/>
              <w:sz w:val="32"/>
              <w:szCs w:val="32"/>
            </w:rPr>
            <w:t xml:space="preserve"> /</w:t>
          </w:r>
          <w:r w:rsidR="00BC37A5" w:rsidRPr="42386A45">
            <w:rPr>
              <w:rFonts w:cs="Segoe UI"/>
              <w:sz w:val="32"/>
              <w:szCs w:val="32"/>
            </w:rPr>
            <w:t xml:space="preserve"> </w:t>
          </w:r>
          <w:r w:rsidR="00BE0123" w:rsidRPr="42386A45">
            <w:rPr>
              <w:rFonts w:cs="Segoe UI"/>
              <w:sz w:val="32"/>
              <w:szCs w:val="32"/>
            </w:rPr>
            <w:t xml:space="preserve">AbbaDox </w:t>
          </w:r>
        </w:sdtContent>
      </w:sdt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1530"/>
        <w:gridCol w:w="3690"/>
        <w:gridCol w:w="2160"/>
        <w:gridCol w:w="3145"/>
      </w:tblGrid>
      <w:tr w:rsidR="00AB46CF" w:rsidRPr="000E5ED0" w14:paraId="1F74F69D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07458839" w14:textId="77777777" w:rsidR="00AB46CF" w:rsidRPr="00AB46CF" w:rsidRDefault="0041673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Date:</w:t>
            </w:r>
          </w:p>
        </w:tc>
        <w:tc>
          <w:tcPr>
            <w:tcW w:w="3690" w:type="dxa"/>
          </w:tcPr>
          <w:p w14:paraId="1187B386" w14:textId="69B0F241" w:rsidR="00AB46CF" w:rsidRPr="000E5ED0" w:rsidRDefault="00000000" w:rsidP="00E64A86">
            <w:pPr>
              <w:rPr>
                <w:rFonts w:cs="Segoe UI"/>
              </w:rPr>
            </w:pPr>
            <w:sdt>
              <w:sdtPr>
                <w:rPr>
                  <w:rFonts w:cs="Segoe UI"/>
                </w:rPr>
                <w:alias w:val="Meeting Date"/>
                <w:tag w:val="Meeting Date"/>
                <w:id w:val="-87164527"/>
                <w:placeholder>
                  <w:docPart w:val="2968C09E61764C6E9028C44FD2F703ED"/>
                </w:placeholder>
                <w:date w:fullDate="2025-10-22T00:00:00Z">
                  <w:dateFormat w:val="dddd, MMMM d, yyyy"/>
                  <w:lid w:val="en-US"/>
                  <w:storeMappedDataAs w:val="dateTime"/>
                  <w:calendar w:val="gregorian"/>
                </w:date>
              </w:sdtPr>
              <w:sdtContent>
                <w:r w:rsidR="00D82105">
                  <w:rPr>
                    <w:rFonts w:cs="Segoe UI"/>
                  </w:rPr>
                  <w:t>Wednesday, October 22, 2025</w:t>
                </w:r>
              </w:sdtContent>
            </w:sdt>
          </w:p>
        </w:tc>
        <w:tc>
          <w:tcPr>
            <w:tcW w:w="2160" w:type="dxa"/>
            <w:shd w:val="clear" w:color="auto" w:fill="00406C" w:themeFill="accent1" w:themeFillShade="BF"/>
          </w:tcPr>
          <w:p w14:paraId="1DFED3BA" w14:textId="479C37B8" w:rsidR="00AB46CF" w:rsidRPr="00AB46CF" w:rsidRDefault="00121F2C" w:rsidP="00C60D2C">
            <w:pPr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Meeting Time</w:t>
            </w:r>
          </w:p>
        </w:tc>
        <w:tc>
          <w:tcPr>
            <w:tcW w:w="3145" w:type="dxa"/>
          </w:tcPr>
          <w:p w14:paraId="540D5B50" w14:textId="5DDF6441" w:rsidR="00AB46CF" w:rsidRPr="000E5ED0" w:rsidRDefault="00000000" w:rsidP="003A217E">
            <w:pPr>
              <w:rPr>
                <w:rFonts w:cs="Segoe UI"/>
              </w:rPr>
            </w:pPr>
            <w:sdt>
              <w:sdtPr>
                <w:rPr>
                  <w:rFonts w:cs="Segoe UI"/>
                  <w:b/>
                </w:rPr>
                <w:alias w:val="Time Control (e.g. 2-3PM)"/>
                <w:tag w:val="Time Control (e.g. 2-3PM)"/>
                <w:id w:val="1338270879"/>
                <w:placeholder>
                  <w:docPart w:val="5BD5430F432F4EA9922476EB05D23630"/>
                </w:placeholder>
                <w:text/>
              </w:sdtPr>
              <w:sdtContent>
                <w:r w:rsidR="00A06836">
                  <w:rPr>
                    <w:rFonts w:cs="Segoe UI"/>
                    <w:b/>
                  </w:rPr>
                  <w:t>1</w:t>
                </w:r>
                <w:r w:rsidR="00AD6C1E">
                  <w:rPr>
                    <w:rFonts w:cs="Segoe UI"/>
                    <w:b/>
                  </w:rPr>
                  <w:t>0</w:t>
                </w:r>
                <w:r w:rsidR="00E704F3">
                  <w:rPr>
                    <w:rFonts w:cs="Segoe UI"/>
                    <w:b/>
                  </w:rPr>
                  <w:t xml:space="preserve">:00 </w:t>
                </w:r>
                <w:r w:rsidR="00BE522B">
                  <w:rPr>
                    <w:rFonts w:cs="Segoe UI"/>
                    <w:b/>
                  </w:rPr>
                  <w:t>A</w:t>
                </w:r>
                <w:r w:rsidR="00E704F3">
                  <w:rPr>
                    <w:rFonts w:cs="Segoe UI"/>
                    <w:b/>
                  </w:rPr>
                  <w:t>M EST</w:t>
                </w:r>
              </w:sdtContent>
            </w:sdt>
          </w:p>
        </w:tc>
      </w:tr>
      <w:tr w:rsidR="00AB46CF" w:rsidRPr="000E5ED0" w14:paraId="77F10E53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6525A3C0" w14:textId="77777777" w:rsidR="00AB46CF" w:rsidRPr="00AB46CF" w:rsidRDefault="00AB46CF" w:rsidP="00E73970">
            <w:pPr>
              <w:spacing w:after="120"/>
              <w:rPr>
                <w:rFonts w:cs="Segoe UI"/>
                <w:color w:val="FFFFFF" w:themeColor="background1"/>
              </w:rPr>
            </w:pPr>
            <w:r w:rsidRPr="00AB46CF">
              <w:rPr>
                <w:rFonts w:cs="Segoe UI"/>
                <w:color w:val="FFFFFF" w:themeColor="background1"/>
              </w:rPr>
              <w:t>Location:</w:t>
            </w:r>
          </w:p>
        </w:tc>
        <w:tc>
          <w:tcPr>
            <w:tcW w:w="8995" w:type="dxa"/>
            <w:gridSpan w:val="3"/>
          </w:tcPr>
          <w:p w14:paraId="74089356" w14:textId="143E4F71" w:rsidR="00810A85" w:rsidRPr="00810A85" w:rsidRDefault="000C7468" w:rsidP="00810A85">
            <w:pPr>
              <w:rPr>
                <w:rFonts w:cs="Segoe UI"/>
                <w:color w:val="252424"/>
                <w:sz w:val="21"/>
                <w:szCs w:val="21"/>
              </w:rPr>
            </w:pPr>
            <w:r>
              <w:t xml:space="preserve">Teams </w:t>
            </w:r>
            <w:r w:rsidR="00810A85">
              <w:rPr>
                <w:rFonts w:cs="Segoe UI"/>
                <w:color w:val="252424"/>
                <w:sz w:val="21"/>
                <w:szCs w:val="21"/>
              </w:rPr>
              <w:t>Meeting</w:t>
            </w:r>
            <w:r w:rsidR="00810A85" w:rsidRPr="00810A85">
              <w:rPr>
                <w:rFonts w:cs="Segoe UI"/>
                <w:color w:val="252424"/>
                <w:sz w:val="21"/>
                <w:szCs w:val="21"/>
              </w:rPr>
              <w:t xml:space="preserve"> </w:t>
            </w:r>
          </w:p>
          <w:p w14:paraId="7007D7DC" w14:textId="03ACEB5A" w:rsidR="00961AE8" w:rsidRPr="00010123" w:rsidRDefault="00961AE8" w:rsidP="00EA562C">
            <w:pPr>
              <w:rPr>
                <w:rFonts w:cs="Segoe UI"/>
                <w:color w:val="242424"/>
              </w:rPr>
            </w:pPr>
          </w:p>
        </w:tc>
      </w:tr>
      <w:tr w:rsidR="00AB46CF" w:rsidRPr="000E5ED0" w14:paraId="6368D815" w14:textId="77777777" w:rsidTr="00822D8C">
        <w:tc>
          <w:tcPr>
            <w:tcW w:w="1530" w:type="dxa"/>
            <w:shd w:val="clear" w:color="auto" w:fill="00406C" w:themeFill="accent1" w:themeFillShade="BF"/>
          </w:tcPr>
          <w:p w14:paraId="75BF8CA5" w14:textId="2E5422FB" w:rsidR="00AB46CF" w:rsidRPr="00AB46CF" w:rsidRDefault="00121F2C" w:rsidP="00E73970">
            <w:pPr>
              <w:spacing w:after="120"/>
              <w:rPr>
                <w:rFonts w:cs="Segoe UI"/>
                <w:color w:val="FFFFFF" w:themeColor="background1"/>
              </w:rPr>
            </w:pPr>
            <w:r>
              <w:rPr>
                <w:rFonts w:cs="Segoe UI"/>
                <w:color w:val="FFFFFF" w:themeColor="background1"/>
              </w:rPr>
              <w:t>Facilitator</w:t>
            </w:r>
          </w:p>
        </w:tc>
        <w:tc>
          <w:tcPr>
            <w:tcW w:w="8995" w:type="dxa"/>
            <w:gridSpan w:val="3"/>
          </w:tcPr>
          <w:p w14:paraId="39DD72E4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hyperlink r:id="rId11" w:tgtFrame="_blank" w:tooltip="https://teams.microsoft.com/l/meetup-join/19%3ameeting_MTUxMzEzYjMtMTE2Yi00ZWMzLTk2NDAtZjQyMzdhYWZhY2Iz%40thread.v2/0?context=%7b%22Tid%22%3a%2217857e43-5020-4fed-b1b7-e78c63ccc93e%22%2c%22Oid%22%3a%22605f8c34-4b37-486b-b377-e0f451ec8e47%22%7d" w:history="1">
              <w:r w:rsidRPr="00E20AE9">
                <w:rPr>
                  <w:rFonts w:asciiTheme="minorHAnsi" w:eastAsia="Times New Roman" w:hAnsiTheme="minorHAnsi" w:cstheme="minorHAnsi"/>
                  <w:b/>
                  <w:bCs/>
                  <w:color w:val="5B5FC7"/>
                  <w:sz w:val="18"/>
                  <w:szCs w:val="18"/>
                  <w:u w:val="single"/>
                  <w:bdr w:val="none" w:sz="0" w:space="0" w:color="auto" w:frame="1"/>
                </w:rPr>
                <w:t>Join the meeting now</w:t>
              </w:r>
            </w:hyperlink>
          </w:p>
          <w:p w14:paraId="7F8D5603" w14:textId="77777777" w:rsidR="00E20AE9" w:rsidRPr="00E20AE9" w:rsidRDefault="00E20AE9" w:rsidP="00E20AE9">
            <w:pPr>
              <w:shd w:val="clear" w:color="auto" w:fill="FFFFFF"/>
              <w:spacing w:after="90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Meeting ID: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281 654 499 189</w:t>
            </w:r>
          </w:p>
          <w:p w14:paraId="6C29B257" w14:textId="77777777" w:rsidR="00E20AE9" w:rsidRPr="00E20AE9" w:rsidRDefault="00E20AE9" w:rsidP="00E20AE9">
            <w:pPr>
              <w:shd w:val="clear" w:color="auto" w:fill="FFFFFF"/>
              <w:textAlignment w:val="baseline"/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</w:rPr>
            </w:pPr>
            <w:r w:rsidRPr="00E20AE9">
              <w:rPr>
                <w:rFonts w:asciiTheme="minorHAnsi" w:eastAsia="Times New Roman" w:hAnsiTheme="minorHAnsi" w:cstheme="minorHAnsi"/>
                <w:color w:val="616161"/>
                <w:sz w:val="18"/>
                <w:szCs w:val="18"/>
                <w:bdr w:val="none" w:sz="0" w:space="0" w:color="auto" w:frame="1"/>
              </w:rPr>
              <w:t>Passcode: </w:t>
            </w:r>
            <w:r w:rsidRPr="00E20AE9">
              <w:rPr>
                <w:rFonts w:asciiTheme="minorHAnsi" w:eastAsia="Times New Roman" w:hAnsiTheme="minorHAnsi" w:cstheme="minorHAnsi"/>
                <w:color w:val="242424"/>
                <w:sz w:val="18"/>
                <w:szCs w:val="18"/>
                <w:bdr w:val="none" w:sz="0" w:space="0" w:color="auto" w:frame="1"/>
              </w:rPr>
              <w:t>Hs2Ho7tm</w:t>
            </w:r>
          </w:p>
          <w:p w14:paraId="508397F1" w14:textId="1524A512" w:rsidR="00AB46CF" w:rsidRPr="00E20AE9" w:rsidRDefault="00AB46CF" w:rsidP="00EC0875">
            <w:pPr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63CFD20" w14:textId="77777777" w:rsidR="002611B5" w:rsidRDefault="002611B5" w:rsidP="002611B5">
      <w:pPr>
        <w:rPr>
          <w:rFonts w:ascii="Open Sans" w:hAnsi="Open Sans" w:cs="Open Sans"/>
          <w:b/>
          <w:bCs/>
          <w:color w:val="000000"/>
          <w:sz w:val="18"/>
          <w:szCs w:val="18"/>
        </w:rPr>
      </w:pPr>
    </w:p>
    <w:p w14:paraId="48368E2C" w14:textId="6DFC619B" w:rsidR="002761A5" w:rsidRPr="00A06836" w:rsidRDefault="002611B5" w:rsidP="00A06836">
      <w:pPr>
        <w:rPr>
          <w:rFonts w:asciiTheme="minorHAnsi" w:hAnsiTheme="minorHAnsi" w:cstheme="minorHAnsi"/>
          <w:color w:val="000000"/>
        </w:rPr>
      </w:pPr>
      <w:r w:rsidRPr="002611B5">
        <w:rPr>
          <w:rFonts w:asciiTheme="minorHAnsi" w:hAnsiTheme="minorHAnsi" w:cstheme="minorHAnsi"/>
          <w:color w:val="000000"/>
        </w:rPr>
        <w:t>SharePoint Link:</w:t>
      </w:r>
      <w:r w:rsidR="00EA562C" w:rsidRPr="002611B5">
        <w:rPr>
          <w:rFonts w:asciiTheme="minorHAnsi" w:hAnsiTheme="minorHAnsi" w:cstheme="minorHAnsi"/>
        </w:rPr>
        <w:t xml:space="preserve"> </w:t>
      </w:r>
      <w:hyperlink r:id="rId12" w:history="1">
        <w:r w:rsidR="00FE3F8A" w:rsidRPr="007B2DFB">
          <w:rPr>
            <w:rStyle w:val="Hyperlink"/>
            <w:rFonts w:asciiTheme="minorHAnsi" w:hAnsiTheme="minorHAnsi" w:cstheme="minorHAnsi"/>
          </w:rPr>
          <w:t>MANA</w:t>
        </w:r>
        <w:r w:rsidR="00B32E91" w:rsidRPr="007B2DFB">
          <w:rPr>
            <w:rStyle w:val="Hyperlink"/>
            <w:rFonts w:asciiTheme="minorHAnsi" w:hAnsiTheme="minorHAnsi" w:cstheme="minorHAnsi"/>
          </w:rPr>
          <w:t xml:space="preserve"> – AbbaDox Careflow RIS SharePoint</w:t>
        </w:r>
      </w:hyperlink>
      <w:r w:rsidRPr="002611B5">
        <w:rPr>
          <w:rFonts w:asciiTheme="minorHAnsi" w:hAnsiTheme="minorHAnsi" w:cstheme="minorHAnsi"/>
        </w:rPr>
        <w:br/>
      </w:r>
      <w:r w:rsidRPr="002611B5">
        <w:rPr>
          <w:rFonts w:asciiTheme="minorHAnsi" w:hAnsiTheme="minorHAnsi" w:cstheme="minorHAnsi"/>
          <w:color w:val="000000"/>
        </w:rPr>
        <w:t>Account Setup Workbook:</w:t>
      </w:r>
      <w:r w:rsidR="00EA562C" w:rsidRPr="00A06836">
        <w:rPr>
          <w:rFonts w:asciiTheme="minorHAnsi" w:hAnsiTheme="minorHAnsi" w:cstheme="minorHAnsi"/>
          <w:color w:val="000000"/>
        </w:rPr>
        <w:t xml:space="preserve"> </w:t>
      </w:r>
      <w:hyperlink r:id="rId13" w:history="1">
        <w:r w:rsidR="00FE3F8A" w:rsidRPr="009F255C">
          <w:rPr>
            <w:rStyle w:val="Hyperlink"/>
            <w:rFonts w:asciiTheme="minorHAnsi" w:hAnsiTheme="minorHAnsi" w:cstheme="minorHAnsi"/>
          </w:rPr>
          <w:t>MANA</w:t>
        </w:r>
        <w:r w:rsidR="00100EB3" w:rsidRPr="009F255C">
          <w:rPr>
            <w:rStyle w:val="Hyperlink"/>
            <w:rFonts w:asciiTheme="minorHAnsi" w:hAnsiTheme="minorHAnsi" w:cstheme="minorHAnsi"/>
          </w:rPr>
          <w:t xml:space="preserve"> Account Setup Workbook</w:t>
        </w:r>
      </w:hyperlink>
    </w:p>
    <w:tbl>
      <w:tblPr>
        <w:tblStyle w:val="TableGrid"/>
        <w:tblpPr w:leftFromText="180" w:rightFromText="180" w:vertAnchor="text" w:horzAnchor="margin" w:tblpXSpec="center" w:tblpY="330"/>
        <w:tblOverlap w:val="never"/>
        <w:tblW w:w="9231" w:type="dxa"/>
        <w:tblLook w:val="04A0" w:firstRow="1" w:lastRow="0" w:firstColumn="1" w:lastColumn="0" w:noHBand="0" w:noVBand="1"/>
      </w:tblPr>
      <w:tblGrid>
        <w:gridCol w:w="1165"/>
        <w:gridCol w:w="4225"/>
        <w:gridCol w:w="3841"/>
      </w:tblGrid>
      <w:tr w:rsidR="004665FC" w:rsidRPr="008C325C" w14:paraId="0489B2C4" w14:textId="77777777" w:rsidTr="004665FC">
        <w:trPr>
          <w:trHeight w:val="271"/>
        </w:trPr>
        <w:tc>
          <w:tcPr>
            <w:tcW w:w="1165" w:type="dxa"/>
            <w:shd w:val="clear" w:color="auto" w:fill="00406C" w:themeFill="text2" w:themeFillShade="BF"/>
          </w:tcPr>
          <w:p w14:paraId="02674D1F" w14:textId="77777777" w:rsidR="004665FC" w:rsidRPr="008C325C" w:rsidRDefault="004665FC" w:rsidP="004665FC"/>
        </w:tc>
        <w:tc>
          <w:tcPr>
            <w:tcW w:w="4225" w:type="dxa"/>
            <w:shd w:val="clear" w:color="auto" w:fill="00406C" w:themeFill="text2" w:themeFillShade="BF"/>
          </w:tcPr>
          <w:p w14:paraId="500640F4" w14:textId="77777777" w:rsidR="004665FC" w:rsidRPr="008C325C" w:rsidRDefault="004665FC" w:rsidP="004665FC">
            <w:r w:rsidRPr="008C325C">
              <w:t>Attendee</w:t>
            </w:r>
          </w:p>
        </w:tc>
        <w:tc>
          <w:tcPr>
            <w:tcW w:w="3841" w:type="dxa"/>
            <w:shd w:val="clear" w:color="auto" w:fill="00406C" w:themeFill="text2" w:themeFillShade="BF"/>
          </w:tcPr>
          <w:p w14:paraId="1AF6AE4E" w14:textId="77777777" w:rsidR="004665FC" w:rsidRPr="008C325C" w:rsidRDefault="004665FC" w:rsidP="004665FC">
            <w:r>
              <w:t>Party</w:t>
            </w:r>
          </w:p>
        </w:tc>
      </w:tr>
      <w:tr w:rsidR="004665FC" w:rsidRPr="008C325C" w14:paraId="72C5B762" w14:textId="77777777" w:rsidTr="004665FC">
        <w:trPr>
          <w:trHeight w:val="259"/>
        </w:trPr>
        <w:tc>
          <w:tcPr>
            <w:tcW w:w="1165" w:type="dxa"/>
          </w:tcPr>
          <w:p w14:paraId="319BC72C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40349EC7" w14:textId="49263FFB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Carrie Johnson</w:t>
            </w:r>
          </w:p>
        </w:tc>
        <w:tc>
          <w:tcPr>
            <w:tcW w:w="3841" w:type="dxa"/>
          </w:tcPr>
          <w:p w14:paraId="3DBC102F" w14:textId="3C8A1C74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C954CE" w14:textId="77777777" w:rsidTr="004665FC">
        <w:trPr>
          <w:trHeight w:val="259"/>
        </w:trPr>
        <w:tc>
          <w:tcPr>
            <w:tcW w:w="1165" w:type="dxa"/>
          </w:tcPr>
          <w:p w14:paraId="2619226A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2D4A0112" w14:textId="68DBD267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Darron Mitchell</w:t>
            </w:r>
          </w:p>
        </w:tc>
        <w:tc>
          <w:tcPr>
            <w:tcW w:w="3841" w:type="dxa"/>
          </w:tcPr>
          <w:p w14:paraId="0B17CABC" w14:textId="55735533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476F5B12" w14:textId="77777777" w:rsidTr="004665FC">
        <w:trPr>
          <w:trHeight w:val="259"/>
        </w:trPr>
        <w:tc>
          <w:tcPr>
            <w:tcW w:w="1165" w:type="dxa"/>
          </w:tcPr>
          <w:p w14:paraId="08C739C2" w14:textId="77777777" w:rsidR="004665FC" w:rsidRDefault="004665FC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5DFF6F90" w14:textId="02D67FD0" w:rsidR="004665FC" w:rsidRDefault="002163F7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Daniel Lad</w:t>
            </w:r>
          </w:p>
        </w:tc>
        <w:tc>
          <w:tcPr>
            <w:tcW w:w="3841" w:type="dxa"/>
          </w:tcPr>
          <w:p w14:paraId="2B67C7F9" w14:textId="2541A2CE" w:rsidR="004665FC" w:rsidRDefault="00FE3F8A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1B2320" w:rsidRPr="008C325C" w14:paraId="6F86D04B" w14:textId="77777777" w:rsidTr="004665FC">
        <w:trPr>
          <w:trHeight w:val="246"/>
        </w:trPr>
        <w:tc>
          <w:tcPr>
            <w:tcW w:w="1165" w:type="dxa"/>
          </w:tcPr>
          <w:p w14:paraId="680790A5" w14:textId="1AB16A60" w:rsidR="001B2320" w:rsidRDefault="001B2320" w:rsidP="004665FC">
            <w:pPr>
              <w:rPr>
                <w:sz w:val="20"/>
                <w:szCs w:val="20"/>
              </w:rPr>
            </w:pPr>
            <w:r>
              <w:rPr>
                <w:rFonts w:ascii="MS Gothic" w:eastAsia="MS Gothic" w:hAnsi="MS Gothic" w:hint="eastAsia"/>
                <w:sz w:val="20"/>
                <w:szCs w:val="20"/>
              </w:rPr>
              <w:t>☒</w:t>
            </w:r>
          </w:p>
        </w:tc>
        <w:tc>
          <w:tcPr>
            <w:tcW w:w="4225" w:type="dxa"/>
          </w:tcPr>
          <w:p w14:paraId="0545025B" w14:textId="1B2502B9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Dawn</w:t>
            </w:r>
          </w:p>
        </w:tc>
        <w:tc>
          <w:tcPr>
            <w:tcW w:w="3841" w:type="dxa"/>
          </w:tcPr>
          <w:p w14:paraId="43780C90" w14:textId="78B175E4" w:rsidR="001B2320" w:rsidRPr="008C325C" w:rsidRDefault="001B2320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MANA</w:t>
            </w:r>
          </w:p>
        </w:tc>
      </w:tr>
      <w:tr w:rsidR="004665FC" w:rsidRPr="008C325C" w14:paraId="2A1E32BF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4015705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1605A38C" w14:textId="77777777" w:rsidR="004665FC" w:rsidRDefault="004665FC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☒</w:t>
                </w:r>
              </w:p>
            </w:tc>
          </w:sdtContent>
        </w:sdt>
        <w:tc>
          <w:tcPr>
            <w:tcW w:w="4225" w:type="dxa"/>
          </w:tcPr>
          <w:p w14:paraId="715FFBD0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Ruben Gonzalez</w:t>
            </w:r>
          </w:p>
        </w:tc>
        <w:tc>
          <w:tcPr>
            <w:tcW w:w="3841" w:type="dxa"/>
          </w:tcPr>
          <w:p w14:paraId="0A4C3F1F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1FC72AB9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17563252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638DA2D9" w14:textId="7F1BB75A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BAD5A63" w14:textId="77777777" w:rsidR="004665FC" w:rsidRPr="008C325C" w:rsidRDefault="004665FC" w:rsidP="004665FC">
            <w:pPr>
              <w:tabs>
                <w:tab w:val="left" w:pos="967"/>
              </w:tabs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Andreina Boudle</w:t>
            </w:r>
          </w:p>
        </w:tc>
        <w:tc>
          <w:tcPr>
            <w:tcW w:w="3841" w:type="dxa"/>
          </w:tcPr>
          <w:p w14:paraId="547175F5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  <w:tr w:rsidR="004665FC" w:rsidRPr="008C325C" w14:paraId="299F168D" w14:textId="77777777" w:rsidTr="004665FC">
        <w:trPr>
          <w:trHeight w:val="246"/>
        </w:trPr>
        <w:sdt>
          <w:sdtPr>
            <w:rPr>
              <w:sz w:val="20"/>
              <w:szCs w:val="20"/>
            </w:rPr>
            <w:id w:val="-17657598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65" w:type="dxa"/>
              </w:tcPr>
              <w:p w14:paraId="36BEB235" w14:textId="763C40F8" w:rsidR="004665FC" w:rsidRDefault="002163F7" w:rsidP="004665FC">
                <w:pPr>
                  <w:rPr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4225" w:type="dxa"/>
          </w:tcPr>
          <w:p w14:paraId="4CC75B2B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Rafael De Leon</w:t>
            </w:r>
          </w:p>
        </w:tc>
        <w:tc>
          <w:tcPr>
            <w:tcW w:w="3841" w:type="dxa"/>
          </w:tcPr>
          <w:p w14:paraId="17015824" w14:textId="77777777" w:rsidR="004665FC" w:rsidRPr="008C325C" w:rsidRDefault="004665FC" w:rsidP="004665FC">
            <w:pPr>
              <w:rPr>
                <w:rFonts w:asciiTheme="minorHAnsi" w:hAnsiTheme="minorHAnsi" w:cstheme="minorHAnsi"/>
              </w:rPr>
            </w:pPr>
            <w:r w:rsidRPr="008C325C">
              <w:rPr>
                <w:rFonts w:asciiTheme="minorHAnsi" w:hAnsiTheme="minorHAnsi" w:cstheme="minorHAnsi"/>
              </w:rPr>
              <w:t>AbbaDox</w:t>
            </w:r>
          </w:p>
        </w:tc>
      </w:tr>
    </w:tbl>
    <w:p w14:paraId="6108EAD5" w14:textId="73CE17E2" w:rsidR="00121F2C" w:rsidRDefault="00121F2C" w:rsidP="005615E0">
      <w:pPr>
        <w:pStyle w:val="NumberedCategories"/>
        <w:numPr>
          <w:ilvl w:val="0"/>
          <w:numId w:val="0"/>
        </w:numPr>
      </w:pPr>
    </w:p>
    <w:p w14:paraId="1D0FCEBE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879E7DD" w14:textId="77777777" w:rsidR="00481069" w:rsidRPr="00481069" w:rsidRDefault="00481069" w:rsidP="00481069"/>
    <w:p w14:paraId="0EFE3DFC" w14:textId="77777777" w:rsidR="00481069" w:rsidRPr="00481069" w:rsidRDefault="00481069" w:rsidP="00481069"/>
    <w:p w14:paraId="73E7EC8A" w14:textId="77777777" w:rsidR="00481069" w:rsidRDefault="00481069" w:rsidP="005615E0">
      <w:pPr>
        <w:pStyle w:val="NumberedCategories"/>
        <w:numPr>
          <w:ilvl w:val="0"/>
          <w:numId w:val="0"/>
        </w:numPr>
      </w:pPr>
    </w:p>
    <w:p w14:paraId="4477200E" w14:textId="236A7115" w:rsidR="00916113" w:rsidRDefault="00481069" w:rsidP="00481069">
      <w:pPr>
        <w:pStyle w:val="NumberedCategories"/>
        <w:numPr>
          <w:ilvl w:val="0"/>
          <w:numId w:val="0"/>
        </w:numPr>
        <w:tabs>
          <w:tab w:val="center" w:pos="689"/>
        </w:tabs>
      </w:pPr>
      <w:r>
        <w:tab/>
      </w:r>
      <w:r>
        <w:br w:type="textWrapping" w:clear="all"/>
      </w:r>
    </w:p>
    <w:p w14:paraId="36362A3E" w14:textId="2CAE3621" w:rsidR="00024C56" w:rsidRPr="00226784" w:rsidRDefault="00B5727E" w:rsidP="00226784">
      <w:pPr>
        <w:pStyle w:val="NumberedCategories"/>
        <w:numPr>
          <w:ilvl w:val="0"/>
          <w:numId w:val="0"/>
        </w:numPr>
        <w:ind w:firstLine="720"/>
        <w:rPr>
          <w:sz w:val="16"/>
          <w:szCs w:val="14"/>
        </w:rPr>
      </w:pPr>
      <w:r>
        <w:rPr>
          <w:b/>
          <w:bCs/>
          <w:sz w:val="16"/>
          <w:szCs w:val="14"/>
        </w:rPr>
        <w:t>7+</w:t>
      </w:r>
      <w:r w:rsidR="000C7468" w:rsidRPr="000C7468">
        <w:rPr>
          <w:b/>
          <w:bCs/>
          <w:sz w:val="16"/>
          <w:szCs w:val="14"/>
        </w:rPr>
        <w:t xml:space="preserve"> Locations, </w:t>
      </w:r>
      <w:r w:rsidR="00121DA1">
        <w:rPr>
          <w:b/>
          <w:bCs/>
          <w:sz w:val="16"/>
          <w:szCs w:val="14"/>
        </w:rPr>
        <w:t>120,000</w:t>
      </w:r>
      <w:r w:rsidR="000C7468" w:rsidRPr="000C7468">
        <w:rPr>
          <w:b/>
          <w:bCs/>
          <w:sz w:val="16"/>
          <w:szCs w:val="14"/>
        </w:rPr>
        <w:t xml:space="preserve"> Annual Studies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0435"/>
      </w:tblGrid>
      <w:tr w:rsidR="00121F2C" w14:paraId="247E93E8" w14:textId="77777777" w:rsidTr="6069F71F">
        <w:tc>
          <w:tcPr>
            <w:tcW w:w="10435" w:type="dxa"/>
            <w:shd w:val="clear" w:color="auto" w:fill="00406C" w:themeFill="accent1" w:themeFillShade="BF"/>
          </w:tcPr>
          <w:p w14:paraId="3AE9556A" w14:textId="713E3D7C" w:rsidR="00121F2C" w:rsidRDefault="00121F2C" w:rsidP="0055561E">
            <w:r>
              <w:t>Meeting Minute</w:t>
            </w:r>
          </w:p>
        </w:tc>
      </w:tr>
      <w:tr w:rsidR="00121F2C" w:rsidRPr="00DF3B84" w14:paraId="28588B3E" w14:textId="77777777" w:rsidTr="005B1181">
        <w:trPr>
          <w:trHeight w:val="6011"/>
        </w:trPr>
        <w:tc>
          <w:tcPr>
            <w:tcW w:w="10435" w:type="dxa"/>
          </w:tcPr>
          <w:p w14:paraId="6B5108A4" w14:textId="51D41E13" w:rsidR="007F3555" w:rsidRPr="007F3555" w:rsidRDefault="007F3555" w:rsidP="007F3555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  <w:p w14:paraId="38D59C82" w14:textId="5D0286A3" w:rsidR="0081034E" w:rsidRDefault="008120E0" w:rsidP="0081034E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4" w:history="1">
              <w:r w:rsidRPr="00E26C44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Workflow Reviews</w:t>
              </w:r>
            </w:hyperlink>
            <w:r w:rsidR="0012151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</w:p>
          <w:p w14:paraId="7619DD32" w14:textId="0C24ED5E" w:rsidR="009D1DBD" w:rsidRDefault="009D1DBD" w:rsidP="009D1DB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Task </w:t>
            </w:r>
            <w:r w:rsidR="00D02AF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Management Worklist</w:t>
            </w:r>
          </w:p>
          <w:p w14:paraId="0FC3623C" w14:textId="061B2154" w:rsidR="00D02AFC" w:rsidRDefault="00354B3C" w:rsidP="00D02AF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10/18 </w:t>
            </w:r>
            <w:r w:rsidR="007C6C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N</w:t>
            </w:r>
            <w:r w:rsidR="007C6C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ew</w:t>
            </w:r>
          </w:p>
          <w:p w14:paraId="4979BEF4" w14:textId="60E6CACA" w:rsidR="00444F6F" w:rsidRDefault="00BD2632" w:rsidP="00444F6F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A-Z</w:t>
            </w:r>
            <w:r w:rsidR="00444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Workflow Recap</w:t>
            </w:r>
          </w:p>
          <w:p w14:paraId="6226600F" w14:textId="48F25928" w:rsidR="00444F6F" w:rsidRDefault="00444F6F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AB3A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</w:t>
            </w:r>
            <w:r w:rsidR="00094A6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16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– </w:t>
            </w:r>
            <w:r w:rsidR="003227E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4CB4E3EF" w14:textId="41441B68" w:rsidR="002C40B9" w:rsidRDefault="002C40B9" w:rsidP="002C40B9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10/29 Update to Order Intake processes.</w:t>
            </w:r>
          </w:p>
          <w:p w14:paraId="0EFB6C20" w14:textId="672F44AF" w:rsidR="00BD2632" w:rsidRDefault="00633417" w:rsidP="00444F6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BC</w:t>
            </w:r>
            <w:r w:rsidR="00BD263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10/29</w:t>
            </w:r>
            <w:r w:rsidR="00D93B1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– In Progress</w:t>
            </w:r>
          </w:p>
          <w:p w14:paraId="3E68FD04" w14:textId="7B0FBB7C" w:rsidR="00CD19BB" w:rsidRDefault="00A85C5A" w:rsidP="008B272B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hyperlink r:id="rId15" w:history="1">
              <w:r w:rsidRPr="00672368">
                <w:rPr>
                  <w:rStyle w:val="Hyperlink"/>
                  <w:rFonts w:ascii="Calibri" w:eastAsia="Times New Roman" w:hAnsi="Calibri" w:cs="Calibri"/>
                  <w:sz w:val="18"/>
                  <w:szCs w:val="18"/>
                </w:rPr>
                <w:t>Interfaces</w:t>
              </w:r>
            </w:hyperlink>
            <w:r w:rsidR="00BC49E5">
              <w:t xml:space="preserve"> </w:t>
            </w:r>
            <w:r w:rsidR="00395516" w:rsidRPr="00395516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Feature-707</w:t>
            </w:r>
          </w:p>
          <w:p w14:paraId="529E6EC4" w14:textId="20177346" w:rsidR="00354434" w:rsidRPr="00ED4C7D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Merge PACS. Scope: </w:t>
            </w:r>
            <w:r w:rsidR="00D75C49"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Uni</w:t>
            </w:r>
            <w:r w:rsidRPr="001F092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</w:t>
            </w:r>
            <w:r w:rsidR="00D75C4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ORM,ADT,ORU</w:t>
            </w:r>
            <w:r w:rsidR="00C1399F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561A8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61A89" w:rsidRPr="00ED4C7D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Thursdays at 3.00 PM EST.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80%</w:t>
            </w:r>
          </w:p>
          <w:p w14:paraId="395C25F8" w14:textId="064552D7" w:rsidR="003539FC" w:rsidRPr="00BD17B3" w:rsidRDefault="003539FC" w:rsidP="003539F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</w:t>
            </w:r>
            <w:r w:rsidR="0003273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29 Testing is in progress. AbbaDox is creating orders for all service types used at the Imaging Center</w:t>
            </w:r>
            <w:r w:rsidR="002864D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Next step is to request client to link images to study.</w:t>
            </w:r>
          </w:p>
          <w:p w14:paraId="7C0BFE4C" w14:textId="03D5F31C" w:rsidR="00944620" w:rsidRPr="00213028" w:rsidRDefault="00354434" w:rsidP="0021302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MagView</w:t>
            </w:r>
            <w:r w:rsidR="00D75C4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Scope: Bid. ORM,ADT/ORU</w:t>
            </w:r>
            <w:r w:rsidR="00084A27" w:rsidRPr="009644B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156AC8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Tuesdays at </w:t>
            </w:r>
            <w:r w:rsidR="00D1433C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12.00 PM EST</w:t>
            </w:r>
          </w:p>
          <w:p w14:paraId="356B860F" w14:textId="243D5F22" w:rsidR="00FD273C" w:rsidRPr="00E548F8" w:rsidRDefault="00C42628" w:rsidP="00E548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</w:t>
            </w:r>
            <w:r w:rsidR="001012DD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</w:t>
            </w:r>
            <w:r w:rsidR="003B7D4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</w:t>
            </w:r>
            <w:r w:rsidR="003539FC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Interface build</w:t>
            </w:r>
            <w:r w:rsidR="003B7D4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is in progress</w:t>
            </w:r>
            <w:r w:rsidR="002C363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via email communication, AbbaDox has received has sent ORM and received ORU.</w:t>
            </w:r>
          </w:p>
          <w:p w14:paraId="242AF98B" w14:textId="135F9818" w:rsidR="00354434" w:rsidRPr="00CA3833" w:rsidRDefault="00354434" w:rsidP="00CA383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PowerScribe</w:t>
            </w:r>
            <w:r w:rsidR="00D75C49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Scope</w:t>
            </w:r>
            <w:r w:rsidR="009A0DC4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: Bid. ORM,ADT/ORU</w:t>
            </w:r>
            <w:r w:rsidR="00E2676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CA3833" w:rsidRPr="00CA383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- 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at </w:t>
            </w:r>
            <w:r w:rsidR="000E0E4D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12</w:t>
            </w:r>
            <w:r w:rsidR="00CA383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  <w:r w:rsidR="00B331D3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 </w:t>
            </w:r>
            <w:r w:rsidR="00B331D3" w:rsidRP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70</w:t>
            </w:r>
            <w:r w:rsidR="00B331D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%</w:t>
            </w:r>
          </w:p>
          <w:p w14:paraId="0E29792E" w14:textId="5353CD68" w:rsidR="002F519D" w:rsidRDefault="002F519D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</w:t>
            </w:r>
            <w:r w:rsidR="00EE1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22 AbbaDox is read</w:t>
            </w:r>
            <w:r w:rsidR="002A23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y</w:t>
            </w:r>
            <w:r w:rsidR="00EE1F6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to receive report/ORU to test IB Interface.</w:t>
            </w:r>
          </w:p>
          <w:p w14:paraId="3CF4C033" w14:textId="54783A0C" w:rsidR="00E548F8" w:rsidRPr="00BD17B3" w:rsidRDefault="008B6153" w:rsidP="002F519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10/29 Noticed via email an issue with connectivity on Friday, AbbaDox pending ORU.</w:t>
            </w:r>
          </w:p>
          <w:p w14:paraId="1FB40A16" w14:textId="2D5BFB0B" w:rsidR="00354434" w:rsidRDefault="00354434" w:rsidP="0035443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eCW</w:t>
            </w:r>
            <w:r w:rsidR="009A0DC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. Scope: 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Bid. ORU,ADT,DFT</w:t>
            </w:r>
            <w:r w:rsidR="00B3396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,SIU</w:t>
            </w:r>
            <w:r w:rsidR="00D7265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/ADT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(Steven Domingue</w:t>
            </w:r>
            <w:r w:rsidR="00A16141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z</w:t>
            </w:r>
            <w:r w:rsidR="00E90C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)</w:t>
            </w:r>
            <w:r w:rsidR="00755053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Thursday 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 xml:space="preserve">at </w:t>
            </w:r>
            <w:r w:rsidR="00AE1E55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2</w:t>
            </w:r>
            <w:r w:rsidR="00E26763" w:rsidRPr="00923C54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.00 PM EST</w:t>
            </w:r>
          </w:p>
          <w:p w14:paraId="77A409CD" w14:textId="14E22B9D" w:rsidR="008B6153" w:rsidRPr="00B5134F" w:rsidRDefault="00AE1E55" w:rsidP="00B5134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10/29 </w:t>
            </w:r>
            <w:r w:rsidR="00B513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Weekly kick-off on Thursday at 2.00 PM EST.</w:t>
            </w:r>
          </w:p>
          <w:p w14:paraId="2E165B63" w14:textId="27847314" w:rsidR="00924864" w:rsidRPr="007B114F" w:rsidRDefault="00354434" w:rsidP="00C4014D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Outreads</w:t>
            </w:r>
            <w:r w:rsidR="00132EA8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Flatiron/Onc</w:t>
            </w:r>
            <w:r w:rsidR="007B114F" w:rsidRPr="007B114F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oEMR HOG</w:t>
            </w:r>
          </w:p>
          <w:p w14:paraId="784BB731" w14:textId="1E2EA474" w:rsidR="00712971" w:rsidRDefault="007B114F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</w:t>
            </w: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Pending on PM assignment, </w:t>
            </w:r>
            <w:r w:rsidR="00B07B9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Flatiron</w:t>
            </w:r>
            <w:r w:rsidRPr="00091805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- In Progress</w:t>
            </w:r>
            <w:r w:rsidR="00B07B99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. ETA 10/15</w:t>
            </w:r>
          </w:p>
          <w:p w14:paraId="06D1AB7B" w14:textId="5D171709" w:rsidR="00246BE0" w:rsidRPr="00C0098F" w:rsidRDefault="00246BE0" w:rsidP="00C0098F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10/29 Service order is still in compliance.</w:t>
            </w:r>
          </w:p>
          <w:p w14:paraId="6399A112" w14:textId="0A18BD9A" w:rsidR="00223AA6" w:rsidRPr="00E57E4B" w:rsidRDefault="001B2F28" w:rsidP="005B02F6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>Data Migration</w:t>
            </w:r>
            <w:r w:rsidR="000B2D40" w:rsidRPr="00E57E4B">
              <w:rPr>
                <w:rFonts w:ascii="Calibri" w:eastAsia="Times New Roman" w:hAnsi="Calibri" w:cs="Calibri"/>
                <w:sz w:val="18"/>
                <w:szCs w:val="18"/>
                <w:u w:val="single"/>
              </w:rPr>
              <w:t xml:space="preserve"> DS-696</w:t>
            </w:r>
          </w:p>
          <w:p w14:paraId="16F67311" w14:textId="46AEE45D" w:rsidR="00492C97" w:rsidRPr="00887C2A" w:rsidRDefault="00A51D70" w:rsidP="0008166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51D70">
              <w:rPr>
                <w:rFonts w:ascii="Calibri" w:eastAsia="Times New Roman" w:hAnsi="Calibri" w:cs="Calibri"/>
                <w:b/>
                <w:bCs/>
                <w:sz w:val="18"/>
                <w:szCs w:val="18"/>
              </w:rPr>
              <w:t>Scope:</w:t>
            </w:r>
            <w:r w:rsidR="007C3D53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r w:rsidR="00492C97">
              <w:rPr>
                <w:rFonts w:ascii="Calibri" w:eastAsia="Times New Roman" w:hAnsi="Calibri" w:cs="Calibri"/>
                <w:sz w:val="18"/>
                <w:szCs w:val="18"/>
              </w:rPr>
              <w:t>Merge .CSV Data upload template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>. Pt records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 with payers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>historical</w:t>
            </w:r>
            <w:r w:rsidR="004C6E2D">
              <w:rPr>
                <w:rFonts w:ascii="Calibri" w:eastAsia="Times New Roman" w:hAnsi="Calibri" w:cs="Calibri"/>
                <w:sz w:val="18"/>
                <w:szCs w:val="18"/>
              </w:rPr>
              <w:t xml:space="preserve"> exams, </w:t>
            </w:r>
            <w:r w:rsidR="00895FB7">
              <w:rPr>
                <w:rFonts w:ascii="Calibri" w:eastAsia="Times New Roman" w:hAnsi="Calibri" w:cs="Calibri"/>
                <w:sz w:val="18"/>
                <w:szCs w:val="18"/>
              </w:rPr>
              <w:t xml:space="preserve">future exams, </w:t>
            </w:r>
            <w:r w:rsidR="00E06329">
              <w:rPr>
                <w:rFonts w:ascii="Calibri" w:eastAsia="Times New Roman" w:hAnsi="Calibri" w:cs="Calibri"/>
                <w:sz w:val="18"/>
                <w:szCs w:val="18"/>
              </w:rPr>
              <w:t>historical ORU.</w:t>
            </w:r>
          </w:p>
          <w:p w14:paraId="4069349D" w14:textId="130CCC85" w:rsidR="000F6AB3" w:rsidRPr="00924864" w:rsidRDefault="001C1B1E" w:rsidP="0092486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10/29 AbbaDox has reached to Merge for Sample messages to kick-off migration.</w:t>
            </w:r>
          </w:p>
          <w:p w14:paraId="714685A5" w14:textId="30376560" w:rsidR="00757ABE" w:rsidRPr="00E57E4B" w:rsidRDefault="00757ABE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</w:pPr>
            <w:r w:rsidRPr="00E57E4B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  <w:u w:val="single"/>
              </w:rPr>
              <w:t>Account Configurations</w:t>
            </w:r>
          </w:p>
          <w:p w14:paraId="51ADAA9C" w14:textId="27E3F83F" w:rsidR="0065141F" w:rsidRPr="0080456E" w:rsidRDefault="0065141F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80456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Combo Co</w:t>
            </w:r>
            <w:r w:rsidR="0093243C" w:rsidRPr="0080456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des</w:t>
            </w:r>
          </w:p>
          <w:p w14:paraId="67C3BD37" w14:textId="1F3B0F78" w:rsidR="0093243C" w:rsidRPr="0080456E" w:rsidRDefault="0093243C" w:rsidP="0093243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80456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IC 10/1 - Completed</w:t>
            </w:r>
          </w:p>
          <w:p w14:paraId="7ED4EF67" w14:textId="5EB0491F" w:rsidR="0093243C" w:rsidRPr="0080456E" w:rsidRDefault="0093243C" w:rsidP="0093243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80456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BC 10/1 - Completed</w:t>
            </w:r>
          </w:p>
          <w:p w14:paraId="1DC810FE" w14:textId="0B9E4444" w:rsidR="00526554" w:rsidRPr="00C049FF" w:rsidRDefault="00526554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</w:pPr>
            <w:r w:rsidRPr="00C049FF">
              <w:rPr>
                <w:rFonts w:ascii="Calibri" w:eastAsia="Times New Roman" w:hAnsi="Calibri" w:cs="Calibri"/>
                <w:b/>
                <w:bCs/>
                <w:color w:val="262626" w:themeColor="text1"/>
                <w:sz w:val="18"/>
                <w:szCs w:val="18"/>
              </w:rPr>
              <w:t>Questionnaires</w:t>
            </w:r>
          </w:p>
          <w:p w14:paraId="065A68A3" w14:textId="56A61EF6" w:rsidR="002E4FF5" w:rsidRPr="003A221E" w:rsidRDefault="002E4FF5" w:rsidP="002E4FF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IC 9/</w:t>
            </w:r>
            <w:r w:rsidR="00D762E4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18 </w:t>
            </w:r>
            <w:r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Review</w:t>
            </w:r>
            <w:r w:rsidR="00B072BC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, </w:t>
            </w:r>
            <w:r w:rsidR="003F4AC7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IC</w:t>
            </w:r>
            <w:r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– </w:t>
            </w:r>
            <w:r w:rsidR="00E871D2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10/13 Completed</w:t>
            </w:r>
            <w:r w:rsidR="00DB17F4" w:rsidRPr="003A221E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</w:p>
          <w:p w14:paraId="65C0CC38" w14:textId="032BC938" w:rsidR="00D11FE0" w:rsidRPr="00DC06D6" w:rsidRDefault="002E4FF5" w:rsidP="00D11FE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</w:t>
            </w:r>
            <w:r w:rsidR="00F736A5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C </w:t>
            </w:r>
            <w:r w:rsidR="000605C9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10</w:t>
            </w:r>
            <w:r w:rsidR="00DC06D6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/15 </w:t>
            </w:r>
            <w:r w:rsidR="00F736A5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–</w:t>
            </w:r>
            <w:r w:rsidR="00D70C77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="00DC06D6" w:rsidRPr="00DC06D6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</w:t>
            </w:r>
          </w:p>
          <w:p w14:paraId="202896AF" w14:textId="0E5DC85B" w:rsidR="00526554" w:rsidRPr="00C049FF" w:rsidRDefault="00703260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i/>
                <w:iCs/>
                <w:color w:val="262626" w:themeColor="text1"/>
                <w:sz w:val="18"/>
                <w:szCs w:val="18"/>
              </w:rPr>
            </w:pPr>
            <w:r w:rsidRPr="00C049FF">
              <w:rPr>
                <w:rFonts w:ascii="Calibri" w:eastAsia="Times New Roman" w:hAnsi="Calibri" w:cs="Calibri"/>
                <w:i/>
                <w:iCs/>
                <w:color w:val="262626" w:themeColor="text1"/>
                <w:sz w:val="18"/>
                <w:szCs w:val="18"/>
              </w:rPr>
              <w:t xml:space="preserve">Resource </w:t>
            </w:r>
            <w:r w:rsidR="00526554" w:rsidRPr="00C049FF">
              <w:rPr>
                <w:rFonts w:ascii="Calibri" w:eastAsia="Times New Roman" w:hAnsi="Calibri" w:cs="Calibri"/>
                <w:i/>
                <w:iCs/>
                <w:color w:val="262626" w:themeColor="text1"/>
                <w:sz w:val="18"/>
                <w:szCs w:val="18"/>
              </w:rPr>
              <w:t>Scheduling Rules</w:t>
            </w:r>
          </w:p>
          <w:p w14:paraId="42FE3A70" w14:textId="7243247B" w:rsidR="00F736A5" w:rsidRPr="00F736A5" w:rsidRDefault="00F736A5" w:rsidP="00F736A5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Review – New</w:t>
            </w:r>
          </w:p>
          <w:p w14:paraId="706F6563" w14:textId="29C41E4D" w:rsidR="00DD6094" w:rsidRDefault="00F736A5" w:rsidP="00757ABE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DD609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9/3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9/15</w:t>
            </w:r>
            <w:r w:rsidR="00C94F0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, 9/29</w:t>
            </w:r>
            <w:r w:rsidR="00F04277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330F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</w:t>
            </w:r>
            <w:r w:rsidR="002B768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view – In Progress</w:t>
            </w:r>
          </w:p>
          <w:p w14:paraId="462D33C3" w14:textId="72E81B37" w:rsidR="009074F8" w:rsidRPr="00B60C43" w:rsidRDefault="009074F8" w:rsidP="009074F8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Notification Slots</w:t>
            </w:r>
          </w:p>
          <w:p w14:paraId="52DDCDCD" w14:textId="22DAE346" w:rsidR="009074F8" w:rsidRPr="00B60C43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IC </w:t>
            </w:r>
            <w:r w:rsidR="000E0E4D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</w:t>
            </w:r>
          </w:p>
          <w:p w14:paraId="610CB7A0" w14:textId="6586CF10" w:rsidR="004B2984" w:rsidRPr="00B60C43" w:rsidRDefault="004B2984" w:rsidP="009074F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BC </w:t>
            </w:r>
            <w:r w:rsidR="009923A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</w:t>
            </w:r>
          </w:p>
          <w:p w14:paraId="19D684BC" w14:textId="4B1C0F3E" w:rsidR="00757ABE" w:rsidRPr="006036A9" w:rsidRDefault="00757ABE" w:rsidP="00757ABE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6036A9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Complex </w:t>
            </w:r>
            <w:r w:rsidR="00703260" w:rsidRPr="006036A9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Scheduling </w:t>
            </w:r>
            <w:r w:rsidRPr="006036A9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Rules</w:t>
            </w:r>
          </w:p>
          <w:p w14:paraId="51035B4F" w14:textId="6B918093" w:rsidR="00E85166" w:rsidRPr="00B60C43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IC </w:t>
            </w:r>
            <w:r w:rsidR="004E223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9/</w:t>
            </w:r>
            <w:r w:rsidR="0007113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1</w:t>
            </w:r>
            <w:r w:rsidR="0056303C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8 </w:t>
            </w:r>
            <w:r w:rsidR="004E223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Review – </w:t>
            </w:r>
            <w:r w:rsidR="004045B2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 (Not used in the imaging Center)</w:t>
            </w:r>
          </w:p>
          <w:p w14:paraId="7040415D" w14:textId="02C062B6" w:rsidR="00972368" w:rsidRPr="00B60C43" w:rsidRDefault="00972368" w:rsidP="00E85166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BC 9/</w:t>
            </w:r>
            <w:r w:rsidR="00C94F08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29</w:t>
            </w:r>
            <w:r w:rsidR="00071137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Review – </w:t>
            </w:r>
            <w:r w:rsidR="004B2984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</w:t>
            </w:r>
          </w:p>
          <w:p w14:paraId="36B613D0" w14:textId="37329597" w:rsidR="00A15FF9" w:rsidRPr="00B60C43" w:rsidRDefault="000E7840" w:rsidP="00A15FF9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Reforma</w:t>
            </w:r>
          </w:p>
          <w:p w14:paraId="135D9EAB" w14:textId="318FC918" w:rsidR="000E7840" w:rsidRPr="00B60C43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IC </w:t>
            </w:r>
            <w:r w:rsidR="004A6E6B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9</w:t>
            </w:r>
            <w:r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/1</w:t>
            </w:r>
            <w:r w:rsidR="004A6E6B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8</w:t>
            </w:r>
            <w:r w:rsidR="00112862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Review – </w:t>
            </w:r>
            <w:r w:rsidR="00AA2AAC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</w:t>
            </w:r>
            <w:r w:rsidR="002B4662" w:rsidRPr="00B60C4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lete</w:t>
            </w:r>
          </w:p>
          <w:p w14:paraId="22C4CB55" w14:textId="37AD921D" w:rsidR="000E7840" w:rsidRPr="00657903" w:rsidRDefault="000E7840" w:rsidP="000E7840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BC </w:t>
            </w:r>
            <w:r w:rsidR="004A6E6B"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9/19</w:t>
            </w:r>
            <w:r w:rsidR="006C24CB"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="00F653FB"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Review – </w:t>
            </w:r>
            <w:r w:rsidR="00657903" w:rsidRPr="00657903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</w:t>
            </w:r>
          </w:p>
          <w:p w14:paraId="14BCC544" w14:textId="238A657E" w:rsidR="00590CBC" w:rsidRDefault="00FB734A" w:rsidP="00590CB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Rooms and Resources</w:t>
            </w:r>
          </w:p>
          <w:p w14:paraId="1A121B6F" w14:textId="0CDFFA59" w:rsidR="00FB734A" w:rsidRPr="0029481B" w:rsidRDefault="000210AC" w:rsidP="00FB734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29481B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IC</w:t>
            </w:r>
            <w:r w:rsidR="0010647B" w:rsidRPr="0029481B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="001B6CCD" w:rsidRPr="0029481B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–</w:t>
            </w:r>
            <w:r w:rsidR="0080456E" w:rsidRPr="0029481B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="001B6CCD" w:rsidRPr="0029481B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10/22 - </w:t>
            </w:r>
            <w:r w:rsidR="0029481B" w:rsidRPr="0029481B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Completed</w:t>
            </w:r>
          </w:p>
          <w:p w14:paraId="26F9E535" w14:textId="7B4B66EA" w:rsidR="000210AC" w:rsidRDefault="000210AC" w:rsidP="00FB734A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D6064A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BC</w:t>
            </w:r>
            <w:r w:rsidR="003012EC" w:rsidRPr="00D6064A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</w:t>
            </w:r>
            <w:r w:rsidR="0080456E" w:rsidRPr="00D6064A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– 10/15 Completed</w:t>
            </w:r>
          </w:p>
          <w:p w14:paraId="6C9A3A35" w14:textId="49C7944D" w:rsidR="00715683" w:rsidRPr="001317DC" w:rsidRDefault="00D1602E" w:rsidP="00715683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Patient Chart</w:t>
            </w:r>
          </w:p>
          <w:p w14:paraId="0DF9C975" w14:textId="6AF2B625" w:rsidR="001317DC" w:rsidRPr="00472F3B" w:rsidRDefault="006D1873" w:rsidP="001317D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10/15 There’s a need to define the “look” of the patient chart.</w:t>
            </w:r>
          </w:p>
          <w:p w14:paraId="4FCC9095" w14:textId="77777777" w:rsidR="00472F3B" w:rsidRDefault="00472F3B" w:rsidP="00472F3B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Edit Report Functionality</w:t>
            </w:r>
          </w:p>
          <w:p w14:paraId="454D79E2" w14:textId="1C3A0B08" w:rsidR="00472F3B" w:rsidRDefault="00F7617A" w:rsidP="00472F3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IC </w:t>
            </w:r>
            <w:r w:rsidRPr="00F7617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10/23 To be reviewed</w:t>
            </w:r>
          </w:p>
          <w:p w14:paraId="395C627F" w14:textId="74751054" w:rsidR="00F7617A" w:rsidRDefault="00F7617A" w:rsidP="00472F3B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</w:t>
            </w:r>
            <w:r w:rsidR="0051356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10/23 </w:t>
            </w:r>
            <w:r w:rsidR="00513564" w:rsidRPr="00F7617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To be reviewed</w:t>
            </w:r>
          </w:p>
          <w:p w14:paraId="72ECB878" w14:textId="3FCA1FB8" w:rsidR="000251FC" w:rsidRDefault="000251FC" w:rsidP="000251FC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Task Management</w:t>
            </w:r>
          </w:p>
          <w:p w14:paraId="669673B6" w14:textId="1A488EB8" w:rsidR="000251FC" w:rsidRPr="00BC39BD" w:rsidRDefault="000251FC" w:rsidP="000251F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C39BD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IC</w:t>
            </w:r>
            <w:r w:rsidR="00BC39BD" w:rsidRPr="00BC39BD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 xml:space="preserve"> 10/27 Completed</w:t>
            </w:r>
          </w:p>
          <w:p w14:paraId="2F667687" w14:textId="3444C46A" w:rsidR="000251FC" w:rsidRPr="00BC39BD" w:rsidRDefault="000251FC" w:rsidP="000251FC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</w:pPr>
            <w:r w:rsidRPr="00BC39BD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BC 10/</w:t>
            </w:r>
            <w:r w:rsidR="00BC39BD" w:rsidRPr="00BC39BD">
              <w:rPr>
                <w:rFonts w:ascii="Calibri" w:eastAsia="Times New Roman" w:hAnsi="Calibri" w:cs="Calibri"/>
                <w:strike/>
                <w:color w:val="262626" w:themeColor="text1"/>
                <w:sz w:val="18"/>
                <w:szCs w:val="18"/>
              </w:rPr>
              <w:t>24 Completed</w:t>
            </w:r>
          </w:p>
          <w:p w14:paraId="5290E35D" w14:textId="66DB87D9" w:rsidR="006B6DD4" w:rsidRDefault="006B6DD4" w:rsidP="006B6DD4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Local Procedures</w:t>
            </w:r>
          </w:p>
          <w:p w14:paraId="46BFE496" w14:textId="4DC2DA3C" w:rsidR="006B6DD4" w:rsidRDefault="00F40845" w:rsidP="006B6DD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10/8 IC – AbbaDox to review MRI procedures missing in Local Procedures</w:t>
            </w:r>
            <w:r w:rsidR="00910C4E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, AbbaDox – </w:t>
            </w:r>
            <w:r w:rsidR="00442BB4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1A78F46A" w14:textId="60B2897C" w:rsidR="00442BB4" w:rsidRDefault="00442BB4" w:rsidP="006B6DD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</w:t>
            </w:r>
            <w:r w:rsidR="00F808E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0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/22 IC – MRI are up to date but missing Xrays, AbbaDox </w:t>
            </w:r>
            <w:r w:rsidR="00F808E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F808E2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Completed</w:t>
            </w:r>
          </w:p>
          <w:p w14:paraId="6031B9A8" w14:textId="605B7961" w:rsidR="00F808E2" w:rsidRDefault="00F808E2" w:rsidP="006B6DD4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10/29 IC – Xrays available under modality of DX.</w:t>
            </w:r>
          </w:p>
          <w:p w14:paraId="35F6B713" w14:textId="1C810C78" w:rsidR="00A85C5A" w:rsidRDefault="00A85C5A" w:rsidP="00A85C5A">
            <w:pPr>
              <w:pStyle w:val="ListParagraph"/>
              <w:numPr>
                <w:ilvl w:val="0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lastRenderedPageBreak/>
              <w:t>Document Management</w:t>
            </w:r>
          </w:p>
          <w:p w14:paraId="5158E0D9" w14:textId="77777777" w:rsidR="00A85C5A" w:rsidRDefault="00A85C5A" w:rsidP="00A85C5A">
            <w:pPr>
              <w:pStyle w:val="ListParagraph"/>
              <w:numPr>
                <w:ilvl w:val="1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 w:rsidRPr="00A85C5A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Reforma (Print)</w:t>
            </w:r>
          </w:p>
          <w:p w14:paraId="443FC2C7" w14:textId="3083F24D" w:rsidR="00B330FE" w:rsidRDefault="00B330FE" w:rsidP="00B6334D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IC 9/18 Upload registration documents to Reforma folder in Sharepoint.</w:t>
            </w:r>
          </w:p>
          <w:p w14:paraId="0E3EC275" w14:textId="0F5A8DBB" w:rsidR="000B3C57" w:rsidRDefault="005752A7" w:rsidP="000B3C5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Documents available in Sharepoint, AbbaDox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29EBF587" w14:textId="02C0105C" w:rsidR="00790308" w:rsidRDefault="00790308" w:rsidP="00790308">
            <w:pPr>
              <w:pStyle w:val="ListParagraph"/>
              <w:numPr>
                <w:ilvl w:val="2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BC 10/1 will pursue Reforma to print Router, Recommendation, and Risk </w:t>
            </w:r>
            <w:r w:rsidR="003023D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Assessment</w:t>
            </w:r>
          </w:p>
          <w:p w14:paraId="43C5CE01" w14:textId="30441723" w:rsidR="005752A7" w:rsidRDefault="005752A7" w:rsidP="005752A7">
            <w:pPr>
              <w:pStyle w:val="ListParagraph"/>
              <w:numPr>
                <w:ilvl w:val="3"/>
                <w:numId w:val="35"/>
              </w:num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10/1 Documents available in Sharepoint, AbbaDox </w:t>
            </w:r>
            <w:r w:rsidR="00BA0BB8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–</w:t>
            </w:r>
            <w: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 xml:space="preserve"> </w:t>
            </w:r>
            <w:r w:rsidR="005403F0"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  <w:t>In Progress</w:t>
            </w:r>
          </w:p>
          <w:p w14:paraId="59B5A3C4" w14:textId="09C2ABAB" w:rsidR="0059732F" w:rsidRPr="00513564" w:rsidRDefault="0059732F" w:rsidP="00513564">
            <w:pPr>
              <w:rPr>
                <w:rFonts w:ascii="Calibri" w:eastAsia="Times New Roman" w:hAnsi="Calibri" w:cs="Calibri"/>
                <w:color w:val="262626" w:themeColor="text1"/>
                <w:sz w:val="18"/>
                <w:szCs w:val="18"/>
              </w:rPr>
            </w:pPr>
          </w:p>
        </w:tc>
      </w:tr>
    </w:tbl>
    <w:p w14:paraId="6111EA34" w14:textId="541B68E6" w:rsidR="004231CA" w:rsidRDefault="004231CA" w:rsidP="00012DFA">
      <w:pPr>
        <w:pStyle w:val="NumberedCategories"/>
        <w:numPr>
          <w:ilvl w:val="0"/>
          <w:numId w:val="0"/>
        </w:numPr>
        <w:rPr>
          <w:noProof/>
        </w:rPr>
      </w:pPr>
    </w:p>
    <w:sectPr w:rsidR="004231CA" w:rsidSect="007F7643">
      <w:headerReference w:type="default" r:id="rId16"/>
      <w:footerReference w:type="default" r:id="rId17"/>
      <w:pgSz w:w="12240" w:h="15840"/>
      <w:pgMar w:top="144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42798" w14:textId="77777777" w:rsidR="00CE40B0" w:rsidRDefault="00CE40B0" w:rsidP="00C60D2C">
      <w:pPr>
        <w:spacing w:after="0" w:line="240" w:lineRule="auto"/>
      </w:pPr>
      <w:r>
        <w:separator/>
      </w:r>
    </w:p>
  </w:endnote>
  <w:endnote w:type="continuationSeparator" w:id="0">
    <w:p w14:paraId="20B3D801" w14:textId="77777777" w:rsidR="00CE40B0" w:rsidRDefault="00CE40B0" w:rsidP="00C60D2C">
      <w:pPr>
        <w:spacing w:after="0" w:line="240" w:lineRule="auto"/>
      </w:pPr>
      <w:r>
        <w:continuationSeparator/>
      </w:r>
    </w:p>
  </w:endnote>
  <w:endnote w:type="continuationNotice" w:id="1">
    <w:p w14:paraId="73CB8A7D" w14:textId="77777777" w:rsidR="00CE40B0" w:rsidRDefault="00CE40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51B0" w14:textId="050BA7B8" w:rsidR="00567D60" w:rsidRPr="00456996" w:rsidRDefault="00567D60" w:rsidP="00456996">
    <w:pPr>
      <w:pStyle w:val="Footer"/>
      <w:rPr>
        <w:rFonts w:cs="Segoe UI"/>
        <w:sz w:val="14"/>
      </w:rPr>
    </w:pPr>
    <w:r w:rsidRPr="00456996">
      <w:rPr>
        <w:rFonts w:cs="Segoe UI"/>
        <w:sz w:val="14"/>
      </w:rPr>
      <w:t xml:space="preserve">IDS/ABBADOX </w:t>
    </w:r>
    <w:r w:rsidRPr="00456996">
      <w:rPr>
        <w:rFonts w:cs="Segoe UI"/>
        <w:sz w:val="14"/>
      </w:rPr>
      <w:ptab w:relativeTo="margin" w:alignment="center" w:leader="none"/>
    </w:r>
    <w:r w:rsidRPr="00456996">
      <w:rPr>
        <w:rFonts w:cs="Segoe UI"/>
        <w:sz w:val="14"/>
      </w:rPr>
      <w:t xml:space="preserve">COPYRIGHT </w:t>
    </w:r>
    <w:r w:rsidR="00983193">
      <w:rPr>
        <w:rFonts w:cs="Segoe UI"/>
        <w:sz w:val="14"/>
      </w:rPr>
      <w:t>2024</w:t>
    </w:r>
    <w:r w:rsidRPr="00456996">
      <w:rPr>
        <w:rFonts w:cs="Segoe UI"/>
        <w:sz w:val="14"/>
      </w:rPr>
      <w:t xml:space="preserve"> – ALL RIGHTS RESERVED</w:t>
    </w:r>
    <w:r w:rsidRPr="00456996">
      <w:rPr>
        <w:rFonts w:cs="Segoe UI"/>
        <w:sz w:val="14"/>
      </w:rPr>
      <w:tab/>
    </w:r>
    <w:r w:rsidRPr="00456996">
      <w:rPr>
        <w:rFonts w:cs="Segoe UI"/>
        <w:sz w:val="14"/>
      </w:rPr>
      <w:ptab w:relativeTo="margin" w:alignment="right" w:leader="none"/>
    </w:r>
    <w:r w:rsidRPr="00456996">
      <w:rPr>
        <w:rFonts w:cs="Segoe UI"/>
        <w:sz w:val="14"/>
      </w:rPr>
      <w:t xml:space="preserve">PAGE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PAGE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  <w:r w:rsidRPr="00456996">
      <w:rPr>
        <w:rFonts w:cs="Segoe UI"/>
        <w:sz w:val="14"/>
      </w:rPr>
      <w:t xml:space="preserve"> OF </w:t>
    </w:r>
    <w:r w:rsidRPr="00456996">
      <w:rPr>
        <w:rFonts w:cs="Segoe UI"/>
        <w:b/>
        <w:bCs/>
        <w:sz w:val="14"/>
      </w:rPr>
      <w:fldChar w:fldCharType="begin"/>
    </w:r>
    <w:r w:rsidRPr="00456996">
      <w:rPr>
        <w:rFonts w:cs="Segoe UI"/>
        <w:b/>
        <w:bCs/>
        <w:sz w:val="14"/>
      </w:rPr>
      <w:instrText xml:space="preserve"> NUMPAGES  \* Arabic  \* MERGEFORMAT </w:instrText>
    </w:r>
    <w:r w:rsidRPr="00456996">
      <w:rPr>
        <w:rFonts w:cs="Segoe UI"/>
        <w:b/>
        <w:bCs/>
        <w:sz w:val="14"/>
      </w:rPr>
      <w:fldChar w:fldCharType="separate"/>
    </w:r>
    <w:r>
      <w:rPr>
        <w:rFonts w:cs="Segoe UI"/>
        <w:b/>
        <w:bCs/>
        <w:noProof/>
        <w:sz w:val="14"/>
      </w:rPr>
      <w:t>2</w:t>
    </w:r>
    <w:r w:rsidRPr="00456996">
      <w:rPr>
        <w:rFonts w:cs="Segoe UI"/>
        <w:b/>
        <w:bCs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F3FD7" w14:textId="77777777" w:rsidR="00CE40B0" w:rsidRDefault="00CE40B0" w:rsidP="00C60D2C">
      <w:pPr>
        <w:spacing w:after="0" w:line="240" w:lineRule="auto"/>
      </w:pPr>
      <w:r>
        <w:separator/>
      </w:r>
    </w:p>
  </w:footnote>
  <w:footnote w:type="continuationSeparator" w:id="0">
    <w:p w14:paraId="6E467A6A" w14:textId="77777777" w:rsidR="00CE40B0" w:rsidRDefault="00CE40B0" w:rsidP="00C60D2C">
      <w:pPr>
        <w:spacing w:after="0" w:line="240" w:lineRule="auto"/>
      </w:pPr>
      <w:r>
        <w:continuationSeparator/>
      </w:r>
    </w:p>
  </w:footnote>
  <w:footnote w:type="continuationNotice" w:id="1">
    <w:p w14:paraId="622F7523" w14:textId="77777777" w:rsidR="00CE40B0" w:rsidRDefault="00CE40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1" w:type="dxa"/>
      <w:tblBorders>
        <w:bottom w:val="single" w:sz="4" w:space="0" w:color="D9D9D9" w:themeColor="background1" w:themeShade="D9"/>
      </w:tblBorders>
      <w:tblLook w:val="0000" w:firstRow="0" w:lastRow="0" w:firstColumn="0" w:lastColumn="0" w:noHBand="0" w:noVBand="0"/>
    </w:tblPr>
    <w:tblGrid>
      <w:gridCol w:w="3995"/>
      <w:gridCol w:w="6716"/>
    </w:tblGrid>
    <w:tr w:rsidR="00567D60" w:rsidRPr="00FF3481" w14:paraId="72426619" w14:textId="77777777" w:rsidTr="00456996">
      <w:trPr>
        <w:trHeight w:val="341"/>
      </w:trPr>
      <w:tc>
        <w:tcPr>
          <w:tcW w:w="3995" w:type="dxa"/>
          <w:vAlign w:val="center"/>
        </w:tcPr>
        <w:p w14:paraId="6A91CF7E" w14:textId="3905DD64" w:rsidR="00567D60" w:rsidRDefault="00AF62A2" w:rsidP="00456996">
          <w:pPr>
            <w:pStyle w:val="Header"/>
            <w:spacing w:after="120"/>
            <w:rPr>
              <w:spacing w:val="60"/>
            </w:rPr>
          </w:pPr>
          <w:r>
            <w:rPr>
              <w:noProof/>
              <w:spacing w:val="60"/>
            </w:rPr>
            <w:drawing>
              <wp:inline distT="0" distB="0" distL="0" distR="0" wp14:anchorId="310B2311" wp14:editId="47598055">
                <wp:extent cx="1625340" cy="529590"/>
                <wp:effectExtent l="0" t="0" r="0" b="381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356" cy="5377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6" w:type="dxa"/>
          <w:vAlign w:val="center"/>
        </w:tcPr>
        <w:p w14:paraId="76D20623" w14:textId="6AA9E36C" w:rsidR="00567D60" w:rsidRPr="006C4152" w:rsidRDefault="00567D60" w:rsidP="00456996">
          <w:pPr>
            <w:pStyle w:val="BodyText"/>
            <w:jc w:val="right"/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</w:pP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t>MEETING MINUTES</w:t>
          </w:r>
          <w:r>
            <w:rPr>
              <w:rFonts w:ascii="Calibri Light" w:hAnsi="Calibri Light"/>
              <w:noProof/>
              <w:color w:val="0076C7" w:themeColor="text2" w:themeTint="D9"/>
              <w:sz w:val="16"/>
              <w:szCs w:val="20"/>
              <w:lang w:val="en-US"/>
            </w:rPr>
            <w:br/>
          </w:r>
          <w:r>
            <w:rPr>
              <w:rFonts w:ascii="Calibri Light" w:hAnsi="Calibri Light"/>
              <w:noProof/>
              <w:color w:val="005691" w:themeColor="text2"/>
              <w:sz w:val="16"/>
              <w:szCs w:val="20"/>
            </w:rPr>
            <w:t xml:space="preserve">FOR </w:t>
          </w:r>
          <w:r w:rsidR="00AF62A2">
            <w:rPr>
              <w:rFonts w:ascii="Calibri Light" w:hAnsi="Calibri Light"/>
              <w:color w:val="005691" w:themeColor="text2"/>
              <w:sz w:val="16"/>
            </w:rPr>
            <w:t>AbbaDox</w:t>
          </w:r>
          <w:r w:rsidR="00B2745D">
            <w:rPr>
              <w:rFonts w:ascii="Calibri Light" w:hAnsi="Calibri Light"/>
              <w:color w:val="005691" w:themeColor="text2"/>
              <w:sz w:val="16"/>
            </w:rPr>
            <w:t>/</w:t>
          </w:r>
          <w:r w:rsidR="00FE3F8A">
            <w:rPr>
              <w:rFonts w:ascii="Calibri Light" w:hAnsi="Calibri Light"/>
              <w:color w:val="005691" w:themeColor="text2"/>
              <w:sz w:val="16"/>
            </w:rPr>
            <w:t>MANA</w:t>
          </w:r>
        </w:p>
      </w:tc>
    </w:tr>
  </w:tbl>
  <w:p w14:paraId="7853B0CF" w14:textId="77777777" w:rsidR="00567D60" w:rsidRPr="00456996" w:rsidRDefault="00567D60" w:rsidP="00456996">
    <w:pPr>
      <w:pStyle w:val="Header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15B"/>
    <w:multiLevelType w:val="hybridMultilevel"/>
    <w:tmpl w:val="569AA3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400"/>
    <w:multiLevelType w:val="multilevel"/>
    <w:tmpl w:val="37FE54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37C3F7E"/>
    <w:multiLevelType w:val="multilevel"/>
    <w:tmpl w:val="249E49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0A5EAD"/>
    <w:multiLevelType w:val="multilevel"/>
    <w:tmpl w:val="B1800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3D18E7"/>
    <w:multiLevelType w:val="hybridMultilevel"/>
    <w:tmpl w:val="F874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2A2D29"/>
    <w:multiLevelType w:val="multilevel"/>
    <w:tmpl w:val="8902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7B59B5"/>
    <w:multiLevelType w:val="hybridMultilevel"/>
    <w:tmpl w:val="6A60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7762C"/>
    <w:multiLevelType w:val="multilevel"/>
    <w:tmpl w:val="99D4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7650138"/>
    <w:multiLevelType w:val="multilevel"/>
    <w:tmpl w:val="EF6A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5A3BE7"/>
    <w:multiLevelType w:val="multilevel"/>
    <w:tmpl w:val="AAFACC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30DB6E58"/>
    <w:multiLevelType w:val="multilevel"/>
    <w:tmpl w:val="E6F4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4084859"/>
    <w:multiLevelType w:val="multilevel"/>
    <w:tmpl w:val="7AB87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67C65D1"/>
    <w:multiLevelType w:val="multilevel"/>
    <w:tmpl w:val="A92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65C6F0D"/>
    <w:multiLevelType w:val="hybridMultilevel"/>
    <w:tmpl w:val="086E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AC295D"/>
    <w:multiLevelType w:val="hybridMultilevel"/>
    <w:tmpl w:val="F36AC820"/>
    <w:lvl w:ilvl="0" w:tplc="B07E6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F91A271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0D623E"/>
    <w:multiLevelType w:val="hybridMultilevel"/>
    <w:tmpl w:val="51C6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4B6F6B"/>
    <w:multiLevelType w:val="hybridMultilevel"/>
    <w:tmpl w:val="4DDEB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0B629D"/>
    <w:multiLevelType w:val="multilevel"/>
    <w:tmpl w:val="B75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45106"/>
    <w:multiLevelType w:val="multilevel"/>
    <w:tmpl w:val="529C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726EB0"/>
    <w:multiLevelType w:val="multilevel"/>
    <w:tmpl w:val="332A25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6923408F"/>
    <w:multiLevelType w:val="hybridMultilevel"/>
    <w:tmpl w:val="0358C104"/>
    <w:lvl w:ilvl="0" w:tplc="37D09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62626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207F9"/>
    <w:multiLevelType w:val="multilevel"/>
    <w:tmpl w:val="388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66A04D3"/>
    <w:multiLevelType w:val="hybridMultilevel"/>
    <w:tmpl w:val="0B26081A"/>
    <w:lvl w:ilvl="0" w:tplc="352A0E80">
      <w:start w:val="1"/>
      <w:numFmt w:val="decimal"/>
      <w:pStyle w:val="NumberedCategorie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EDB70B7"/>
    <w:multiLevelType w:val="hybridMultilevel"/>
    <w:tmpl w:val="F550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0C4595"/>
    <w:multiLevelType w:val="multilevel"/>
    <w:tmpl w:val="3A20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278491">
    <w:abstractNumId w:val="22"/>
  </w:num>
  <w:num w:numId="2" w16cid:durableId="1036005122">
    <w:abstractNumId w:val="15"/>
  </w:num>
  <w:num w:numId="3" w16cid:durableId="2057925323">
    <w:abstractNumId w:val="18"/>
  </w:num>
  <w:num w:numId="4" w16cid:durableId="496726345">
    <w:abstractNumId w:val="1"/>
  </w:num>
  <w:num w:numId="5" w16cid:durableId="1454254706">
    <w:abstractNumId w:val="8"/>
  </w:num>
  <w:num w:numId="6" w16cid:durableId="1278029189">
    <w:abstractNumId w:val="11"/>
  </w:num>
  <w:num w:numId="7" w16cid:durableId="90123987">
    <w:abstractNumId w:val="12"/>
  </w:num>
  <w:num w:numId="8" w16cid:durableId="1187912860">
    <w:abstractNumId w:val="24"/>
  </w:num>
  <w:num w:numId="9" w16cid:durableId="860779093">
    <w:abstractNumId w:val="9"/>
  </w:num>
  <w:num w:numId="10" w16cid:durableId="68354738">
    <w:abstractNumId w:val="7"/>
  </w:num>
  <w:num w:numId="11" w16cid:durableId="676153438">
    <w:abstractNumId w:val="19"/>
  </w:num>
  <w:num w:numId="12" w16cid:durableId="1899243738">
    <w:abstractNumId w:val="5"/>
  </w:num>
  <w:num w:numId="13" w16cid:durableId="1921595575">
    <w:abstractNumId w:val="2"/>
  </w:num>
  <w:num w:numId="14" w16cid:durableId="2015496608">
    <w:abstractNumId w:val="10"/>
  </w:num>
  <w:num w:numId="15" w16cid:durableId="19769130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753934193">
    <w:abstractNumId w:val="0"/>
  </w:num>
  <w:num w:numId="17" w16cid:durableId="1240825741">
    <w:abstractNumId w:val="4"/>
  </w:num>
  <w:num w:numId="18" w16cid:durableId="1333340289">
    <w:abstractNumId w:val="17"/>
  </w:num>
  <w:num w:numId="19" w16cid:durableId="1949383174">
    <w:abstractNumId w:val="21"/>
  </w:num>
  <w:num w:numId="20" w16cid:durableId="1756512087">
    <w:abstractNumId w:val="6"/>
  </w:num>
  <w:num w:numId="21" w16cid:durableId="1817331350">
    <w:abstractNumId w:val="3"/>
    <w:lvlOverride w:ilvl="0">
      <w:startOverride w:val="1"/>
    </w:lvlOverride>
  </w:num>
  <w:num w:numId="22" w16cid:durableId="1817331350">
    <w:abstractNumId w:val="3"/>
    <w:lvlOverride w:ilvl="0"/>
    <w:lvlOverride w:ilvl="1">
      <w:startOverride w:val="1"/>
    </w:lvlOverride>
  </w:num>
  <w:num w:numId="23" w16cid:durableId="1817331350">
    <w:abstractNumId w:val="3"/>
    <w:lvlOverride w:ilvl="0"/>
    <w:lvlOverride w:ilvl="1"/>
    <w:lvlOverride w:ilvl="2">
      <w:startOverride w:val="1"/>
    </w:lvlOverride>
  </w:num>
  <w:num w:numId="24" w16cid:durableId="1817331350">
    <w:abstractNumId w:val="3"/>
    <w:lvlOverride w:ilvl="0"/>
    <w:lvlOverride w:ilvl="1"/>
    <w:lvlOverride w:ilvl="2"/>
    <w:lvlOverride w:ilvl="3">
      <w:startOverride w:val="1"/>
    </w:lvlOverride>
  </w:num>
  <w:num w:numId="25" w16cid:durableId="1817331350">
    <w:abstractNumId w:val="3"/>
    <w:lvlOverride w:ilvl="0"/>
    <w:lvlOverride w:ilvl="1"/>
    <w:lvlOverride w:ilvl="2">
      <w:startOverride w:val="1"/>
    </w:lvlOverride>
    <w:lvlOverride w:ilvl="3"/>
  </w:num>
  <w:num w:numId="26" w16cid:durableId="1817331350">
    <w:abstractNumId w:val="3"/>
    <w:lvlOverride w:ilvl="0"/>
    <w:lvlOverride w:ilvl="1">
      <w:startOverride w:val="1"/>
    </w:lvlOverride>
    <w:lvlOverride w:ilvl="2"/>
    <w:lvlOverride w:ilvl="3"/>
  </w:num>
  <w:num w:numId="27" w16cid:durableId="1817331350">
    <w:abstractNumId w:val="3"/>
    <w:lvlOverride w:ilvl="0"/>
    <w:lvlOverride w:ilvl="1"/>
    <w:lvlOverride w:ilvl="2">
      <w:startOverride w:val="1"/>
    </w:lvlOverride>
    <w:lvlOverride w:ilvl="3"/>
  </w:num>
  <w:num w:numId="28" w16cid:durableId="1817331350">
    <w:abstractNumId w:val="3"/>
    <w:lvlOverride w:ilvl="0"/>
    <w:lvlOverride w:ilvl="1"/>
    <w:lvlOverride w:ilvl="2">
      <w:startOverride w:val="1"/>
    </w:lvlOverride>
    <w:lvlOverride w:ilvl="3"/>
  </w:num>
  <w:num w:numId="29" w16cid:durableId="1817331350">
    <w:abstractNumId w:val="3"/>
    <w:lvlOverride w:ilvl="0"/>
    <w:lvlOverride w:ilvl="1">
      <w:startOverride w:val="1"/>
    </w:lvlOverride>
    <w:lvlOverride w:ilvl="2"/>
    <w:lvlOverride w:ilvl="3"/>
  </w:num>
  <w:num w:numId="30" w16cid:durableId="1817331350">
    <w:abstractNumId w:val="3"/>
    <w:lvlOverride w:ilvl="0"/>
    <w:lvlOverride w:ilvl="1">
      <w:startOverride w:val="1"/>
    </w:lvlOverride>
    <w:lvlOverride w:ilvl="2"/>
    <w:lvlOverride w:ilvl="3"/>
  </w:num>
  <w:num w:numId="31" w16cid:durableId="1817331350">
    <w:abstractNumId w:val="3"/>
    <w:lvlOverride w:ilvl="0"/>
    <w:lvlOverride w:ilvl="1">
      <w:startOverride w:val="1"/>
    </w:lvlOverride>
    <w:lvlOverride w:ilvl="2"/>
    <w:lvlOverride w:ilvl="3"/>
  </w:num>
  <w:num w:numId="32" w16cid:durableId="1870683331">
    <w:abstractNumId w:val="23"/>
  </w:num>
  <w:num w:numId="33" w16cid:durableId="1658411532">
    <w:abstractNumId w:val="13"/>
  </w:num>
  <w:num w:numId="34" w16cid:durableId="380597170">
    <w:abstractNumId w:val="16"/>
  </w:num>
  <w:num w:numId="35" w16cid:durableId="1924994861">
    <w:abstractNumId w:val="14"/>
  </w:num>
  <w:num w:numId="36" w16cid:durableId="1708334667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bewNDU0MzEwNTExMjRQ0lEKTi0uzszPAykwrwUANMALHiwAAAA="/>
  </w:docVars>
  <w:rsids>
    <w:rsidRoot w:val="000E5ED0"/>
    <w:rsid w:val="0000077F"/>
    <w:rsid w:val="00001737"/>
    <w:rsid w:val="00001757"/>
    <w:rsid w:val="000017D5"/>
    <w:rsid w:val="00001C38"/>
    <w:rsid w:val="00002CC0"/>
    <w:rsid w:val="00002EDC"/>
    <w:rsid w:val="000039D6"/>
    <w:rsid w:val="00003D4B"/>
    <w:rsid w:val="000041F7"/>
    <w:rsid w:val="00004434"/>
    <w:rsid w:val="00005A7B"/>
    <w:rsid w:val="000073FA"/>
    <w:rsid w:val="00010123"/>
    <w:rsid w:val="000108B2"/>
    <w:rsid w:val="000110BE"/>
    <w:rsid w:val="00012DFA"/>
    <w:rsid w:val="00012EB0"/>
    <w:rsid w:val="00014273"/>
    <w:rsid w:val="000148A6"/>
    <w:rsid w:val="00014D88"/>
    <w:rsid w:val="00014DF4"/>
    <w:rsid w:val="00015284"/>
    <w:rsid w:val="000166AC"/>
    <w:rsid w:val="000170D9"/>
    <w:rsid w:val="00020065"/>
    <w:rsid w:val="0002048F"/>
    <w:rsid w:val="0002097D"/>
    <w:rsid w:val="000210AC"/>
    <w:rsid w:val="00021DE7"/>
    <w:rsid w:val="00022AAF"/>
    <w:rsid w:val="00022E30"/>
    <w:rsid w:val="00024C56"/>
    <w:rsid w:val="00024F72"/>
    <w:rsid w:val="000251FC"/>
    <w:rsid w:val="0002627A"/>
    <w:rsid w:val="000271F7"/>
    <w:rsid w:val="000273E7"/>
    <w:rsid w:val="000275D0"/>
    <w:rsid w:val="00027EE3"/>
    <w:rsid w:val="0003143B"/>
    <w:rsid w:val="00032734"/>
    <w:rsid w:val="00033976"/>
    <w:rsid w:val="00034906"/>
    <w:rsid w:val="00034E21"/>
    <w:rsid w:val="0003589C"/>
    <w:rsid w:val="000369D8"/>
    <w:rsid w:val="000411B7"/>
    <w:rsid w:val="00041378"/>
    <w:rsid w:val="0004183A"/>
    <w:rsid w:val="00041EF0"/>
    <w:rsid w:val="00041F83"/>
    <w:rsid w:val="00042121"/>
    <w:rsid w:val="00042A37"/>
    <w:rsid w:val="00042FC3"/>
    <w:rsid w:val="00043CD2"/>
    <w:rsid w:val="00043DD5"/>
    <w:rsid w:val="000443A2"/>
    <w:rsid w:val="00044B2B"/>
    <w:rsid w:val="00045BA7"/>
    <w:rsid w:val="0004687C"/>
    <w:rsid w:val="00047251"/>
    <w:rsid w:val="00047627"/>
    <w:rsid w:val="000507A1"/>
    <w:rsid w:val="0005215B"/>
    <w:rsid w:val="00052F0C"/>
    <w:rsid w:val="000574B7"/>
    <w:rsid w:val="0006039D"/>
    <w:rsid w:val="000605C9"/>
    <w:rsid w:val="00060DED"/>
    <w:rsid w:val="0006112E"/>
    <w:rsid w:val="00063121"/>
    <w:rsid w:val="0006325E"/>
    <w:rsid w:val="000637CD"/>
    <w:rsid w:val="00064777"/>
    <w:rsid w:val="000659A7"/>
    <w:rsid w:val="00065BAD"/>
    <w:rsid w:val="0006600C"/>
    <w:rsid w:val="0006618A"/>
    <w:rsid w:val="000663E1"/>
    <w:rsid w:val="00066478"/>
    <w:rsid w:val="000671CB"/>
    <w:rsid w:val="00067539"/>
    <w:rsid w:val="000705BC"/>
    <w:rsid w:val="00070807"/>
    <w:rsid w:val="00070C29"/>
    <w:rsid w:val="00071137"/>
    <w:rsid w:val="00072C91"/>
    <w:rsid w:val="00073A02"/>
    <w:rsid w:val="00073B97"/>
    <w:rsid w:val="0007416F"/>
    <w:rsid w:val="0007464E"/>
    <w:rsid w:val="00074A1E"/>
    <w:rsid w:val="00074B7D"/>
    <w:rsid w:val="00074D41"/>
    <w:rsid w:val="00076156"/>
    <w:rsid w:val="00076564"/>
    <w:rsid w:val="00076DAA"/>
    <w:rsid w:val="00076FAF"/>
    <w:rsid w:val="0008061B"/>
    <w:rsid w:val="00080F71"/>
    <w:rsid w:val="00081669"/>
    <w:rsid w:val="00082244"/>
    <w:rsid w:val="00082AC0"/>
    <w:rsid w:val="00082BDA"/>
    <w:rsid w:val="00084A27"/>
    <w:rsid w:val="000858C5"/>
    <w:rsid w:val="00085EE2"/>
    <w:rsid w:val="00085FD4"/>
    <w:rsid w:val="00086276"/>
    <w:rsid w:val="00086997"/>
    <w:rsid w:val="00087C7B"/>
    <w:rsid w:val="00087F2C"/>
    <w:rsid w:val="00087F31"/>
    <w:rsid w:val="000906AC"/>
    <w:rsid w:val="000907F8"/>
    <w:rsid w:val="00091721"/>
    <w:rsid w:val="00091805"/>
    <w:rsid w:val="000925C3"/>
    <w:rsid w:val="000940D6"/>
    <w:rsid w:val="00094A61"/>
    <w:rsid w:val="00094C0E"/>
    <w:rsid w:val="000954E7"/>
    <w:rsid w:val="000956D1"/>
    <w:rsid w:val="00096C95"/>
    <w:rsid w:val="00097030"/>
    <w:rsid w:val="000973AE"/>
    <w:rsid w:val="00097613"/>
    <w:rsid w:val="000A0A30"/>
    <w:rsid w:val="000A0FA4"/>
    <w:rsid w:val="000A2163"/>
    <w:rsid w:val="000A2590"/>
    <w:rsid w:val="000A3554"/>
    <w:rsid w:val="000A389A"/>
    <w:rsid w:val="000A3F34"/>
    <w:rsid w:val="000A53A9"/>
    <w:rsid w:val="000A5842"/>
    <w:rsid w:val="000A608F"/>
    <w:rsid w:val="000A66DA"/>
    <w:rsid w:val="000A6947"/>
    <w:rsid w:val="000A6AAB"/>
    <w:rsid w:val="000A75BA"/>
    <w:rsid w:val="000A76B8"/>
    <w:rsid w:val="000A76D2"/>
    <w:rsid w:val="000A7C2D"/>
    <w:rsid w:val="000B009A"/>
    <w:rsid w:val="000B0343"/>
    <w:rsid w:val="000B03AF"/>
    <w:rsid w:val="000B0A30"/>
    <w:rsid w:val="000B1487"/>
    <w:rsid w:val="000B1E33"/>
    <w:rsid w:val="000B253C"/>
    <w:rsid w:val="000B2D40"/>
    <w:rsid w:val="000B31FE"/>
    <w:rsid w:val="000B3B4E"/>
    <w:rsid w:val="000B3C57"/>
    <w:rsid w:val="000B3E1C"/>
    <w:rsid w:val="000B3EB3"/>
    <w:rsid w:val="000B50F0"/>
    <w:rsid w:val="000B54D5"/>
    <w:rsid w:val="000B61AA"/>
    <w:rsid w:val="000B6216"/>
    <w:rsid w:val="000B7BEB"/>
    <w:rsid w:val="000C0CA9"/>
    <w:rsid w:val="000C0CBB"/>
    <w:rsid w:val="000C18A8"/>
    <w:rsid w:val="000C2C28"/>
    <w:rsid w:val="000C56DE"/>
    <w:rsid w:val="000C56F1"/>
    <w:rsid w:val="000C590E"/>
    <w:rsid w:val="000C7468"/>
    <w:rsid w:val="000C74D7"/>
    <w:rsid w:val="000C7914"/>
    <w:rsid w:val="000C7A35"/>
    <w:rsid w:val="000D02DB"/>
    <w:rsid w:val="000D11EA"/>
    <w:rsid w:val="000D1976"/>
    <w:rsid w:val="000D2880"/>
    <w:rsid w:val="000D2BA4"/>
    <w:rsid w:val="000D384B"/>
    <w:rsid w:val="000D5118"/>
    <w:rsid w:val="000D5190"/>
    <w:rsid w:val="000D7454"/>
    <w:rsid w:val="000D7E90"/>
    <w:rsid w:val="000E0AF4"/>
    <w:rsid w:val="000E0E4D"/>
    <w:rsid w:val="000E11B4"/>
    <w:rsid w:val="000E14F0"/>
    <w:rsid w:val="000E2359"/>
    <w:rsid w:val="000E241B"/>
    <w:rsid w:val="000E32F7"/>
    <w:rsid w:val="000E350B"/>
    <w:rsid w:val="000E3FAA"/>
    <w:rsid w:val="000E4166"/>
    <w:rsid w:val="000E4186"/>
    <w:rsid w:val="000E4C2A"/>
    <w:rsid w:val="000E5E2B"/>
    <w:rsid w:val="000E5ED0"/>
    <w:rsid w:val="000E754C"/>
    <w:rsid w:val="000E7840"/>
    <w:rsid w:val="000F0530"/>
    <w:rsid w:val="000F1C1E"/>
    <w:rsid w:val="000F1C76"/>
    <w:rsid w:val="000F2608"/>
    <w:rsid w:val="000F2773"/>
    <w:rsid w:val="000F2D9F"/>
    <w:rsid w:val="000F423D"/>
    <w:rsid w:val="000F4493"/>
    <w:rsid w:val="000F545F"/>
    <w:rsid w:val="000F59DE"/>
    <w:rsid w:val="000F5BB1"/>
    <w:rsid w:val="000F5C62"/>
    <w:rsid w:val="000F6AB3"/>
    <w:rsid w:val="000F6E1E"/>
    <w:rsid w:val="000F70AE"/>
    <w:rsid w:val="000F7B66"/>
    <w:rsid w:val="00100A0B"/>
    <w:rsid w:val="00100EB3"/>
    <w:rsid w:val="001012DD"/>
    <w:rsid w:val="00102502"/>
    <w:rsid w:val="001037E1"/>
    <w:rsid w:val="00104A24"/>
    <w:rsid w:val="00104D7D"/>
    <w:rsid w:val="00104FF1"/>
    <w:rsid w:val="00105DAD"/>
    <w:rsid w:val="0010647B"/>
    <w:rsid w:val="00106D17"/>
    <w:rsid w:val="00112072"/>
    <w:rsid w:val="00112862"/>
    <w:rsid w:val="00112918"/>
    <w:rsid w:val="001131A7"/>
    <w:rsid w:val="00113D46"/>
    <w:rsid w:val="001152A4"/>
    <w:rsid w:val="001156AB"/>
    <w:rsid w:val="00116B0B"/>
    <w:rsid w:val="00116CA0"/>
    <w:rsid w:val="00117E46"/>
    <w:rsid w:val="00117FFA"/>
    <w:rsid w:val="00120A10"/>
    <w:rsid w:val="0012151C"/>
    <w:rsid w:val="00121746"/>
    <w:rsid w:val="00121A14"/>
    <w:rsid w:val="00121DA1"/>
    <w:rsid w:val="00121F2C"/>
    <w:rsid w:val="0012211D"/>
    <w:rsid w:val="00122602"/>
    <w:rsid w:val="00122731"/>
    <w:rsid w:val="00122742"/>
    <w:rsid w:val="00122EC4"/>
    <w:rsid w:val="001234E4"/>
    <w:rsid w:val="00123576"/>
    <w:rsid w:val="00124592"/>
    <w:rsid w:val="00124703"/>
    <w:rsid w:val="00124806"/>
    <w:rsid w:val="00124DA7"/>
    <w:rsid w:val="00124F85"/>
    <w:rsid w:val="00125066"/>
    <w:rsid w:val="001259FB"/>
    <w:rsid w:val="00126A21"/>
    <w:rsid w:val="00127AF7"/>
    <w:rsid w:val="00130559"/>
    <w:rsid w:val="00130B50"/>
    <w:rsid w:val="0013139C"/>
    <w:rsid w:val="00131639"/>
    <w:rsid w:val="001317DC"/>
    <w:rsid w:val="00131A2B"/>
    <w:rsid w:val="00132EA8"/>
    <w:rsid w:val="001332A5"/>
    <w:rsid w:val="001344EC"/>
    <w:rsid w:val="00135BA2"/>
    <w:rsid w:val="0013606C"/>
    <w:rsid w:val="00136650"/>
    <w:rsid w:val="00136E55"/>
    <w:rsid w:val="001374A0"/>
    <w:rsid w:val="001410ED"/>
    <w:rsid w:val="0014180F"/>
    <w:rsid w:val="00141A50"/>
    <w:rsid w:val="0014245C"/>
    <w:rsid w:val="001426B2"/>
    <w:rsid w:val="00142ABC"/>
    <w:rsid w:val="00142AC4"/>
    <w:rsid w:val="00142EFD"/>
    <w:rsid w:val="0014342C"/>
    <w:rsid w:val="00143C5E"/>
    <w:rsid w:val="00143ED9"/>
    <w:rsid w:val="00144FA3"/>
    <w:rsid w:val="00144FCC"/>
    <w:rsid w:val="0014511A"/>
    <w:rsid w:val="00145A07"/>
    <w:rsid w:val="00146870"/>
    <w:rsid w:val="00146ADA"/>
    <w:rsid w:val="00146CB8"/>
    <w:rsid w:val="001473E6"/>
    <w:rsid w:val="001514C0"/>
    <w:rsid w:val="00152B60"/>
    <w:rsid w:val="0015325A"/>
    <w:rsid w:val="00154542"/>
    <w:rsid w:val="001545D5"/>
    <w:rsid w:val="00155262"/>
    <w:rsid w:val="00155C74"/>
    <w:rsid w:val="00156248"/>
    <w:rsid w:val="00156AC8"/>
    <w:rsid w:val="001601C9"/>
    <w:rsid w:val="0016023D"/>
    <w:rsid w:val="00160360"/>
    <w:rsid w:val="00163B6A"/>
    <w:rsid w:val="00165255"/>
    <w:rsid w:val="0016583A"/>
    <w:rsid w:val="00165F25"/>
    <w:rsid w:val="00170710"/>
    <w:rsid w:val="00170B3E"/>
    <w:rsid w:val="00171368"/>
    <w:rsid w:val="0017181C"/>
    <w:rsid w:val="001718A7"/>
    <w:rsid w:val="00171E55"/>
    <w:rsid w:val="00172577"/>
    <w:rsid w:val="00172F40"/>
    <w:rsid w:val="001734F2"/>
    <w:rsid w:val="0017358F"/>
    <w:rsid w:val="00173F08"/>
    <w:rsid w:val="00173F3D"/>
    <w:rsid w:val="00174435"/>
    <w:rsid w:val="001746CC"/>
    <w:rsid w:val="00174961"/>
    <w:rsid w:val="00174A63"/>
    <w:rsid w:val="00175727"/>
    <w:rsid w:val="00176886"/>
    <w:rsid w:val="00176D9E"/>
    <w:rsid w:val="00177325"/>
    <w:rsid w:val="00177809"/>
    <w:rsid w:val="001778F7"/>
    <w:rsid w:val="00177DD4"/>
    <w:rsid w:val="00177E24"/>
    <w:rsid w:val="00180249"/>
    <w:rsid w:val="00181973"/>
    <w:rsid w:val="00182A7F"/>
    <w:rsid w:val="00182D66"/>
    <w:rsid w:val="0018324F"/>
    <w:rsid w:val="00184223"/>
    <w:rsid w:val="00184475"/>
    <w:rsid w:val="00184EE0"/>
    <w:rsid w:val="00185B5C"/>
    <w:rsid w:val="00185C12"/>
    <w:rsid w:val="00186198"/>
    <w:rsid w:val="00187B09"/>
    <w:rsid w:val="001906D4"/>
    <w:rsid w:val="00191789"/>
    <w:rsid w:val="00191E80"/>
    <w:rsid w:val="001926BB"/>
    <w:rsid w:val="001928D2"/>
    <w:rsid w:val="001957DE"/>
    <w:rsid w:val="00196DDC"/>
    <w:rsid w:val="00197B4D"/>
    <w:rsid w:val="001A0396"/>
    <w:rsid w:val="001A04F7"/>
    <w:rsid w:val="001A1C75"/>
    <w:rsid w:val="001A2716"/>
    <w:rsid w:val="001A376C"/>
    <w:rsid w:val="001A423E"/>
    <w:rsid w:val="001A4A81"/>
    <w:rsid w:val="001A5545"/>
    <w:rsid w:val="001A59E5"/>
    <w:rsid w:val="001A5CE6"/>
    <w:rsid w:val="001A6BA7"/>
    <w:rsid w:val="001A6E6A"/>
    <w:rsid w:val="001A780E"/>
    <w:rsid w:val="001A78CF"/>
    <w:rsid w:val="001A7B2F"/>
    <w:rsid w:val="001B0EF4"/>
    <w:rsid w:val="001B153A"/>
    <w:rsid w:val="001B2320"/>
    <w:rsid w:val="001B2F28"/>
    <w:rsid w:val="001B3492"/>
    <w:rsid w:val="001B4689"/>
    <w:rsid w:val="001B6450"/>
    <w:rsid w:val="001B6CCD"/>
    <w:rsid w:val="001C0010"/>
    <w:rsid w:val="001C01AA"/>
    <w:rsid w:val="001C036A"/>
    <w:rsid w:val="001C1122"/>
    <w:rsid w:val="001C1B1E"/>
    <w:rsid w:val="001C261C"/>
    <w:rsid w:val="001C26D0"/>
    <w:rsid w:val="001C2F3E"/>
    <w:rsid w:val="001C4352"/>
    <w:rsid w:val="001C5221"/>
    <w:rsid w:val="001C5BEB"/>
    <w:rsid w:val="001C656F"/>
    <w:rsid w:val="001C66BB"/>
    <w:rsid w:val="001C6E21"/>
    <w:rsid w:val="001C7490"/>
    <w:rsid w:val="001D05E6"/>
    <w:rsid w:val="001D1189"/>
    <w:rsid w:val="001D2022"/>
    <w:rsid w:val="001D3D7D"/>
    <w:rsid w:val="001D43C1"/>
    <w:rsid w:val="001D4F6D"/>
    <w:rsid w:val="001D5A95"/>
    <w:rsid w:val="001D5DFB"/>
    <w:rsid w:val="001D6759"/>
    <w:rsid w:val="001D67C7"/>
    <w:rsid w:val="001D6B98"/>
    <w:rsid w:val="001D6E4F"/>
    <w:rsid w:val="001D7836"/>
    <w:rsid w:val="001D784B"/>
    <w:rsid w:val="001E02DB"/>
    <w:rsid w:val="001E05E3"/>
    <w:rsid w:val="001E05F3"/>
    <w:rsid w:val="001E09FE"/>
    <w:rsid w:val="001E21C4"/>
    <w:rsid w:val="001E2BB9"/>
    <w:rsid w:val="001E507C"/>
    <w:rsid w:val="001E55BE"/>
    <w:rsid w:val="001E561A"/>
    <w:rsid w:val="001E7550"/>
    <w:rsid w:val="001E7D1B"/>
    <w:rsid w:val="001F08F7"/>
    <w:rsid w:val="001F092D"/>
    <w:rsid w:val="001F0C81"/>
    <w:rsid w:val="001F119E"/>
    <w:rsid w:val="001F1BB3"/>
    <w:rsid w:val="001F2929"/>
    <w:rsid w:val="001F2D47"/>
    <w:rsid w:val="001F3861"/>
    <w:rsid w:val="001F40B7"/>
    <w:rsid w:val="001F4367"/>
    <w:rsid w:val="001F57CE"/>
    <w:rsid w:val="001F5A20"/>
    <w:rsid w:val="001F5D7B"/>
    <w:rsid w:val="001F6082"/>
    <w:rsid w:val="001F7DC9"/>
    <w:rsid w:val="001F7EBF"/>
    <w:rsid w:val="002007F8"/>
    <w:rsid w:val="00200C10"/>
    <w:rsid w:val="00201B32"/>
    <w:rsid w:val="0020246E"/>
    <w:rsid w:val="00202A18"/>
    <w:rsid w:val="00202B71"/>
    <w:rsid w:val="00203604"/>
    <w:rsid w:val="00203BAE"/>
    <w:rsid w:val="00204E61"/>
    <w:rsid w:val="00206227"/>
    <w:rsid w:val="002063E2"/>
    <w:rsid w:val="00206D75"/>
    <w:rsid w:val="0020774F"/>
    <w:rsid w:val="00207E4F"/>
    <w:rsid w:val="00210306"/>
    <w:rsid w:val="00210E8A"/>
    <w:rsid w:val="00211E01"/>
    <w:rsid w:val="00212C48"/>
    <w:rsid w:val="00213028"/>
    <w:rsid w:val="0021398C"/>
    <w:rsid w:val="00213FE4"/>
    <w:rsid w:val="002154B5"/>
    <w:rsid w:val="00215DD7"/>
    <w:rsid w:val="002163F7"/>
    <w:rsid w:val="00217924"/>
    <w:rsid w:val="00217E4F"/>
    <w:rsid w:val="00220351"/>
    <w:rsid w:val="00220CAD"/>
    <w:rsid w:val="0022108A"/>
    <w:rsid w:val="00221686"/>
    <w:rsid w:val="00223AA6"/>
    <w:rsid w:val="002248FD"/>
    <w:rsid w:val="00224A54"/>
    <w:rsid w:val="002252B8"/>
    <w:rsid w:val="00226784"/>
    <w:rsid w:val="00226B95"/>
    <w:rsid w:val="00230E4B"/>
    <w:rsid w:val="002312E3"/>
    <w:rsid w:val="0023152D"/>
    <w:rsid w:val="00231C9B"/>
    <w:rsid w:val="00231FBA"/>
    <w:rsid w:val="00232892"/>
    <w:rsid w:val="00232DA7"/>
    <w:rsid w:val="002337F8"/>
    <w:rsid w:val="00233FB0"/>
    <w:rsid w:val="00234517"/>
    <w:rsid w:val="002345F3"/>
    <w:rsid w:val="002356DD"/>
    <w:rsid w:val="002373F0"/>
    <w:rsid w:val="002376A7"/>
    <w:rsid w:val="00240248"/>
    <w:rsid w:val="0024024E"/>
    <w:rsid w:val="002411AA"/>
    <w:rsid w:val="002413FE"/>
    <w:rsid w:val="00242E53"/>
    <w:rsid w:val="00244E96"/>
    <w:rsid w:val="00244F56"/>
    <w:rsid w:val="00245F00"/>
    <w:rsid w:val="00246BE0"/>
    <w:rsid w:val="0025079A"/>
    <w:rsid w:val="00251915"/>
    <w:rsid w:val="0025224E"/>
    <w:rsid w:val="00253388"/>
    <w:rsid w:val="00253486"/>
    <w:rsid w:val="00255A6D"/>
    <w:rsid w:val="002560C0"/>
    <w:rsid w:val="00256470"/>
    <w:rsid w:val="00256C1F"/>
    <w:rsid w:val="002574C1"/>
    <w:rsid w:val="00257AAC"/>
    <w:rsid w:val="0026089D"/>
    <w:rsid w:val="00261144"/>
    <w:rsid w:val="002611B5"/>
    <w:rsid w:val="00261AA7"/>
    <w:rsid w:val="00262F44"/>
    <w:rsid w:val="00263896"/>
    <w:rsid w:val="00264BE9"/>
    <w:rsid w:val="00264C01"/>
    <w:rsid w:val="00265B1E"/>
    <w:rsid w:val="00265CB1"/>
    <w:rsid w:val="00265CC7"/>
    <w:rsid w:val="002662EB"/>
    <w:rsid w:val="00267269"/>
    <w:rsid w:val="00267512"/>
    <w:rsid w:val="00267AB6"/>
    <w:rsid w:val="0027066C"/>
    <w:rsid w:val="00270697"/>
    <w:rsid w:val="00270D4B"/>
    <w:rsid w:val="00271E48"/>
    <w:rsid w:val="00272E04"/>
    <w:rsid w:val="00274561"/>
    <w:rsid w:val="00274AA2"/>
    <w:rsid w:val="002761A5"/>
    <w:rsid w:val="00276311"/>
    <w:rsid w:val="00277382"/>
    <w:rsid w:val="0028066D"/>
    <w:rsid w:val="0028072C"/>
    <w:rsid w:val="00283D7C"/>
    <w:rsid w:val="00284E43"/>
    <w:rsid w:val="00285704"/>
    <w:rsid w:val="00285795"/>
    <w:rsid w:val="00285D39"/>
    <w:rsid w:val="002864D2"/>
    <w:rsid w:val="00286CA3"/>
    <w:rsid w:val="00287080"/>
    <w:rsid w:val="002871B5"/>
    <w:rsid w:val="002877A8"/>
    <w:rsid w:val="002879DA"/>
    <w:rsid w:val="00287E3C"/>
    <w:rsid w:val="00290011"/>
    <w:rsid w:val="00292B03"/>
    <w:rsid w:val="00292D78"/>
    <w:rsid w:val="0029481B"/>
    <w:rsid w:val="00295D64"/>
    <w:rsid w:val="0029607C"/>
    <w:rsid w:val="00296161"/>
    <w:rsid w:val="00296B62"/>
    <w:rsid w:val="00296F30"/>
    <w:rsid w:val="00297D43"/>
    <w:rsid w:val="002A094C"/>
    <w:rsid w:val="002A0BAD"/>
    <w:rsid w:val="002A2305"/>
    <w:rsid w:val="002A3CD4"/>
    <w:rsid w:val="002A4C37"/>
    <w:rsid w:val="002A4E6B"/>
    <w:rsid w:val="002A539D"/>
    <w:rsid w:val="002A6449"/>
    <w:rsid w:val="002A68A6"/>
    <w:rsid w:val="002A6EF4"/>
    <w:rsid w:val="002A76FB"/>
    <w:rsid w:val="002B0A90"/>
    <w:rsid w:val="002B1B00"/>
    <w:rsid w:val="002B1D51"/>
    <w:rsid w:val="002B2157"/>
    <w:rsid w:val="002B3A63"/>
    <w:rsid w:val="002B3C03"/>
    <w:rsid w:val="002B4567"/>
    <w:rsid w:val="002B4662"/>
    <w:rsid w:val="002B4D70"/>
    <w:rsid w:val="002B4F48"/>
    <w:rsid w:val="002B7201"/>
    <w:rsid w:val="002B7682"/>
    <w:rsid w:val="002C02DF"/>
    <w:rsid w:val="002C0505"/>
    <w:rsid w:val="002C051E"/>
    <w:rsid w:val="002C0F11"/>
    <w:rsid w:val="002C26AC"/>
    <w:rsid w:val="002C2BA6"/>
    <w:rsid w:val="002C3118"/>
    <w:rsid w:val="002C363A"/>
    <w:rsid w:val="002C3E27"/>
    <w:rsid w:val="002C3EC6"/>
    <w:rsid w:val="002C40B9"/>
    <w:rsid w:val="002C43B8"/>
    <w:rsid w:val="002C461F"/>
    <w:rsid w:val="002C568C"/>
    <w:rsid w:val="002C5A17"/>
    <w:rsid w:val="002C5B9A"/>
    <w:rsid w:val="002C5E60"/>
    <w:rsid w:val="002C6687"/>
    <w:rsid w:val="002C6C1B"/>
    <w:rsid w:val="002C6D74"/>
    <w:rsid w:val="002C7511"/>
    <w:rsid w:val="002C76BE"/>
    <w:rsid w:val="002C7E13"/>
    <w:rsid w:val="002D00DF"/>
    <w:rsid w:val="002D0688"/>
    <w:rsid w:val="002D0CF0"/>
    <w:rsid w:val="002D0F1B"/>
    <w:rsid w:val="002D3AF8"/>
    <w:rsid w:val="002D40B0"/>
    <w:rsid w:val="002D439C"/>
    <w:rsid w:val="002D4640"/>
    <w:rsid w:val="002D5293"/>
    <w:rsid w:val="002D5341"/>
    <w:rsid w:val="002D6466"/>
    <w:rsid w:val="002D662A"/>
    <w:rsid w:val="002D68CA"/>
    <w:rsid w:val="002D6F78"/>
    <w:rsid w:val="002E3251"/>
    <w:rsid w:val="002E3C74"/>
    <w:rsid w:val="002E4AA4"/>
    <w:rsid w:val="002E4FF5"/>
    <w:rsid w:val="002E55B7"/>
    <w:rsid w:val="002E5E3D"/>
    <w:rsid w:val="002E722F"/>
    <w:rsid w:val="002E7344"/>
    <w:rsid w:val="002F0105"/>
    <w:rsid w:val="002F06F3"/>
    <w:rsid w:val="002F08E0"/>
    <w:rsid w:val="002F0FFA"/>
    <w:rsid w:val="002F12D3"/>
    <w:rsid w:val="002F1940"/>
    <w:rsid w:val="002F19CE"/>
    <w:rsid w:val="002F270A"/>
    <w:rsid w:val="002F370E"/>
    <w:rsid w:val="002F519D"/>
    <w:rsid w:val="002F55D7"/>
    <w:rsid w:val="002F5CA6"/>
    <w:rsid w:val="002F69DB"/>
    <w:rsid w:val="002F6ECA"/>
    <w:rsid w:val="002F6F58"/>
    <w:rsid w:val="002F711C"/>
    <w:rsid w:val="002F7BCD"/>
    <w:rsid w:val="002F7CF0"/>
    <w:rsid w:val="003003FC"/>
    <w:rsid w:val="003012EC"/>
    <w:rsid w:val="00301661"/>
    <w:rsid w:val="00301BA8"/>
    <w:rsid w:val="00301CAF"/>
    <w:rsid w:val="00301D11"/>
    <w:rsid w:val="00301D68"/>
    <w:rsid w:val="00301FAD"/>
    <w:rsid w:val="0030230B"/>
    <w:rsid w:val="003023D0"/>
    <w:rsid w:val="003024E2"/>
    <w:rsid w:val="00303417"/>
    <w:rsid w:val="00304708"/>
    <w:rsid w:val="00304B53"/>
    <w:rsid w:val="00304CC7"/>
    <w:rsid w:val="00306032"/>
    <w:rsid w:val="003112E4"/>
    <w:rsid w:val="00311912"/>
    <w:rsid w:val="00312028"/>
    <w:rsid w:val="00312DE7"/>
    <w:rsid w:val="00312EA6"/>
    <w:rsid w:val="00313088"/>
    <w:rsid w:val="00313828"/>
    <w:rsid w:val="0031386A"/>
    <w:rsid w:val="003140C1"/>
    <w:rsid w:val="0031425F"/>
    <w:rsid w:val="00315164"/>
    <w:rsid w:val="003153B6"/>
    <w:rsid w:val="00316322"/>
    <w:rsid w:val="00320092"/>
    <w:rsid w:val="00320D22"/>
    <w:rsid w:val="00321532"/>
    <w:rsid w:val="00321D00"/>
    <w:rsid w:val="003227E8"/>
    <w:rsid w:val="00322EA4"/>
    <w:rsid w:val="00323734"/>
    <w:rsid w:val="00323AAD"/>
    <w:rsid w:val="00323B6F"/>
    <w:rsid w:val="003247DB"/>
    <w:rsid w:val="0032485E"/>
    <w:rsid w:val="003250F3"/>
    <w:rsid w:val="00325620"/>
    <w:rsid w:val="00325622"/>
    <w:rsid w:val="00325702"/>
    <w:rsid w:val="003261C0"/>
    <w:rsid w:val="0032628A"/>
    <w:rsid w:val="003274E8"/>
    <w:rsid w:val="003277D1"/>
    <w:rsid w:val="0033074F"/>
    <w:rsid w:val="00330BF0"/>
    <w:rsid w:val="00331DD1"/>
    <w:rsid w:val="003325C9"/>
    <w:rsid w:val="003328AD"/>
    <w:rsid w:val="00332948"/>
    <w:rsid w:val="0033355D"/>
    <w:rsid w:val="00333598"/>
    <w:rsid w:val="003338AE"/>
    <w:rsid w:val="00334533"/>
    <w:rsid w:val="00334634"/>
    <w:rsid w:val="0033503B"/>
    <w:rsid w:val="00335659"/>
    <w:rsid w:val="00335B53"/>
    <w:rsid w:val="00336A9F"/>
    <w:rsid w:val="0033709B"/>
    <w:rsid w:val="0033716E"/>
    <w:rsid w:val="00341174"/>
    <w:rsid w:val="003416E2"/>
    <w:rsid w:val="00342DD8"/>
    <w:rsid w:val="003434B2"/>
    <w:rsid w:val="003435AE"/>
    <w:rsid w:val="003436CE"/>
    <w:rsid w:val="0034594E"/>
    <w:rsid w:val="00345CF3"/>
    <w:rsid w:val="003478B0"/>
    <w:rsid w:val="00350943"/>
    <w:rsid w:val="00350C2A"/>
    <w:rsid w:val="003524FE"/>
    <w:rsid w:val="00352682"/>
    <w:rsid w:val="00352CBD"/>
    <w:rsid w:val="00352FD1"/>
    <w:rsid w:val="0035351A"/>
    <w:rsid w:val="003539FC"/>
    <w:rsid w:val="00354434"/>
    <w:rsid w:val="00354B3C"/>
    <w:rsid w:val="00355859"/>
    <w:rsid w:val="00355968"/>
    <w:rsid w:val="00355F69"/>
    <w:rsid w:val="0035711A"/>
    <w:rsid w:val="003575E9"/>
    <w:rsid w:val="00357C70"/>
    <w:rsid w:val="00360121"/>
    <w:rsid w:val="00360B54"/>
    <w:rsid w:val="003623F5"/>
    <w:rsid w:val="003626DF"/>
    <w:rsid w:val="003629A4"/>
    <w:rsid w:val="003641FE"/>
    <w:rsid w:val="00365378"/>
    <w:rsid w:val="00365558"/>
    <w:rsid w:val="00367726"/>
    <w:rsid w:val="00367D29"/>
    <w:rsid w:val="003705D8"/>
    <w:rsid w:val="00370F36"/>
    <w:rsid w:val="00371572"/>
    <w:rsid w:val="00371D1B"/>
    <w:rsid w:val="00372C9A"/>
    <w:rsid w:val="00373904"/>
    <w:rsid w:val="0037411C"/>
    <w:rsid w:val="00374831"/>
    <w:rsid w:val="0037547C"/>
    <w:rsid w:val="003759B3"/>
    <w:rsid w:val="003760BC"/>
    <w:rsid w:val="0037612B"/>
    <w:rsid w:val="003768DB"/>
    <w:rsid w:val="0037702B"/>
    <w:rsid w:val="0037725E"/>
    <w:rsid w:val="00377832"/>
    <w:rsid w:val="003806D3"/>
    <w:rsid w:val="00382551"/>
    <w:rsid w:val="00382B11"/>
    <w:rsid w:val="00382DF2"/>
    <w:rsid w:val="0038358E"/>
    <w:rsid w:val="003840DB"/>
    <w:rsid w:val="00384E75"/>
    <w:rsid w:val="00385750"/>
    <w:rsid w:val="00385E84"/>
    <w:rsid w:val="00386589"/>
    <w:rsid w:val="0038669D"/>
    <w:rsid w:val="0038791E"/>
    <w:rsid w:val="00387BD5"/>
    <w:rsid w:val="003914D2"/>
    <w:rsid w:val="00391953"/>
    <w:rsid w:val="00391FD1"/>
    <w:rsid w:val="0039251E"/>
    <w:rsid w:val="00392541"/>
    <w:rsid w:val="00392E78"/>
    <w:rsid w:val="00393FD7"/>
    <w:rsid w:val="00394507"/>
    <w:rsid w:val="00394FF6"/>
    <w:rsid w:val="003951CE"/>
    <w:rsid w:val="00395516"/>
    <w:rsid w:val="003A0150"/>
    <w:rsid w:val="003A072C"/>
    <w:rsid w:val="003A10FC"/>
    <w:rsid w:val="003A15DD"/>
    <w:rsid w:val="003A1B65"/>
    <w:rsid w:val="003A1F34"/>
    <w:rsid w:val="003A217E"/>
    <w:rsid w:val="003A221E"/>
    <w:rsid w:val="003A2661"/>
    <w:rsid w:val="003A2825"/>
    <w:rsid w:val="003A2B62"/>
    <w:rsid w:val="003A38B8"/>
    <w:rsid w:val="003A3CBB"/>
    <w:rsid w:val="003A40CC"/>
    <w:rsid w:val="003B10D8"/>
    <w:rsid w:val="003B1BAD"/>
    <w:rsid w:val="003B22A3"/>
    <w:rsid w:val="003B232E"/>
    <w:rsid w:val="003B291D"/>
    <w:rsid w:val="003B2999"/>
    <w:rsid w:val="003B2D15"/>
    <w:rsid w:val="003B4ABF"/>
    <w:rsid w:val="003B4BD1"/>
    <w:rsid w:val="003B4DBA"/>
    <w:rsid w:val="003B5B1A"/>
    <w:rsid w:val="003B6970"/>
    <w:rsid w:val="003B6EBA"/>
    <w:rsid w:val="003B7D4A"/>
    <w:rsid w:val="003C01DA"/>
    <w:rsid w:val="003C05DA"/>
    <w:rsid w:val="003C1600"/>
    <w:rsid w:val="003C2373"/>
    <w:rsid w:val="003C30AC"/>
    <w:rsid w:val="003C379F"/>
    <w:rsid w:val="003C3BD7"/>
    <w:rsid w:val="003C3EF1"/>
    <w:rsid w:val="003C43A1"/>
    <w:rsid w:val="003C6A12"/>
    <w:rsid w:val="003C6AB5"/>
    <w:rsid w:val="003C6B9E"/>
    <w:rsid w:val="003C6EBE"/>
    <w:rsid w:val="003C7A12"/>
    <w:rsid w:val="003D1AC0"/>
    <w:rsid w:val="003D3510"/>
    <w:rsid w:val="003D3FDC"/>
    <w:rsid w:val="003D4112"/>
    <w:rsid w:val="003D55C5"/>
    <w:rsid w:val="003D603E"/>
    <w:rsid w:val="003D6642"/>
    <w:rsid w:val="003D6746"/>
    <w:rsid w:val="003D69B1"/>
    <w:rsid w:val="003D73EA"/>
    <w:rsid w:val="003D74CD"/>
    <w:rsid w:val="003D7E2B"/>
    <w:rsid w:val="003D7F20"/>
    <w:rsid w:val="003E045A"/>
    <w:rsid w:val="003E0E51"/>
    <w:rsid w:val="003E0F51"/>
    <w:rsid w:val="003E0F5E"/>
    <w:rsid w:val="003E1031"/>
    <w:rsid w:val="003E190A"/>
    <w:rsid w:val="003E2682"/>
    <w:rsid w:val="003E3900"/>
    <w:rsid w:val="003E4DBD"/>
    <w:rsid w:val="003E514E"/>
    <w:rsid w:val="003E698D"/>
    <w:rsid w:val="003F0682"/>
    <w:rsid w:val="003F0937"/>
    <w:rsid w:val="003F1FCF"/>
    <w:rsid w:val="003F20CE"/>
    <w:rsid w:val="003F2DA2"/>
    <w:rsid w:val="003F3C51"/>
    <w:rsid w:val="003F4AC7"/>
    <w:rsid w:val="003F5717"/>
    <w:rsid w:val="003F5D4E"/>
    <w:rsid w:val="003F62A8"/>
    <w:rsid w:val="003F65B0"/>
    <w:rsid w:val="003F777F"/>
    <w:rsid w:val="00400185"/>
    <w:rsid w:val="00400795"/>
    <w:rsid w:val="0040095C"/>
    <w:rsid w:val="00400B8B"/>
    <w:rsid w:val="00400E90"/>
    <w:rsid w:val="00401B01"/>
    <w:rsid w:val="00401CF0"/>
    <w:rsid w:val="004024DB"/>
    <w:rsid w:val="00402616"/>
    <w:rsid w:val="00402AE0"/>
    <w:rsid w:val="00402E00"/>
    <w:rsid w:val="004043F5"/>
    <w:rsid w:val="004045B2"/>
    <w:rsid w:val="00405EDB"/>
    <w:rsid w:val="004070EB"/>
    <w:rsid w:val="004079FE"/>
    <w:rsid w:val="0041135A"/>
    <w:rsid w:val="00411DC3"/>
    <w:rsid w:val="0041235B"/>
    <w:rsid w:val="00412DDE"/>
    <w:rsid w:val="00414361"/>
    <w:rsid w:val="0041454D"/>
    <w:rsid w:val="004146C1"/>
    <w:rsid w:val="004151A5"/>
    <w:rsid w:val="00415EC6"/>
    <w:rsid w:val="00415F5C"/>
    <w:rsid w:val="004165C6"/>
    <w:rsid w:val="0041673C"/>
    <w:rsid w:val="00416F9D"/>
    <w:rsid w:val="00416FA4"/>
    <w:rsid w:val="00417F91"/>
    <w:rsid w:val="004213C1"/>
    <w:rsid w:val="004231CA"/>
    <w:rsid w:val="00423912"/>
    <w:rsid w:val="00426783"/>
    <w:rsid w:val="00427522"/>
    <w:rsid w:val="004306E2"/>
    <w:rsid w:val="00430A84"/>
    <w:rsid w:val="00430F9A"/>
    <w:rsid w:val="00432719"/>
    <w:rsid w:val="004334B7"/>
    <w:rsid w:val="0043496E"/>
    <w:rsid w:val="00434C36"/>
    <w:rsid w:val="00435AB2"/>
    <w:rsid w:val="00436B68"/>
    <w:rsid w:val="0043750F"/>
    <w:rsid w:val="004403E1"/>
    <w:rsid w:val="00441548"/>
    <w:rsid w:val="00442BB4"/>
    <w:rsid w:val="0044412B"/>
    <w:rsid w:val="00444F6F"/>
    <w:rsid w:val="00445A89"/>
    <w:rsid w:val="00447127"/>
    <w:rsid w:val="00447812"/>
    <w:rsid w:val="0044787A"/>
    <w:rsid w:val="00447B72"/>
    <w:rsid w:val="00450E92"/>
    <w:rsid w:val="004513E4"/>
    <w:rsid w:val="004514BE"/>
    <w:rsid w:val="0045178B"/>
    <w:rsid w:val="004517A5"/>
    <w:rsid w:val="0045180A"/>
    <w:rsid w:val="004519C9"/>
    <w:rsid w:val="00452FDA"/>
    <w:rsid w:val="00453F77"/>
    <w:rsid w:val="00454949"/>
    <w:rsid w:val="00454B35"/>
    <w:rsid w:val="00454B4C"/>
    <w:rsid w:val="004551FC"/>
    <w:rsid w:val="00455C88"/>
    <w:rsid w:val="00455ECA"/>
    <w:rsid w:val="004563B0"/>
    <w:rsid w:val="00456556"/>
    <w:rsid w:val="00456996"/>
    <w:rsid w:val="0045738A"/>
    <w:rsid w:val="00457BAC"/>
    <w:rsid w:val="00460676"/>
    <w:rsid w:val="00461099"/>
    <w:rsid w:val="0046132B"/>
    <w:rsid w:val="0046162C"/>
    <w:rsid w:val="00462787"/>
    <w:rsid w:val="00463CD6"/>
    <w:rsid w:val="004648D2"/>
    <w:rsid w:val="004656F5"/>
    <w:rsid w:val="004665CB"/>
    <w:rsid w:val="004665FC"/>
    <w:rsid w:val="00466EBD"/>
    <w:rsid w:val="00470645"/>
    <w:rsid w:val="00470C0B"/>
    <w:rsid w:val="00471DA4"/>
    <w:rsid w:val="004720C9"/>
    <w:rsid w:val="0047240B"/>
    <w:rsid w:val="00472D1B"/>
    <w:rsid w:val="00472F3B"/>
    <w:rsid w:val="0047354A"/>
    <w:rsid w:val="00474A2C"/>
    <w:rsid w:val="00474A41"/>
    <w:rsid w:val="00474E67"/>
    <w:rsid w:val="00476649"/>
    <w:rsid w:val="004800B2"/>
    <w:rsid w:val="004806DB"/>
    <w:rsid w:val="00481069"/>
    <w:rsid w:val="00483157"/>
    <w:rsid w:val="00483385"/>
    <w:rsid w:val="00483EF7"/>
    <w:rsid w:val="00484B12"/>
    <w:rsid w:val="00484F19"/>
    <w:rsid w:val="004852C4"/>
    <w:rsid w:val="004855C7"/>
    <w:rsid w:val="00485683"/>
    <w:rsid w:val="00485CB4"/>
    <w:rsid w:val="00487388"/>
    <w:rsid w:val="004906E2"/>
    <w:rsid w:val="00490987"/>
    <w:rsid w:val="00490A35"/>
    <w:rsid w:val="00490C0D"/>
    <w:rsid w:val="004918B6"/>
    <w:rsid w:val="00491C41"/>
    <w:rsid w:val="00491D65"/>
    <w:rsid w:val="004921BF"/>
    <w:rsid w:val="00492C97"/>
    <w:rsid w:val="00492D9B"/>
    <w:rsid w:val="0049728D"/>
    <w:rsid w:val="00497652"/>
    <w:rsid w:val="00497E97"/>
    <w:rsid w:val="004A07E4"/>
    <w:rsid w:val="004A11BB"/>
    <w:rsid w:val="004A1F7D"/>
    <w:rsid w:val="004A2BAA"/>
    <w:rsid w:val="004A3A9B"/>
    <w:rsid w:val="004A48A6"/>
    <w:rsid w:val="004A5C4B"/>
    <w:rsid w:val="004A6E6B"/>
    <w:rsid w:val="004A7399"/>
    <w:rsid w:val="004A74E1"/>
    <w:rsid w:val="004A76FC"/>
    <w:rsid w:val="004B2645"/>
    <w:rsid w:val="004B2984"/>
    <w:rsid w:val="004B3025"/>
    <w:rsid w:val="004B3314"/>
    <w:rsid w:val="004B4CDB"/>
    <w:rsid w:val="004B59AB"/>
    <w:rsid w:val="004B69B2"/>
    <w:rsid w:val="004B6FA1"/>
    <w:rsid w:val="004B713A"/>
    <w:rsid w:val="004C15FE"/>
    <w:rsid w:val="004C1F0C"/>
    <w:rsid w:val="004C25BC"/>
    <w:rsid w:val="004C3321"/>
    <w:rsid w:val="004C3387"/>
    <w:rsid w:val="004C34D3"/>
    <w:rsid w:val="004C3BF6"/>
    <w:rsid w:val="004C3DDB"/>
    <w:rsid w:val="004C458D"/>
    <w:rsid w:val="004C4930"/>
    <w:rsid w:val="004C50F6"/>
    <w:rsid w:val="004C5F81"/>
    <w:rsid w:val="004C6BB2"/>
    <w:rsid w:val="004C6E2D"/>
    <w:rsid w:val="004C7447"/>
    <w:rsid w:val="004D1D18"/>
    <w:rsid w:val="004D2028"/>
    <w:rsid w:val="004D3147"/>
    <w:rsid w:val="004D3927"/>
    <w:rsid w:val="004D46BA"/>
    <w:rsid w:val="004D521D"/>
    <w:rsid w:val="004D563B"/>
    <w:rsid w:val="004D5CDF"/>
    <w:rsid w:val="004D7D88"/>
    <w:rsid w:val="004D7DB0"/>
    <w:rsid w:val="004E05DC"/>
    <w:rsid w:val="004E097C"/>
    <w:rsid w:val="004E0E37"/>
    <w:rsid w:val="004E169C"/>
    <w:rsid w:val="004E2237"/>
    <w:rsid w:val="004E506E"/>
    <w:rsid w:val="004E52A5"/>
    <w:rsid w:val="004E5576"/>
    <w:rsid w:val="004E6B02"/>
    <w:rsid w:val="004F022D"/>
    <w:rsid w:val="004F0A0C"/>
    <w:rsid w:val="004F0ACF"/>
    <w:rsid w:val="004F0E23"/>
    <w:rsid w:val="004F112B"/>
    <w:rsid w:val="004F1203"/>
    <w:rsid w:val="004F12FE"/>
    <w:rsid w:val="004F1652"/>
    <w:rsid w:val="004F17C8"/>
    <w:rsid w:val="004F180B"/>
    <w:rsid w:val="004F1EF5"/>
    <w:rsid w:val="004F2649"/>
    <w:rsid w:val="004F2AC2"/>
    <w:rsid w:val="004F2F2F"/>
    <w:rsid w:val="004F3C54"/>
    <w:rsid w:val="004F3E76"/>
    <w:rsid w:val="004F4606"/>
    <w:rsid w:val="004F4831"/>
    <w:rsid w:val="004F513D"/>
    <w:rsid w:val="004F6229"/>
    <w:rsid w:val="004F67E8"/>
    <w:rsid w:val="004F71D7"/>
    <w:rsid w:val="00502534"/>
    <w:rsid w:val="005025FE"/>
    <w:rsid w:val="0050269D"/>
    <w:rsid w:val="00503E8B"/>
    <w:rsid w:val="0050478D"/>
    <w:rsid w:val="00504925"/>
    <w:rsid w:val="00504E96"/>
    <w:rsid w:val="00506EB4"/>
    <w:rsid w:val="00507499"/>
    <w:rsid w:val="00507A17"/>
    <w:rsid w:val="00507B29"/>
    <w:rsid w:val="00510084"/>
    <w:rsid w:val="005102DA"/>
    <w:rsid w:val="00510566"/>
    <w:rsid w:val="00510A48"/>
    <w:rsid w:val="005117B9"/>
    <w:rsid w:val="005128F9"/>
    <w:rsid w:val="00513564"/>
    <w:rsid w:val="0051375B"/>
    <w:rsid w:val="00513789"/>
    <w:rsid w:val="005139E2"/>
    <w:rsid w:val="00514029"/>
    <w:rsid w:val="0051403A"/>
    <w:rsid w:val="0051425B"/>
    <w:rsid w:val="00514A48"/>
    <w:rsid w:val="00515533"/>
    <w:rsid w:val="00515FF6"/>
    <w:rsid w:val="00516352"/>
    <w:rsid w:val="005165F3"/>
    <w:rsid w:val="0051751E"/>
    <w:rsid w:val="00517652"/>
    <w:rsid w:val="00517786"/>
    <w:rsid w:val="00517E2E"/>
    <w:rsid w:val="005201BA"/>
    <w:rsid w:val="005229DD"/>
    <w:rsid w:val="00522D9A"/>
    <w:rsid w:val="0052332C"/>
    <w:rsid w:val="00523B4C"/>
    <w:rsid w:val="00524430"/>
    <w:rsid w:val="00524847"/>
    <w:rsid w:val="00525121"/>
    <w:rsid w:val="00526554"/>
    <w:rsid w:val="00526734"/>
    <w:rsid w:val="00526B06"/>
    <w:rsid w:val="005270F5"/>
    <w:rsid w:val="00527DFC"/>
    <w:rsid w:val="00530182"/>
    <w:rsid w:val="00530CB3"/>
    <w:rsid w:val="00530F75"/>
    <w:rsid w:val="005310DD"/>
    <w:rsid w:val="00531268"/>
    <w:rsid w:val="0053236A"/>
    <w:rsid w:val="00532A45"/>
    <w:rsid w:val="00533B15"/>
    <w:rsid w:val="00533D83"/>
    <w:rsid w:val="00533E5A"/>
    <w:rsid w:val="00533EEE"/>
    <w:rsid w:val="00533EF6"/>
    <w:rsid w:val="00534E86"/>
    <w:rsid w:val="00534F43"/>
    <w:rsid w:val="00536DED"/>
    <w:rsid w:val="0053765E"/>
    <w:rsid w:val="00537C2F"/>
    <w:rsid w:val="005403F0"/>
    <w:rsid w:val="0054068B"/>
    <w:rsid w:val="005407D9"/>
    <w:rsid w:val="00540F29"/>
    <w:rsid w:val="00541779"/>
    <w:rsid w:val="00542C54"/>
    <w:rsid w:val="00543000"/>
    <w:rsid w:val="00544060"/>
    <w:rsid w:val="0054565F"/>
    <w:rsid w:val="00545F16"/>
    <w:rsid w:val="00546224"/>
    <w:rsid w:val="00546CC2"/>
    <w:rsid w:val="00547BCF"/>
    <w:rsid w:val="00547DA5"/>
    <w:rsid w:val="00550879"/>
    <w:rsid w:val="00550967"/>
    <w:rsid w:val="00550B08"/>
    <w:rsid w:val="00550C48"/>
    <w:rsid w:val="00551712"/>
    <w:rsid w:val="0055187C"/>
    <w:rsid w:val="0055339A"/>
    <w:rsid w:val="00553744"/>
    <w:rsid w:val="005539C5"/>
    <w:rsid w:val="00553E73"/>
    <w:rsid w:val="0055561E"/>
    <w:rsid w:val="00555F6A"/>
    <w:rsid w:val="005562CA"/>
    <w:rsid w:val="00556410"/>
    <w:rsid w:val="00556666"/>
    <w:rsid w:val="00556E28"/>
    <w:rsid w:val="00557D7C"/>
    <w:rsid w:val="005615E0"/>
    <w:rsid w:val="0056195B"/>
    <w:rsid w:val="00561A89"/>
    <w:rsid w:val="00561C43"/>
    <w:rsid w:val="00562BC9"/>
    <w:rsid w:val="0056303C"/>
    <w:rsid w:val="0056377D"/>
    <w:rsid w:val="00564864"/>
    <w:rsid w:val="00564B88"/>
    <w:rsid w:val="00564F9F"/>
    <w:rsid w:val="0056501A"/>
    <w:rsid w:val="00565C31"/>
    <w:rsid w:val="0056706A"/>
    <w:rsid w:val="00567AA3"/>
    <w:rsid w:val="00567CAE"/>
    <w:rsid w:val="00567D60"/>
    <w:rsid w:val="00570A8A"/>
    <w:rsid w:val="00570CE2"/>
    <w:rsid w:val="00570EF1"/>
    <w:rsid w:val="00571490"/>
    <w:rsid w:val="00571ADE"/>
    <w:rsid w:val="00572230"/>
    <w:rsid w:val="00574333"/>
    <w:rsid w:val="00574555"/>
    <w:rsid w:val="005747F6"/>
    <w:rsid w:val="005752A7"/>
    <w:rsid w:val="00575607"/>
    <w:rsid w:val="00576106"/>
    <w:rsid w:val="00576ED7"/>
    <w:rsid w:val="00580E4A"/>
    <w:rsid w:val="00581492"/>
    <w:rsid w:val="0058155E"/>
    <w:rsid w:val="00582137"/>
    <w:rsid w:val="0058218A"/>
    <w:rsid w:val="00582F39"/>
    <w:rsid w:val="005831A6"/>
    <w:rsid w:val="005839DF"/>
    <w:rsid w:val="00583EED"/>
    <w:rsid w:val="0058424A"/>
    <w:rsid w:val="00584326"/>
    <w:rsid w:val="00584465"/>
    <w:rsid w:val="00584830"/>
    <w:rsid w:val="00584A7A"/>
    <w:rsid w:val="00585AD2"/>
    <w:rsid w:val="00585BC4"/>
    <w:rsid w:val="005867C0"/>
    <w:rsid w:val="0058687D"/>
    <w:rsid w:val="00587A96"/>
    <w:rsid w:val="00587B54"/>
    <w:rsid w:val="00587BE1"/>
    <w:rsid w:val="00587F55"/>
    <w:rsid w:val="00590012"/>
    <w:rsid w:val="00590746"/>
    <w:rsid w:val="00590A73"/>
    <w:rsid w:val="00590C92"/>
    <w:rsid w:val="00590CBC"/>
    <w:rsid w:val="00591D12"/>
    <w:rsid w:val="00591E84"/>
    <w:rsid w:val="005921DA"/>
    <w:rsid w:val="0059284D"/>
    <w:rsid w:val="005929D5"/>
    <w:rsid w:val="005935AD"/>
    <w:rsid w:val="00593EF1"/>
    <w:rsid w:val="00594058"/>
    <w:rsid w:val="0059452F"/>
    <w:rsid w:val="0059522A"/>
    <w:rsid w:val="005962E7"/>
    <w:rsid w:val="00596A7F"/>
    <w:rsid w:val="0059732F"/>
    <w:rsid w:val="005A017E"/>
    <w:rsid w:val="005A2128"/>
    <w:rsid w:val="005A2611"/>
    <w:rsid w:val="005A27E0"/>
    <w:rsid w:val="005A2B8F"/>
    <w:rsid w:val="005A3A92"/>
    <w:rsid w:val="005A408D"/>
    <w:rsid w:val="005A4889"/>
    <w:rsid w:val="005A5574"/>
    <w:rsid w:val="005A5783"/>
    <w:rsid w:val="005A7063"/>
    <w:rsid w:val="005A7CAF"/>
    <w:rsid w:val="005A7E4C"/>
    <w:rsid w:val="005B02F6"/>
    <w:rsid w:val="005B065B"/>
    <w:rsid w:val="005B1181"/>
    <w:rsid w:val="005B236C"/>
    <w:rsid w:val="005B2E41"/>
    <w:rsid w:val="005B4AAB"/>
    <w:rsid w:val="005B4B41"/>
    <w:rsid w:val="005B4D08"/>
    <w:rsid w:val="005B5DC1"/>
    <w:rsid w:val="005B6A8A"/>
    <w:rsid w:val="005B6AC1"/>
    <w:rsid w:val="005B796A"/>
    <w:rsid w:val="005B7DB3"/>
    <w:rsid w:val="005C2413"/>
    <w:rsid w:val="005C3355"/>
    <w:rsid w:val="005C3BA9"/>
    <w:rsid w:val="005C694E"/>
    <w:rsid w:val="005C6BA2"/>
    <w:rsid w:val="005C71DA"/>
    <w:rsid w:val="005C75D3"/>
    <w:rsid w:val="005C7937"/>
    <w:rsid w:val="005C7CF2"/>
    <w:rsid w:val="005D08E3"/>
    <w:rsid w:val="005D0ED1"/>
    <w:rsid w:val="005D1071"/>
    <w:rsid w:val="005D12BC"/>
    <w:rsid w:val="005D19A9"/>
    <w:rsid w:val="005D1EF9"/>
    <w:rsid w:val="005D265E"/>
    <w:rsid w:val="005D37A9"/>
    <w:rsid w:val="005D3AB0"/>
    <w:rsid w:val="005D3BAE"/>
    <w:rsid w:val="005D3FF9"/>
    <w:rsid w:val="005D427D"/>
    <w:rsid w:val="005D57B3"/>
    <w:rsid w:val="005D5EAF"/>
    <w:rsid w:val="005D6CF0"/>
    <w:rsid w:val="005D7990"/>
    <w:rsid w:val="005E0FCC"/>
    <w:rsid w:val="005E1723"/>
    <w:rsid w:val="005E25F7"/>
    <w:rsid w:val="005E2A74"/>
    <w:rsid w:val="005E38F4"/>
    <w:rsid w:val="005E3ED2"/>
    <w:rsid w:val="005E42EF"/>
    <w:rsid w:val="005E442A"/>
    <w:rsid w:val="005E5111"/>
    <w:rsid w:val="005E5FFB"/>
    <w:rsid w:val="005E5FFD"/>
    <w:rsid w:val="005E610E"/>
    <w:rsid w:val="005E6540"/>
    <w:rsid w:val="005E7371"/>
    <w:rsid w:val="005F01F6"/>
    <w:rsid w:val="005F09B2"/>
    <w:rsid w:val="005F0DFE"/>
    <w:rsid w:val="005F1495"/>
    <w:rsid w:val="005F24ED"/>
    <w:rsid w:val="005F3695"/>
    <w:rsid w:val="005F48C5"/>
    <w:rsid w:val="005F4D46"/>
    <w:rsid w:val="005F5631"/>
    <w:rsid w:val="005F5657"/>
    <w:rsid w:val="005F5CB8"/>
    <w:rsid w:val="005F64C3"/>
    <w:rsid w:val="005F6F89"/>
    <w:rsid w:val="005F7072"/>
    <w:rsid w:val="005F720D"/>
    <w:rsid w:val="005F7F0F"/>
    <w:rsid w:val="00601BCC"/>
    <w:rsid w:val="00602F78"/>
    <w:rsid w:val="00602FF2"/>
    <w:rsid w:val="006036A9"/>
    <w:rsid w:val="006047AE"/>
    <w:rsid w:val="0060499C"/>
    <w:rsid w:val="00606088"/>
    <w:rsid w:val="00606F76"/>
    <w:rsid w:val="00607A92"/>
    <w:rsid w:val="0061027A"/>
    <w:rsid w:val="0061082B"/>
    <w:rsid w:val="00611ABC"/>
    <w:rsid w:val="00612037"/>
    <w:rsid w:val="00612AE6"/>
    <w:rsid w:val="0061475C"/>
    <w:rsid w:val="00615053"/>
    <w:rsid w:val="00615C96"/>
    <w:rsid w:val="00615CB4"/>
    <w:rsid w:val="00615FCD"/>
    <w:rsid w:val="0061659C"/>
    <w:rsid w:val="00617192"/>
    <w:rsid w:val="0061762F"/>
    <w:rsid w:val="00617D0A"/>
    <w:rsid w:val="00620B0E"/>
    <w:rsid w:val="00620CB9"/>
    <w:rsid w:val="0062127F"/>
    <w:rsid w:val="0062136C"/>
    <w:rsid w:val="00621CA4"/>
    <w:rsid w:val="00621DC7"/>
    <w:rsid w:val="00622706"/>
    <w:rsid w:val="0062400D"/>
    <w:rsid w:val="006249C6"/>
    <w:rsid w:val="0062535C"/>
    <w:rsid w:val="00625946"/>
    <w:rsid w:val="0062750C"/>
    <w:rsid w:val="00627641"/>
    <w:rsid w:val="00627D64"/>
    <w:rsid w:val="00627F09"/>
    <w:rsid w:val="006308BB"/>
    <w:rsid w:val="00630E74"/>
    <w:rsid w:val="00631646"/>
    <w:rsid w:val="00631AEC"/>
    <w:rsid w:val="00633417"/>
    <w:rsid w:val="006348EC"/>
    <w:rsid w:val="00636A21"/>
    <w:rsid w:val="00636B0B"/>
    <w:rsid w:val="006375C4"/>
    <w:rsid w:val="00641288"/>
    <w:rsid w:val="0064188F"/>
    <w:rsid w:val="00641E56"/>
    <w:rsid w:val="00641F75"/>
    <w:rsid w:val="006429D2"/>
    <w:rsid w:val="006433CE"/>
    <w:rsid w:val="00643451"/>
    <w:rsid w:val="006436E6"/>
    <w:rsid w:val="00643731"/>
    <w:rsid w:val="006445A9"/>
    <w:rsid w:val="0064545D"/>
    <w:rsid w:val="00645B0F"/>
    <w:rsid w:val="00646AFA"/>
    <w:rsid w:val="00647CA0"/>
    <w:rsid w:val="006509C0"/>
    <w:rsid w:val="0065141F"/>
    <w:rsid w:val="00651AA9"/>
    <w:rsid w:val="00652C4E"/>
    <w:rsid w:val="00653033"/>
    <w:rsid w:val="00653854"/>
    <w:rsid w:val="00654E91"/>
    <w:rsid w:val="0065578B"/>
    <w:rsid w:val="006557F5"/>
    <w:rsid w:val="00656071"/>
    <w:rsid w:val="006567F7"/>
    <w:rsid w:val="00657903"/>
    <w:rsid w:val="006604DD"/>
    <w:rsid w:val="00662595"/>
    <w:rsid w:val="0066382C"/>
    <w:rsid w:val="00664C94"/>
    <w:rsid w:val="0066503A"/>
    <w:rsid w:val="00666088"/>
    <w:rsid w:val="00666DBD"/>
    <w:rsid w:val="00667713"/>
    <w:rsid w:val="00667B3D"/>
    <w:rsid w:val="00671A99"/>
    <w:rsid w:val="0067215A"/>
    <w:rsid w:val="00672368"/>
    <w:rsid w:val="006725E1"/>
    <w:rsid w:val="00672818"/>
    <w:rsid w:val="00672F21"/>
    <w:rsid w:val="00673322"/>
    <w:rsid w:val="00673576"/>
    <w:rsid w:val="00673CE5"/>
    <w:rsid w:val="00673D45"/>
    <w:rsid w:val="006759F3"/>
    <w:rsid w:val="006760A0"/>
    <w:rsid w:val="00680447"/>
    <w:rsid w:val="00682FEF"/>
    <w:rsid w:val="00683E64"/>
    <w:rsid w:val="006842B6"/>
    <w:rsid w:val="00684403"/>
    <w:rsid w:val="0068486F"/>
    <w:rsid w:val="00684FB8"/>
    <w:rsid w:val="0068522E"/>
    <w:rsid w:val="00685A21"/>
    <w:rsid w:val="0068645A"/>
    <w:rsid w:val="006871FE"/>
    <w:rsid w:val="00687948"/>
    <w:rsid w:val="00687D53"/>
    <w:rsid w:val="006902F0"/>
    <w:rsid w:val="006910AF"/>
    <w:rsid w:val="00692387"/>
    <w:rsid w:val="006923B9"/>
    <w:rsid w:val="0069294A"/>
    <w:rsid w:val="0069323A"/>
    <w:rsid w:val="0069415E"/>
    <w:rsid w:val="0069436E"/>
    <w:rsid w:val="00695A78"/>
    <w:rsid w:val="006962C7"/>
    <w:rsid w:val="00696CF8"/>
    <w:rsid w:val="0069792E"/>
    <w:rsid w:val="00697F71"/>
    <w:rsid w:val="006A08C5"/>
    <w:rsid w:val="006A2145"/>
    <w:rsid w:val="006A257F"/>
    <w:rsid w:val="006A3CA2"/>
    <w:rsid w:val="006A3D6C"/>
    <w:rsid w:val="006A3D7F"/>
    <w:rsid w:val="006A5033"/>
    <w:rsid w:val="006A5162"/>
    <w:rsid w:val="006A559E"/>
    <w:rsid w:val="006A5899"/>
    <w:rsid w:val="006A6740"/>
    <w:rsid w:val="006A6A1A"/>
    <w:rsid w:val="006A6B91"/>
    <w:rsid w:val="006A6BC5"/>
    <w:rsid w:val="006A6ECC"/>
    <w:rsid w:val="006A7351"/>
    <w:rsid w:val="006A774E"/>
    <w:rsid w:val="006B0F12"/>
    <w:rsid w:val="006B12BB"/>
    <w:rsid w:val="006B15AB"/>
    <w:rsid w:val="006B15FB"/>
    <w:rsid w:val="006B1E87"/>
    <w:rsid w:val="006B252B"/>
    <w:rsid w:val="006B258E"/>
    <w:rsid w:val="006B55BA"/>
    <w:rsid w:val="006B6338"/>
    <w:rsid w:val="006B6DD4"/>
    <w:rsid w:val="006B72FD"/>
    <w:rsid w:val="006B75C1"/>
    <w:rsid w:val="006B774E"/>
    <w:rsid w:val="006B777B"/>
    <w:rsid w:val="006B78B5"/>
    <w:rsid w:val="006B7FDE"/>
    <w:rsid w:val="006C0B11"/>
    <w:rsid w:val="006C10FE"/>
    <w:rsid w:val="006C24CB"/>
    <w:rsid w:val="006C2FE0"/>
    <w:rsid w:val="006C4C98"/>
    <w:rsid w:val="006C5BB5"/>
    <w:rsid w:val="006C6054"/>
    <w:rsid w:val="006C678F"/>
    <w:rsid w:val="006C6AD0"/>
    <w:rsid w:val="006C709E"/>
    <w:rsid w:val="006C7877"/>
    <w:rsid w:val="006C7E68"/>
    <w:rsid w:val="006D0362"/>
    <w:rsid w:val="006D0671"/>
    <w:rsid w:val="006D0F49"/>
    <w:rsid w:val="006D1873"/>
    <w:rsid w:val="006D2F69"/>
    <w:rsid w:val="006D3146"/>
    <w:rsid w:val="006D31B2"/>
    <w:rsid w:val="006D325A"/>
    <w:rsid w:val="006D3335"/>
    <w:rsid w:val="006D3913"/>
    <w:rsid w:val="006D39C6"/>
    <w:rsid w:val="006D3AFE"/>
    <w:rsid w:val="006D4AB5"/>
    <w:rsid w:val="006D5605"/>
    <w:rsid w:val="006E07AF"/>
    <w:rsid w:val="006E0D19"/>
    <w:rsid w:val="006E1B67"/>
    <w:rsid w:val="006E1CFE"/>
    <w:rsid w:val="006E1F7D"/>
    <w:rsid w:val="006E2939"/>
    <w:rsid w:val="006E323D"/>
    <w:rsid w:val="006E42F0"/>
    <w:rsid w:val="006E592A"/>
    <w:rsid w:val="006E5A84"/>
    <w:rsid w:val="006E6B08"/>
    <w:rsid w:val="006E6C09"/>
    <w:rsid w:val="006E7488"/>
    <w:rsid w:val="006E7F7D"/>
    <w:rsid w:val="006F05D9"/>
    <w:rsid w:val="006F14E4"/>
    <w:rsid w:val="006F1AF8"/>
    <w:rsid w:val="006F2371"/>
    <w:rsid w:val="006F3E5A"/>
    <w:rsid w:val="006F4717"/>
    <w:rsid w:val="006F4CAC"/>
    <w:rsid w:val="006F50F1"/>
    <w:rsid w:val="006F5DDE"/>
    <w:rsid w:val="006F5E1D"/>
    <w:rsid w:val="006F62F5"/>
    <w:rsid w:val="006F6B7C"/>
    <w:rsid w:val="00700CB3"/>
    <w:rsid w:val="00702327"/>
    <w:rsid w:val="007025A6"/>
    <w:rsid w:val="00703260"/>
    <w:rsid w:val="00705DDA"/>
    <w:rsid w:val="007069AD"/>
    <w:rsid w:val="00706A3E"/>
    <w:rsid w:val="007073F0"/>
    <w:rsid w:val="00707750"/>
    <w:rsid w:val="00707E53"/>
    <w:rsid w:val="00710BA9"/>
    <w:rsid w:val="00710D9A"/>
    <w:rsid w:val="0071149A"/>
    <w:rsid w:val="0071153A"/>
    <w:rsid w:val="00711896"/>
    <w:rsid w:val="00712646"/>
    <w:rsid w:val="00712971"/>
    <w:rsid w:val="00712C76"/>
    <w:rsid w:val="00713A9B"/>
    <w:rsid w:val="00713B48"/>
    <w:rsid w:val="0071465F"/>
    <w:rsid w:val="00715683"/>
    <w:rsid w:val="00715A1D"/>
    <w:rsid w:val="007168E9"/>
    <w:rsid w:val="00720208"/>
    <w:rsid w:val="007211C0"/>
    <w:rsid w:val="00722C3E"/>
    <w:rsid w:val="00723DF2"/>
    <w:rsid w:val="00723FCA"/>
    <w:rsid w:val="00724930"/>
    <w:rsid w:val="00724A5C"/>
    <w:rsid w:val="00725DE9"/>
    <w:rsid w:val="007270AD"/>
    <w:rsid w:val="007277F3"/>
    <w:rsid w:val="00727A06"/>
    <w:rsid w:val="00727AD4"/>
    <w:rsid w:val="00730775"/>
    <w:rsid w:val="0073125B"/>
    <w:rsid w:val="007316E7"/>
    <w:rsid w:val="00732702"/>
    <w:rsid w:val="00732A35"/>
    <w:rsid w:val="007333D8"/>
    <w:rsid w:val="00737741"/>
    <w:rsid w:val="00737C1E"/>
    <w:rsid w:val="007401B0"/>
    <w:rsid w:val="00742B45"/>
    <w:rsid w:val="00742D2D"/>
    <w:rsid w:val="00744013"/>
    <w:rsid w:val="00746A4B"/>
    <w:rsid w:val="00747260"/>
    <w:rsid w:val="007475B9"/>
    <w:rsid w:val="00747B09"/>
    <w:rsid w:val="00747DF9"/>
    <w:rsid w:val="0075269F"/>
    <w:rsid w:val="00752703"/>
    <w:rsid w:val="00754A87"/>
    <w:rsid w:val="00755053"/>
    <w:rsid w:val="00755320"/>
    <w:rsid w:val="00756D41"/>
    <w:rsid w:val="00757ABE"/>
    <w:rsid w:val="00757C73"/>
    <w:rsid w:val="007601C6"/>
    <w:rsid w:val="0076171C"/>
    <w:rsid w:val="007627DC"/>
    <w:rsid w:val="00764D0F"/>
    <w:rsid w:val="0076686F"/>
    <w:rsid w:val="00767300"/>
    <w:rsid w:val="007677F9"/>
    <w:rsid w:val="00770921"/>
    <w:rsid w:val="00771148"/>
    <w:rsid w:val="007711B8"/>
    <w:rsid w:val="00771672"/>
    <w:rsid w:val="00771960"/>
    <w:rsid w:val="00771992"/>
    <w:rsid w:val="00772006"/>
    <w:rsid w:val="00773087"/>
    <w:rsid w:val="00774231"/>
    <w:rsid w:val="0077441A"/>
    <w:rsid w:val="00774882"/>
    <w:rsid w:val="00774BC3"/>
    <w:rsid w:val="00775137"/>
    <w:rsid w:val="007758C5"/>
    <w:rsid w:val="00775A01"/>
    <w:rsid w:val="00775E81"/>
    <w:rsid w:val="0077713E"/>
    <w:rsid w:val="00780796"/>
    <w:rsid w:val="00780B68"/>
    <w:rsid w:val="00781541"/>
    <w:rsid w:val="00781DBC"/>
    <w:rsid w:val="00781F4A"/>
    <w:rsid w:val="007825AA"/>
    <w:rsid w:val="00782928"/>
    <w:rsid w:val="00782F8C"/>
    <w:rsid w:val="00783FC3"/>
    <w:rsid w:val="007844D9"/>
    <w:rsid w:val="007858F4"/>
    <w:rsid w:val="00785EAA"/>
    <w:rsid w:val="00786D53"/>
    <w:rsid w:val="007878B2"/>
    <w:rsid w:val="00790308"/>
    <w:rsid w:val="0079129A"/>
    <w:rsid w:val="0079419D"/>
    <w:rsid w:val="00794799"/>
    <w:rsid w:val="0079592C"/>
    <w:rsid w:val="00796370"/>
    <w:rsid w:val="00796B16"/>
    <w:rsid w:val="0079728D"/>
    <w:rsid w:val="00797968"/>
    <w:rsid w:val="00797CCD"/>
    <w:rsid w:val="007A1F86"/>
    <w:rsid w:val="007A41A8"/>
    <w:rsid w:val="007A478E"/>
    <w:rsid w:val="007A5D68"/>
    <w:rsid w:val="007A6327"/>
    <w:rsid w:val="007A6D84"/>
    <w:rsid w:val="007A73ED"/>
    <w:rsid w:val="007B0E77"/>
    <w:rsid w:val="007B114F"/>
    <w:rsid w:val="007B154D"/>
    <w:rsid w:val="007B274D"/>
    <w:rsid w:val="007B2DFB"/>
    <w:rsid w:val="007B329A"/>
    <w:rsid w:val="007B3AA9"/>
    <w:rsid w:val="007B3D74"/>
    <w:rsid w:val="007B4691"/>
    <w:rsid w:val="007B46F7"/>
    <w:rsid w:val="007B4A8E"/>
    <w:rsid w:val="007B57EF"/>
    <w:rsid w:val="007B5CAD"/>
    <w:rsid w:val="007B61B4"/>
    <w:rsid w:val="007B75EB"/>
    <w:rsid w:val="007C0E6C"/>
    <w:rsid w:val="007C10A2"/>
    <w:rsid w:val="007C1A03"/>
    <w:rsid w:val="007C1C00"/>
    <w:rsid w:val="007C1C22"/>
    <w:rsid w:val="007C31A5"/>
    <w:rsid w:val="007C3231"/>
    <w:rsid w:val="007C357C"/>
    <w:rsid w:val="007C38D4"/>
    <w:rsid w:val="007C3D53"/>
    <w:rsid w:val="007C52AF"/>
    <w:rsid w:val="007C5746"/>
    <w:rsid w:val="007C583E"/>
    <w:rsid w:val="007C5942"/>
    <w:rsid w:val="007C5BF7"/>
    <w:rsid w:val="007C5E2C"/>
    <w:rsid w:val="007C6CD3"/>
    <w:rsid w:val="007C6CEB"/>
    <w:rsid w:val="007C766A"/>
    <w:rsid w:val="007C7B08"/>
    <w:rsid w:val="007C7D1F"/>
    <w:rsid w:val="007C7DAD"/>
    <w:rsid w:val="007D18F3"/>
    <w:rsid w:val="007D2A9C"/>
    <w:rsid w:val="007D2D95"/>
    <w:rsid w:val="007D338F"/>
    <w:rsid w:val="007D4013"/>
    <w:rsid w:val="007D46A1"/>
    <w:rsid w:val="007D547F"/>
    <w:rsid w:val="007D5B93"/>
    <w:rsid w:val="007D5E81"/>
    <w:rsid w:val="007D6914"/>
    <w:rsid w:val="007D77C0"/>
    <w:rsid w:val="007E02CC"/>
    <w:rsid w:val="007E1EDA"/>
    <w:rsid w:val="007E2AAA"/>
    <w:rsid w:val="007E2EC6"/>
    <w:rsid w:val="007E3155"/>
    <w:rsid w:val="007E429E"/>
    <w:rsid w:val="007E55F8"/>
    <w:rsid w:val="007E6227"/>
    <w:rsid w:val="007E6EF1"/>
    <w:rsid w:val="007E7603"/>
    <w:rsid w:val="007F07B7"/>
    <w:rsid w:val="007F0D4C"/>
    <w:rsid w:val="007F23AA"/>
    <w:rsid w:val="007F2543"/>
    <w:rsid w:val="007F3555"/>
    <w:rsid w:val="007F3872"/>
    <w:rsid w:val="007F3E6C"/>
    <w:rsid w:val="007F4539"/>
    <w:rsid w:val="007F53ED"/>
    <w:rsid w:val="007F6ACD"/>
    <w:rsid w:val="007F6F8B"/>
    <w:rsid w:val="007F7228"/>
    <w:rsid w:val="007F7643"/>
    <w:rsid w:val="007F76F6"/>
    <w:rsid w:val="007F7CA6"/>
    <w:rsid w:val="007F7D3C"/>
    <w:rsid w:val="008006DD"/>
    <w:rsid w:val="0080156C"/>
    <w:rsid w:val="008018CE"/>
    <w:rsid w:val="00801B90"/>
    <w:rsid w:val="00801F6E"/>
    <w:rsid w:val="00802707"/>
    <w:rsid w:val="00802867"/>
    <w:rsid w:val="00803039"/>
    <w:rsid w:val="0080456E"/>
    <w:rsid w:val="008049A3"/>
    <w:rsid w:val="00806715"/>
    <w:rsid w:val="00806B0C"/>
    <w:rsid w:val="0080717A"/>
    <w:rsid w:val="0081001F"/>
    <w:rsid w:val="0081034E"/>
    <w:rsid w:val="00810A85"/>
    <w:rsid w:val="00811FD7"/>
    <w:rsid w:val="008120E0"/>
    <w:rsid w:val="008120FA"/>
    <w:rsid w:val="00813E0F"/>
    <w:rsid w:val="00813E38"/>
    <w:rsid w:val="0081432B"/>
    <w:rsid w:val="008158A5"/>
    <w:rsid w:val="00815B16"/>
    <w:rsid w:val="0081652F"/>
    <w:rsid w:val="008204E4"/>
    <w:rsid w:val="00820BEC"/>
    <w:rsid w:val="00821695"/>
    <w:rsid w:val="00822B45"/>
    <w:rsid w:val="00822D8C"/>
    <w:rsid w:val="00823024"/>
    <w:rsid w:val="00823DCA"/>
    <w:rsid w:val="008247C0"/>
    <w:rsid w:val="00825B49"/>
    <w:rsid w:val="008272A1"/>
    <w:rsid w:val="00827CD4"/>
    <w:rsid w:val="00830CAE"/>
    <w:rsid w:val="00830EF6"/>
    <w:rsid w:val="00831205"/>
    <w:rsid w:val="00831329"/>
    <w:rsid w:val="00831879"/>
    <w:rsid w:val="008328F7"/>
    <w:rsid w:val="008336AE"/>
    <w:rsid w:val="00833B02"/>
    <w:rsid w:val="00834511"/>
    <w:rsid w:val="00834FF7"/>
    <w:rsid w:val="008357C4"/>
    <w:rsid w:val="00835C10"/>
    <w:rsid w:val="0083637D"/>
    <w:rsid w:val="00836E95"/>
    <w:rsid w:val="00837178"/>
    <w:rsid w:val="00837A61"/>
    <w:rsid w:val="00840334"/>
    <w:rsid w:val="008404C8"/>
    <w:rsid w:val="0084065C"/>
    <w:rsid w:val="008410C4"/>
    <w:rsid w:val="00841211"/>
    <w:rsid w:val="00841901"/>
    <w:rsid w:val="00841BE6"/>
    <w:rsid w:val="00841BFB"/>
    <w:rsid w:val="00845140"/>
    <w:rsid w:val="0084558E"/>
    <w:rsid w:val="008458DA"/>
    <w:rsid w:val="0084676D"/>
    <w:rsid w:val="00846B46"/>
    <w:rsid w:val="00846F90"/>
    <w:rsid w:val="00847322"/>
    <w:rsid w:val="008475EC"/>
    <w:rsid w:val="00850996"/>
    <w:rsid w:val="00851057"/>
    <w:rsid w:val="0085114B"/>
    <w:rsid w:val="00851A92"/>
    <w:rsid w:val="0085253C"/>
    <w:rsid w:val="00852A41"/>
    <w:rsid w:val="008535D8"/>
    <w:rsid w:val="008537BA"/>
    <w:rsid w:val="008537F9"/>
    <w:rsid w:val="00853E35"/>
    <w:rsid w:val="00856C48"/>
    <w:rsid w:val="00857780"/>
    <w:rsid w:val="008603C9"/>
    <w:rsid w:val="00860557"/>
    <w:rsid w:val="008609A3"/>
    <w:rsid w:val="00863BAB"/>
    <w:rsid w:val="008641F2"/>
    <w:rsid w:val="008648EA"/>
    <w:rsid w:val="0086520B"/>
    <w:rsid w:val="00866C3E"/>
    <w:rsid w:val="00866C9D"/>
    <w:rsid w:val="00866D5D"/>
    <w:rsid w:val="00872853"/>
    <w:rsid w:val="0087343E"/>
    <w:rsid w:val="00874D33"/>
    <w:rsid w:val="00874DC9"/>
    <w:rsid w:val="00875055"/>
    <w:rsid w:val="00877595"/>
    <w:rsid w:val="00877BB3"/>
    <w:rsid w:val="00877BFD"/>
    <w:rsid w:val="00880686"/>
    <w:rsid w:val="008809EC"/>
    <w:rsid w:val="00881727"/>
    <w:rsid w:val="00881733"/>
    <w:rsid w:val="00881EC2"/>
    <w:rsid w:val="008829E2"/>
    <w:rsid w:val="00882BE9"/>
    <w:rsid w:val="0088303B"/>
    <w:rsid w:val="00883041"/>
    <w:rsid w:val="00884457"/>
    <w:rsid w:val="00885A44"/>
    <w:rsid w:val="00886274"/>
    <w:rsid w:val="00886580"/>
    <w:rsid w:val="00886A4C"/>
    <w:rsid w:val="00886F94"/>
    <w:rsid w:val="00887375"/>
    <w:rsid w:val="00887C2A"/>
    <w:rsid w:val="00887C74"/>
    <w:rsid w:val="00887F9A"/>
    <w:rsid w:val="00890423"/>
    <w:rsid w:val="00890764"/>
    <w:rsid w:val="0089084E"/>
    <w:rsid w:val="008909A3"/>
    <w:rsid w:val="00890F04"/>
    <w:rsid w:val="00891312"/>
    <w:rsid w:val="00891F51"/>
    <w:rsid w:val="0089207B"/>
    <w:rsid w:val="008922FB"/>
    <w:rsid w:val="00892491"/>
    <w:rsid w:val="0089276E"/>
    <w:rsid w:val="00892E4E"/>
    <w:rsid w:val="00893FCA"/>
    <w:rsid w:val="0089473F"/>
    <w:rsid w:val="008947B4"/>
    <w:rsid w:val="0089488E"/>
    <w:rsid w:val="00894B51"/>
    <w:rsid w:val="00895298"/>
    <w:rsid w:val="00895FB7"/>
    <w:rsid w:val="00896DDF"/>
    <w:rsid w:val="00896DE6"/>
    <w:rsid w:val="00896E99"/>
    <w:rsid w:val="00897C82"/>
    <w:rsid w:val="008A0BB0"/>
    <w:rsid w:val="008A15C1"/>
    <w:rsid w:val="008A22C8"/>
    <w:rsid w:val="008A276B"/>
    <w:rsid w:val="008A28E3"/>
    <w:rsid w:val="008A2CBC"/>
    <w:rsid w:val="008A39FD"/>
    <w:rsid w:val="008A4986"/>
    <w:rsid w:val="008A4B94"/>
    <w:rsid w:val="008A4E21"/>
    <w:rsid w:val="008A4FC4"/>
    <w:rsid w:val="008A5607"/>
    <w:rsid w:val="008A56C1"/>
    <w:rsid w:val="008A6538"/>
    <w:rsid w:val="008A65ED"/>
    <w:rsid w:val="008A682D"/>
    <w:rsid w:val="008A6BCF"/>
    <w:rsid w:val="008A756B"/>
    <w:rsid w:val="008B059E"/>
    <w:rsid w:val="008B10D6"/>
    <w:rsid w:val="008B13FC"/>
    <w:rsid w:val="008B14E1"/>
    <w:rsid w:val="008B272B"/>
    <w:rsid w:val="008B421B"/>
    <w:rsid w:val="008B4251"/>
    <w:rsid w:val="008B449E"/>
    <w:rsid w:val="008B4948"/>
    <w:rsid w:val="008B4BA7"/>
    <w:rsid w:val="008B571F"/>
    <w:rsid w:val="008B6153"/>
    <w:rsid w:val="008B7882"/>
    <w:rsid w:val="008B7A76"/>
    <w:rsid w:val="008B7D68"/>
    <w:rsid w:val="008C0343"/>
    <w:rsid w:val="008C1DFF"/>
    <w:rsid w:val="008C4433"/>
    <w:rsid w:val="008C494C"/>
    <w:rsid w:val="008C5593"/>
    <w:rsid w:val="008C5955"/>
    <w:rsid w:val="008C62F3"/>
    <w:rsid w:val="008C6A97"/>
    <w:rsid w:val="008C7606"/>
    <w:rsid w:val="008C769C"/>
    <w:rsid w:val="008D0709"/>
    <w:rsid w:val="008D0C81"/>
    <w:rsid w:val="008D0DBB"/>
    <w:rsid w:val="008D15AA"/>
    <w:rsid w:val="008D162E"/>
    <w:rsid w:val="008D1ED8"/>
    <w:rsid w:val="008D3822"/>
    <w:rsid w:val="008D3CB7"/>
    <w:rsid w:val="008D3F84"/>
    <w:rsid w:val="008D4B79"/>
    <w:rsid w:val="008D5997"/>
    <w:rsid w:val="008D691D"/>
    <w:rsid w:val="008E02D0"/>
    <w:rsid w:val="008E0322"/>
    <w:rsid w:val="008E0473"/>
    <w:rsid w:val="008E0607"/>
    <w:rsid w:val="008E0860"/>
    <w:rsid w:val="008E0E57"/>
    <w:rsid w:val="008E12C2"/>
    <w:rsid w:val="008E1A92"/>
    <w:rsid w:val="008E2EDD"/>
    <w:rsid w:val="008E4F0C"/>
    <w:rsid w:val="008E59A8"/>
    <w:rsid w:val="008E6291"/>
    <w:rsid w:val="008E7618"/>
    <w:rsid w:val="008E7BEB"/>
    <w:rsid w:val="008E7DD6"/>
    <w:rsid w:val="008F02A8"/>
    <w:rsid w:val="008F0434"/>
    <w:rsid w:val="008F0B50"/>
    <w:rsid w:val="008F0DFE"/>
    <w:rsid w:val="008F252D"/>
    <w:rsid w:val="008F3370"/>
    <w:rsid w:val="008F354E"/>
    <w:rsid w:val="008F45FD"/>
    <w:rsid w:val="008F505C"/>
    <w:rsid w:val="008F5C00"/>
    <w:rsid w:val="008F6EE8"/>
    <w:rsid w:val="008F7F47"/>
    <w:rsid w:val="0090023F"/>
    <w:rsid w:val="00900B24"/>
    <w:rsid w:val="00900D74"/>
    <w:rsid w:val="009017E9"/>
    <w:rsid w:val="009025A9"/>
    <w:rsid w:val="00903239"/>
    <w:rsid w:val="00903314"/>
    <w:rsid w:val="0090372A"/>
    <w:rsid w:val="00903998"/>
    <w:rsid w:val="009046F2"/>
    <w:rsid w:val="00904B7A"/>
    <w:rsid w:val="009062AC"/>
    <w:rsid w:val="0090694F"/>
    <w:rsid w:val="00906A25"/>
    <w:rsid w:val="009074F8"/>
    <w:rsid w:val="0091018A"/>
    <w:rsid w:val="00910B1F"/>
    <w:rsid w:val="00910B4D"/>
    <w:rsid w:val="00910C4E"/>
    <w:rsid w:val="009112DF"/>
    <w:rsid w:val="00911847"/>
    <w:rsid w:val="00911D82"/>
    <w:rsid w:val="0091248A"/>
    <w:rsid w:val="00912A61"/>
    <w:rsid w:val="00913598"/>
    <w:rsid w:val="00913BDA"/>
    <w:rsid w:val="009151EC"/>
    <w:rsid w:val="00915ADD"/>
    <w:rsid w:val="00915E61"/>
    <w:rsid w:val="00916113"/>
    <w:rsid w:val="00916376"/>
    <w:rsid w:val="00916FF8"/>
    <w:rsid w:val="009178DD"/>
    <w:rsid w:val="0092048C"/>
    <w:rsid w:val="00920BEB"/>
    <w:rsid w:val="00921D00"/>
    <w:rsid w:val="00923A0A"/>
    <w:rsid w:val="00923C54"/>
    <w:rsid w:val="00924504"/>
    <w:rsid w:val="00924864"/>
    <w:rsid w:val="00925C82"/>
    <w:rsid w:val="00926828"/>
    <w:rsid w:val="00927D35"/>
    <w:rsid w:val="00927F6F"/>
    <w:rsid w:val="0093005D"/>
    <w:rsid w:val="00930B96"/>
    <w:rsid w:val="00931A03"/>
    <w:rsid w:val="0093243C"/>
    <w:rsid w:val="009330B3"/>
    <w:rsid w:val="0093325E"/>
    <w:rsid w:val="009333BC"/>
    <w:rsid w:val="00934C90"/>
    <w:rsid w:val="00935B8A"/>
    <w:rsid w:val="00936671"/>
    <w:rsid w:val="00936F1A"/>
    <w:rsid w:val="00940186"/>
    <w:rsid w:val="0094040C"/>
    <w:rsid w:val="00940B08"/>
    <w:rsid w:val="00940BEE"/>
    <w:rsid w:val="00940C00"/>
    <w:rsid w:val="00940E98"/>
    <w:rsid w:val="00941430"/>
    <w:rsid w:val="00944620"/>
    <w:rsid w:val="00944CE0"/>
    <w:rsid w:val="00945FD2"/>
    <w:rsid w:val="00946E4B"/>
    <w:rsid w:val="00947065"/>
    <w:rsid w:val="00947103"/>
    <w:rsid w:val="00947A09"/>
    <w:rsid w:val="00947BAF"/>
    <w:rsid w:val="0095027D"/>
    <w:rsid w:val="009514CB"/>
    <w:rsid w:val="009521D7"/>
    <w:rsid w:val="00952713"/>
    <w:rsid w:val="009530BD"/>
    <w:rsid w:val="00953444"/>
    <w:rsid w:val="00953452"/>
    <w:rsid w:val="00953DC7"/>
    <w:rsid w:val="00954089"/>
    <w:rsid w:val="0095458F"/>
    <w:rsid w:val="00954737"/>
    <w:rsid w:val="00954857"/>
    <w:rsid w:val="009548B6"/>
    <w:rsid w:val="00955DB4"/>
    <w:rsid w:val="00956003"/>
    <w:rsid w:val="0095731F"/>
    <w:rsid w:val="00957709"/>
    <w:rsid w:val="009615BE"/>
    <w:rsid w:val="00961605"/>
    <w:rsid w:val="00961AE8"/>
    <w:rsid w:val="00963DEC"/>
    <w:rsid w:val="009644B1"/>
    <w:rsid w:val="00964E2F"/>
    <w:rsid w:val="009653B6"/>
    <w:rsid w:val="0096723E"/>
    <w:rsid w:val="00967E4E"/>
    <w:rsid w:val="00970496"/>
    <w:rsid w:val="00970725"/>
    <w:rsid w:val="00970C70"/>
    <w:rsid w:val="00971115"/>
    <w:rsid w:val="00971DA6"/>
    <w:rsid w:val="00972368"/>
    <w:rsid w:val="00972C46"/>
    <w:rsid w:val="00973333"/>
    <w:rsid w:val="00973629"/>
    <w:rsid w:val="0097380C"/>
    <w:rsid w:val="0097626A"/>
    <w:rsid w:val="009770CD"/>
    <w:rsid w:val="009770E2"/>
    <w:rsid w:val="00977631"/>
    <w:rsid w:val="00977943"/>
    <w:rsid w:val="009808ED"/>
    <w:rsid w:val="009817FA"/>
    <w:rsid w:val="00982869"/>
    <w:rsid w:val="00982A8F"/>
    <w:rsid w:val="00982CB2"/>
    <w:rsid w:val="00983193"/>
    <w:rsid w:val="0098376D"/>
    <w:rsid w:val="0098398D"/>
    <w:rsid w:val="00983CDA"/>
    <w:rsid w:val="0098559C"/>
    <w:rsid w:val="0098578B"/>
    <w:rsid w:val="0098609F"/>
    <w:rsid w:val="00987584"/>
    <w:rsid w:val="009876CD"/>
    <w:rsid w:val="00987C7C"/>
    <w:rsid w:val="00987DA0"/>
    <w:rsid w:val="00990433"/>
    <w:rsid w:val="00990649"/>
    <w:rsid w:val="009923A7"/>
    <w:rsid w:val="00992569"/>
    <w:rsid w:val="00992C1F"/>
    <w:rsid w:val="00992CCA"/>
    <w:rsid w:val="009954F8"/>
    <w:rsid w:val="009964D2"/>
    <w:rsid w:val="00996710"/>
    <w:rsid w:val="00996951"/>
    <w:rsid w:val="00996D6C"/>
    <w:rsid w:val="00996F69"/>
    <w:rsid w:val="00997669"/>
    <w:rsid w:val="00997C85"/>
    <w:rsid w:val="009A09B5"/>
    <w:rsid w:val="009A0DC4"/>
    <w:rsid w:val="009A131D"/>
    <w:rsid w:val="009A322C"/>
    <w:rsid w:val="009A32C9"/>
    <w:rsid w:val="009A59E6"/>
    <w:rsid w:val="009A66D1"/>
    <w:rsid w:val="009A6D29"/>
    <w:rsid w:val="009A7AE6"/>
    <w:rsid w:val="009A7CEE"/>
    <w:rsid w:val="009B01AE"/>
    <w:rsid w:val="009B058D"/>
    <w:rsid w:val="009B0786"/>
    <w:rsid w:val="009B085E"/>
    <w:rsid w:val="009B0D77"/>
    <w:rsid w:val="009B1022"/>
    <w:rsid w:val="009B1664"/>
    <w:rsid w:val="009B1CD7"/>
    <w:rsid w:val="009B1E34"/>
    <w:rsid w:val="009B2013"/>
    <w:rsid w:val="009B4782"/>
    <w:rsid w:val="009B4FDB"/>
    <w:rsid w:val="009B558F"/>
    <w:rsid w:val="009B5899"/>
    <w:rsid w:val="009B5AF6"/>
    <w:rsid w:val="009B5E73"/>
    <w:rsid w:val="009B61AD"/>
    <w:rsid w:val="009B7995"/>
    <w:rsid w:val="009B7AA4"/>
    <w:rsid w:val="009B7C28"/>
    <w:rsid w:val="009B7D4F"/>
    <w:rsid w:val="009B7DE8"/>
    <w:rsid w:val="009C0CD4"/>
    <w:rsid w:val="009C2322"/>
    <w:rsid w:val="009C315C"/>
    <w:rsid w:val="009C4386"/>
    <w:rsid w:val="009C4788"/>
    <w:rsid w:val="009C49A0"/>
    <w:rsid w:val="009C5465"/>
    <w:rsid w:val="009C6E6A"/>
    <w:rsid w:val="009C78F6"/>
    <w:rsid w:val="009D0470"/>
    <w:rsid w:val="009D0E81"/>
    <w:rsid w:val="009D1DBD"/>
    <w:rsid w:val="009D2CF0"/>
    <w:rsid w:val="009D3792"/>
    <w:rsid w:val="009D4569"/>
    <w:rsid w:val="009D5E19"/>
    <w:rsid w:val="009D62F5"/>
    <w:rsid w:val="009D6523"/>
    <w:rsid w:val="009D710E"/>
    <w:rsid w:val="009D76FC"/>
    <w:rsid w:val="009E04D0"/>
    <w:rsid w:val="009E184D"/>
    <w:rsid w:val="009E4758"/>
    <w:rsid w:val="009E591E"/>
    <w:rsid w:val="009E60A5"/>
    <w:rsid w:val="009E71F4"/>
    <w:rsid w:val="009F017A"/>
    <w:rsid w:val="009F053C"/>
    <w:rsid w:val="009F0705"/>
    <w:rsid w:val="009F15E1"/>
    <w:rsid w:val="009F1948"/>
    <w:rsid w:val="009F1B8D"/>
    <w:rsid w:val="009F255C"/>
    <w:rsid w:val="009F2F54"/>
    <w:rsid w:val="009F2FB4"/>
    <w:rsid w:val="009F33CE"/>
    <w:rsid w:val="009F4D45"/>
    <w:rsid w:val="009F4DA9"/>
    <w:rsid w:val="009F516C"/>
    <w:rsid w:val="009F64C3"/>
    <w:rsid w:val="009F6BC3"/>
    <w:rsid w:val="009F7835"/>
    <w:rsid w:val="009F7C29"/>
    <w:rsid w:val="00A008FE"/>
    <w:rsid w:val="00A00BC3"/>
    <w:rsid w:val="00A016AD"/>
    <w:rsid w:val="00A01C24"/>
    <w:rsid w:val="00A01DCF"/>
    <w:rsid w:val="00A02262"/>
    <w:rsid w:val="00A02578"/>
    <w:rsid w:val="00A027AD"/>
    <w:rsid w:val="00A02CD3"/>
    <w:rsid w:val="00A03225"/>
    <w:rsid w:val="00A0326D"/>
    <w:rsid w:val="00A03936"/>
    <w:rsid w:val="00A03FD7"/>
    <w:rsid w:val="00A043FF"/>
    <w:rsid w:val="00A0472D"/>
    <w:rsid w:val="00A05321"/>
    <w:rsid w:val="00A060C1"/>
    <w:rsid w:val="00A0627B"/>
    <w:rsid w:val="00A0633B"/>
    <w:rsid w:val="00A06836"/>
    <w:rsid w:val="00A070C7"/>
    <w:rsid w:val="00A0758F"/>
    <w:rsid w:val="00A0794D"/>
    <w:rsid w:val="00A10577"/>
    <w:rsid w:val="00A1072B"/>
    <w:rsid w:val="00A11AB1"/>
    <w:rsid w:val="00A11DA3"/>
    <w:rsid w:val="00A124A2"/>
    <w:rsid w:val="00A13721"/>
    <w:rsid w:val="00A15FF9"/>
    <w:rsid w:val="00A16141"/>
    <w:rsid w:val="00A1691A"/>
    <w:rsid w:val="00A17A63"/>
    <w:rsid w:val="00A209E6"/>
    <w:rsid w:val="00A2186F"/>
    <w:rsid w:val="00A21AB5"/>
    <w:rsid w:val="00A235A1"/>
    <w:rsid w:val="00A23F42"/>
    <w:rsid w:val="00A242FE"/>
    <w:rsid w:val="00A24B47"/>
    <w:rsid w:val="00A24B8C"/>
    <w:rsid w:val="00A24BE1"/>
    <w:rsid w:val="00A25597"/>
    <w:rsid w:val="00A2743C"/>
    <w:rsid w:val="00A277A2"/>
    <w:rsid w:val="00A27D27"/>
    <w:rsid w:val="00A303CB"/>
    <w:rsid w:val="00A30574"/>
    <w:rsid w:val="00A308E0"/>
    <w:rsid w:val="00A318C7"/>
    <w:rsid w:val="00A32904"/>
    <w:rsid w:val="00A329FA"/>
    <w:rsid w:val="00A330BD"/>
    <w:rsid w:val="00A333B8"/>
    <w:rsid w:val="00A345A6"/>
    <w:rsid w:val="00A34614"/>
    <w:rsid w:val="00A34949"/>
    <w:rsid w:val="00A363C8"/>
    <w:rsid w:val="00A3692B"/>
    <w:rsid w:val="00A369A9"/>
    <w:rsid w:val="00A36BC9"/>
    <w:rsid w:val="00A36E5A"/>
    <w:rsid w:val="00A3767A"/>
    <w:rsid w:val="00A37C07"/>
    <w:rsid w:val="00A40717"/>
    <w:rsid w:val="00A40FB5"/>
    <w:rsid w:val="00A418F1"/>
    <w:rsid w:val="00A41D8C"/>
    <w:rsid w:val="00A4243D"/>
    <w:rsid w:val="00A42DC2"/>
    <w:rsid w:val="00A42E19"/>
    <w:rsid w:val="00A43C2D"/>
    <w:rsid w:val="00A442C6"/>
    <w:rsid w:val="00A45391"/>
    <w:rsid w:val="00A4576A"/>
    <w:rsid w:val="00A459B7"/>
    <w:rsid w:val="00A459C4"/>
    <w:rsid w:val="00A45B2C"/>
    <w:rsid w:val="00A4625F"/>
    <w:rsid w:val="00A4709B"/>
    <w:rsid w:val="00A47857"/>
    <w:rsid w:val="00A47C42"/>
    <w:rsid w:val="00A47F86"/>
    <w:rsid w:val="00A51D70"/>
    <w:rsid w:val="00A526BA"/>
    <w:rsid w:val="00A53132"/>
    <w:rsid w:val="00A53628"/>
    <w:rsid w:val="00A5393B"/>
    <w:rsid w:val="00A53BB6"/>
    <w:rsid w:val="00A54FDE"/>
    <w:rsid w:val="00A555BD"/>
    <w:rsid w:val="00A5589D"/>
    <w:rsid w:val="00A56018"/>
    <w:rsid w:val="00A56792"/>
    <w:rsid w:val="00A57B50"/>
    <w:rsid w:val="00A60E6A"/>
    <w:rsid w:val="00A62DEB"/>
    <w:rsid w:val="00A6439D"/>
    <w:rsid w:val="00A671C0"/>
    <w:rsid w:val="00A67287"/>
    <w:rsid w:val="00A672C5"/>
    <w:rsid w:val="00A67340"/>
    <w:rsid w:val="00A70526"/>
    <w:rsid w:val="00A7054F"/>
    <w:rsid w:val="00A707DB"/>
    <w:rsid w:val="00A70E60"/>
    <w:rsid w:val="00A7101F"/>
    <w:rsid w:val="00A71451"/>
    <w:rsid w:val="00A733A8"/>
    <w:rsid w:val="00A738A1"/>
    <w:rsid w:val="00A74D9B"/>
    <w:rsid w:val="00A75C72"/>
    <w:rsid w:val="00A76AB5"/>
    <w:rsid w:val="00A76AFB"/>
    <w:rsid w:val="00A77234"/>
    <w:rsid w:val="00A8004D"/>
    <w:rsid w:val="00A82149"/>
    <w:rsid w:val="00A824C7"/>
    <w:rsid w:val="00A82BD5"/>
    <w:rsid w:val="00A82BFE"/>
    <w:rsid w:val="00A83C33"/>
    <w:rsid w:val="00A83D7C"/>
    <w:rsid w:val="00A84202"/>
    <w:rsid w:val="00A84609"/>
    <w:rsid w:val="00A84B0D"/>
    <w:rsid w:val="00A8580A"/>
    <w:rsid w:val="00A85C5A"/>
    <w:rsid w:val="00A9039E"/>
    <w:rsid w:val="00A90A77"/>
    <w:rsid w:val="00A91149"/>
    <w:rsid w:val="00A91184"/>
    <w:rsid w:val="00A93BEF"/>
    <w:rsid w:val="00A94BDD"/>
    <w:rsid w:val="00A94F25"/>
    <w:rsid w:val="00A968F8"/>
    <w:rsid w:val="00A96DA5"/>
    <w:rsid w:val="00A96E1A"/>
    <w:rsid w:val="00A97F79"/>
    <w:rsid w:val="00AA053E"/>
    <w:rsid w:val="00AA08B2"/>
    <w:rsid w:val="00AA0D2D"/>
    <w:rsid w:val="00AA0E21"/>
    <w:rsid w:val="00AA1AF0"/>
    <w:rsid w:val="00AA1DA2"/>
    <w:rsid w:val="00AA2AAC"/>
    <w:rsid w:val="00AA423E"/>
    <w:rsid w:val="00AA46EB"/>
    <w:rsid w:val="00AA4DFF"/>
    <w:rsid w:val="00AA4FA9"/>
    <w:rsid w:val="00AA5670"/>
    <w:rsid w:val="00AB0044"/>
    <w:rsid w:val="00AB02E1"/>
    <w:rsid w:val="00AB0727"/>
    <w:rsid w:val="00AB1948"/>
    <w:rsid w:val="00AB1F4F"/>
    <w:rsid w:val="00AB20BD"/>
    <w:rsid w:val="00AB3510"/>
    <w:rsid w:val="00AB3A1D"/>
    <w:rsid w:val="00AB3B6C"/>
    <w:rsid w:val="00AB3C99"/>
    <w:rsid w:val="00AB3CC1"/>
    <w:rsid w:val="00AB4470"/>
    <w:rsid w:val="00AB44BA"/>
    <w:rsid w:val="00AB46CF"/>
    <w:rsid w:val="00AB4B7C"/>
    <w:rsid w:val="00AB4D83"/>
    <w:rsid w:val="00AB4E1B"/>
    <w:rsid w:val="00AB4F65"/>
    <w:rsid w:val="00AB5091"/>
    <w:rsid w:val="00AB51B7"/>
    <w:rsid w:val="00AB5738"/>
    <w:rsid w:val="00AB58AC"/>
    <w:rsid w:val="00AB5B46"/>
    <w:rsid w:val="00AB6317"/>
    <w:rsid w:val="00AC05BF"/>
    <w:rsid w:val="00AC069C"/>
    <w:rsid w:val="00AC115C"/>
    <w:rsid w:val="00AC22EA"/>
    <w:rsid w:val="00AC2679"/>
    <w:rsid w:val="00AC3DFF"/>
    <w:rsid w:val="00AC45A1"/>
    <w:rsid w:val="00AC4EF8"/>
    <w:rsid w:val="00AC6B27"/>
    <w:rsid w:val="00AD1290"/>
    <w:rsid w:val="00AD1711"/>
    <w:rsid w:val="00AD1A4A"/>
    <w:rsid w:val="00AD1A7D"/>
    <w:rsid w:val="00AD1D19"/>
    <w:rsid w:val="00AD2C8F"/>
    <w:rsid w:val="00AD5283"/>
    <w:rsid w:val="00AD5A54"/>
    <w:rsid w:val="00AD64FE"/>
    <w:rsid w:val="00AD655B"/>
    <w:rsid w:val="00AD6B94"/>
    <w:rsid w:val="00AD6C1E"/>
    <w:rsid w:val="00AD6FD5"/>
    <w:rsid w:val="00AE0749"/>
    <w:rsid w:val="00AE0B36"/>
    <w:rsid w:val="00AE1082"/>
    <w:rsid w:val="00AE1686"/>
    <w:rsid w:val="00AE1E55"/>
    <w:rsid w:val="00AE22F4"/>
    <w:rsid w:val="00AE230E"/>
    <w:rsid w:val="00AE2E36"/>
    <w:rsid w:val="00AE5F62"/>
    <w:rsid w:val="00AE65B3"/>
    <w:rsid w:val="00AE68BE"/>
    <w:rsid w:val="00AE6DAB"/>
    <w:rsid w:val="00AE6E19"/>
    <w:rsid w:val="00AF018C"/>
    <w:rsid w:val="00AF1239"/>
    <w:rsid w:val="00AF1318"/>
    <w:rsid w:val="00AF134A"/>
    <w:rsid w:val="00AF1EAA"/>
    <w:rsid w:val="00AF30B9"/>
    <w:rsid w:val="00AF3358"/>
    <w:rsid w:val="00AF3A0C"/>
    <w:rsid w:val="00AF3C16"/>
    <w:rsid w:val="00AF3EFB"/>
    <w:rsid w:val="00AF459A"/>
    <w:rsid w:val="00AF45EF"/>
    <w:rsid w:val="00AF48CC"/>
    <w:rsid w:val="00AF4E37"/>
    <w:rsid w:val="00AF56AF"/>
    <w:rsid w:val="00AF62A2"/>
    <w:rsid w:val="00AF6568"/>
    <w:rsid w:val="00AF6BB8"/>
    <w:rsid w:val="00AF6E7F"/>
    <w:rsid w:val="00AF7473"/>
    <w:rsid w:val="00AF7A76"/>
    <w:rsid w:val="00AF7AB2"/>
    <w:rsid w:val="00AF7C87"/>
    <w:rsid w:val="00AF7D48"/>
    <w:rsid w:val="00B0096D"/>
    <w:rsid w:val="00B01756"/>
    <w:rsid w:val="00B01805"/>
    <w:rsid w:val="00B031D8"/>
    <w:rsid w:val="00B03424"/>
    <w:rsid w:val="00B052A8"/>
    <w:rsid w:val="00B05D7C"/>
    <w:rsid w:val="00B064C9"/>
    <w:rsid w:val="00B072BC"/>
    <w:rsid w:val="00B0749B"/>
    <w:rsid w:val="00B07B99"/>
    <w:rsid w:val="00B07D63"/>
    <w:rsid w:val="00B106C0"/>
    <w:rsid w:val="00B11170"/>
    <w:rsid w:val="00B12D9C"/>
    <w:rsid w:val="00B12DA6"/>
    <w:rsid w:val="00B139AC"/>
    <w:rsid w:val="00B13B52"/>
    <w:rsid w:val="00B14C71"/>
    <w:rsid w:val="00B15658"/>
    <w:rsid w:val="00B20E52"/>
    <w:rsid w:val="00B22040"/>
    <w:rsid w:val="00B24005"/>
    <w:rsid w:val="00B24737"/>
    <w:rsid w:val="00B249D0"/>
    <w:rsid w:val="00B24A30"/>
    <w:rsid w:val="00B25609"/>
    <w:rsid w:val="00B25E5D"/>
    <w:rsid w:val="00B2745D"/>
    <w:rsid w:val="00B27772"/>
    <w:rsid w:val="00B3007F"/>
    <w:rsid w:val="00B309AE"/>
    <w:rsid w:val="00B32BD0"/>
    <w:rsid w:val="00B32E91"/>
    <w:rsid w:val="00B330FE"/>
    <w:rsid w:val="00B331D3"/>
    <w:rsid w:val="00B33963"/>
    <w:rsid w:val="00B34438"/>
    <w:rsid w:val="00B354A5"/>
    <w:rsid w:val="00B3602F"/>
    <w:rsid w:val="00B3666A"/>
    <w:rsid w:val="00B4035C"/>
    <w:rsid w:val="00B41DFE"/>
    <w:rsid w:val="00B41FBC"/>
    <w:rsid w:val="00B42451"/>
    <w:rsid w:val="00B435DC"/>
    <w:rsid w:val="00B43C26"/>
    <w:rsid w:val="00B461FF"/>
    <w:rsid w:val="00B468D9"/>
    <w:rsid w:val="00B46DE6"/>
    <w:rsid w:val="00B46E7F"/>
    <w:rsid w:val="00B47C34"/>
    <w:rsid w:val="00B50547"/>
    <w:rsid w:val="00B5129B"/>
    <w:rsid w:val="00B5134F"/>
    <w:rsid w:val="00B51C2A"/>
    <w:rsid w:val="00B5295D"/>
    <w:rsid w:val="00B53356"/>
    <w:rsid w:val="00B535EE"/>
    <w:rsid w:val="00B53E8E"/>
    <w:rsid w:val="00B53FD2"/>
    <w:rsid w:val="00B54022"/>
    <w:rsid w:val="00B543A2"/>
    <w:rsid w:val="00B552D6"/>
    <w:rsid w:val="00B55920"/>
    <w:rsid w:val="00B56943"/>
    <w:rsid w:val="00B56E5F"/>
    <w:rsid w:val="00B5727E"/>
    <w:rsid w:val="00B57375"/>
    <w:rsid w:val="00B57505"/>
    <w:rsid w:val="00B60262"/>
    <w:rsid w:val="00B60C43"/>
    <w:rsid w:val="00B6133D"/>
    <w:rsid w:val="00B61426"/>
    <w:rsid w:val="00B61AA2"/>
    <w:rsid w:val="00B626AD"/>
    <w:rsid w:val="00B627A4"/>
    <w:rsid w:val="00B6334D"/>
    <w:rsid w:val="00B63A5B"/>
    <w:rsid w:val="00B63DA8"/>
    <w:rsid w:val="00B63E3C"/>
    <w:rsid w:val="00B648BD"/>
    <w:rsid w:val="00B65C97"/>
    <w:rsid w:val="00B65DD3"/>
    <w:rsid w:val="00B66866"/>
    <w:rsid w:val="00B6742B"/>
    <w:rsid w:val="00B702FE"/>
    <w:rsid w:val="00B70FFA"/>
    <w:rsid w:val="00B712D6"/>
    <w:rsid w:val="00B71796"/>
    <w:rsid w:val="00B71FF5"/>
    <w:rsid w:val="00B72A30"/>
    <w:rsid w:val="00B75857"/>
    <w:rsid w:val="00B7598C"/>
    <w:rsid w:val="00B764BF"/>
    <w:rsid w:val="00B7750F"/>
    <w:rsid w:val="00B82172"/>
    <w:rsid w:val="00B82A3A"/>
    <w:rsid w:val="00B82B37"/>
    <w:rsid w:val="00B830D0"/>
    <w:rsid w:val="00B837AB"/>
    <w:rsid w:val="00B84C3F"/>
    <w:rsid w:val="00B87276"/>
    <w:rsid w:val="00B87C1B"/>
    <w:rsid w:val="00B9002C"/>
    <w:rsid w:val="00B9328C"/>
    <w:rsid w:val="00B94288"/>
    <w:rsid w:val="00B94691"/>
    <w:rsid w:val="00B95C18"/>
    <w:rsid w:val="00B95DD3"/>
    <w:rsid w:val="00B9632E"/>
    <w:rsid w:val="00B967E1"/>
    <w:rsid w:val="00B978DE"/>
    <w:rsid w:val="00BA016D"/>
    <w:rsid w:val="00BA072E"/>
    <w:rsid w:val="00BA0BB8"/>
    <w:rsid w:val="00BA1726"/>
    <w:rsid w:val="00BA1795"/>
    <w:rsid w:val="00BA2157"/>
    <w:rsid w:val="00BA3649"/>
    <w:rsid w:val="00BA4629"/>
    <w:rsid w:val="00BA4CBC"/>
    <w:rsid w:val="00BA4D16"/>
    <w:rsid w:val="00BA5AA4"/>
    <w:rsid w:val="00BA5E09"/>
    <w:rsid w:val="00BA61A3"/>
    <w:rsid w:val="00BA6659"/>
    <w:rsid w:val="00BA6880"/>
    <w:rsid w:val="00BA702E"/>
    <w:rsid w:val="00BA717A"/>
    <w:rsid w:val="00BA744C"/>
    <w:rsid w:val="00BA7483"/>
    <w:rsid w:val="00BA772D"/>
    <w:rsid w:val="00BA7FEB"/>
    <w:rsid w:val="00BB038C"/>
    <w:rsid w:val="00BB0851"/>
    <w:rsid w:val="00BB0C28"/>
    <w:rsid w:val="00BB12A1"/>
    <w:rsid w:val="00BB14F6"/>
    <w:rsid w:val="00BB2048"/>
    <w:rsid w:val="00BB225E"/>
    <w:rsid w:val="00BB2312"/>
    <w:rsid w:val="00BB3288"/>
    <w:rsid w:val="00BB35E4"/>
    <w:rsid w:val="00BB4CAE"/>
    <w:rsid w:val="00BB5FF5"/>
    <w:rsid w:val="00BB7D72"/>
    <w:rsid w:val="00BC015D"/>
    <w:rsid w:val="00BC0DC5"/>
    <w:rsid w:val="00BC0E0A"/>
    <w:rsid w:val="00BC100B"/>
    <w:rsid w:val="00BC1569"/>
    <w:rsid w:val="00BC1579"/>
    <w:rsid w:val="00BC1A46"/>
    <w:rsid w:val="00BC2D7D"/>
    <w:rsid w:val="00BC35D5"/>
    <w:rsid w:val="00BC37A5"/>
    <w:rsid w:val="00BC39BD"/>
    <w:rsid w:val="00BC3A22"/>
    <w:rsid w:val="00BC49E5"/>
    <w:rsid w:val="00BC4A60"/>
    <w:rsid w:val="00BC4ACE"/>
    <w:rsid w:val="00BC5962"/>
    <w:rsid w:val="00BC73D1"/>
    <w:rsid w:val="00BC76DD"/>
    <w:rsid w:val="00BD17B3"/>
    <w:rsid w:val="00BD2025"/>
    <w:rsid w:val="00BD255E"/>
    <w:rsid w:val="00BD2632"/>
    <w:rsid w:val="00BD300B"/>
    <w:rsid w:val="00BD34DB"/>
    <w:rsid w:val="00BD3559"/>
    <w:rsid w:val="00BD47AA"/>
    <w:rsid w:val="00BD52F9"/>
    <w:rsid w:val="00BD54AC"/>
    <w:rsid w:val="00BD61C1"/>
    <w:rsid w:val="00BD63C4"/>
    <w:rsid w:val="00BD6644"/>
    <w:rsid w:val="00BD6F2A"/>
    <w:rsid w:val="00BD762A"/>
    <w:rsid w:val="00BE00B0"/>
    <w:rsid w:val="00BE0123"/>
    <w:rsid w:val="00BE10DB"/>
    <w:rsid w:val="00BE2D05"/>
    <w:rsid w:val="00BE36CC"/>
    <w:rsid w:val="00BE452F"/>
    <w:rsid w:val="00BE4C8D"/>
    <w:rsid w:val="00BE522B"/>
    <w:rsid w:val="00BE5BF3"/>
    <w:rsid w:val="00BE698D"/>
    <w:rsid w:val="00BE7385"/>
    <w:rsid w:val="00BE7651"/>
    <w:rsid w:val="00BF060B"/>
    <w:rsid w:val="00BF0875"/>
    <w:rsid w:val="00BF0976"/>
    <w:rsid w:val="00BF1726"/>
    <w:rsid w:val="00BF29D8"/>
    <w:rsid w:val="00BF3002"/>
    <w:rsid w:val="00BF30AA"/>
    <w:rsid w:val="00BF3429"/>
    <w:rsid w:val="00BF343C"/>
    <w:rsid w:val="00BF4307"/>
    <w:rsid w:val="00BF4DBC"/>
    <w:rsid w:val="00BF58B3"/>
    <w:rsid w:val="00BF611A"/>
    <w:rsid w:val="00BF6647"/>
    <w:rsid w:val="00BF6BCC"/>
    <w:rsid w:val="00BF7FA3"/>
    <w:rsid w:val="00C0098F"/>
    <w:rsid w:val="00C00F7F"/>
    <w:rsid w:val="00C015A8"/>
    <w:rsid w:val="00C01DA6"/>
    <w:rsid w:val="00C02182"/>
    <w:rsid w:val="00C03DB9"/>
    <w:rsid w:val="00C049FF"/>
    <w:rsid w:val="00C04E31"/>
    <w:rsid w:val="00C05857"/>
    <w:rsid w:val="00C05FEF"/>
    <w:rsid w:val="00C060C3"/>
    <w:rsid w:val="00C07E28"/>
    <w:rsid w:val="00C1082E"/>
    <w:rsid w:val="00C11CA4"/>
    <w:rsid w:val="00C1212F"/>
    <w:rsid w:val="00C12856"/>
    <w:rsid w:val="00C13418"/>
    <w:rsid w:val="00C1399F"/>
    <w:rsid w:val="00C15C5A"/>
    <w:rsid w:val="00C164C8"/>
    <w:rsid w:val="00C20007"/>
    <w:rsid w:val="00C20139"/>
    <w:rsid w:val="00C206DA"/>
    <w:rsid w:val="00C20AF8"/>
    <w:rsid w:val="00C22A72"/>
    <w:rsid w:val="00C2539A"/>
    <w:rsid w:val="00C25925"/>
    <w:rsid w:val="00C25EF1"/>
    <w:rsid w:val="00C26622"/>
    <w:rsid w:val="00C27764"/>
    <w:rsid w:val="00C27900"/>
    <w:rsid w:val="00C3101A"/>
    <w:rsid w:val="00C31659"/>
    <w:rsid w:val="00C32168"/>
    <w:rsid w:val="00C332CB"/>
    <w:rsid w:val="00C34C76"/>
    <w:rsid w:val="00C3519B"/>
    <w:rsid w:val="00C37A75"/>
    <w:rsid w:val="00C37D43"/>
    <w:rsid w:val="00C4014D"/>
    <w:rsid w:val="00C406FD"/>
    <w:rsid w:val="00C40A94"/>
    <w:rsid w:val="00C40D86"/>
    <w:rsid w:val="00C414EC"/>
    <w:rsid w:val="00C41F8C"/>
    <w:rsid w:val="00C4210A"/>
    <w:rsid w:val="00C42628"/>
    <w:rsid w:val="00C432F2"/>
    <w:rsid w:val="00C47BE1"/>
    <w:rsid w:val="00C47C6B"/>
    <w:rsid w:val="00C47D68"/>
    <w:rsid w:val="00C503B8"/>
    <w:rsid w:val="00C5080E"/>
    <w:rsid w:val="00C527AA"/>
    <w:rsid w:val="00C52B23"/>
    <w:rsid w:val="00C535A2"/>
    <w:rsid w:val="00C54A31"/>
    <w:rsid w:val="00C553C1"/>
    <w:rsid w:val="00C57072"/>
    <w:rsid w:val="00C571DB"/>
    <w:rsid w:val="00C573B6"/>
    <w:rsid w:val="00C57608"/>
    <w:rsid w:val="00C602FD"/>
    <w:rsid w:val="00C605A8"/>
    <w:rsid w:val="00C60D2C"/>
    <w:rsid w:val="00C60EE9"/>
    <w:rsid w:val="00C613F0"/>
    <w:rsid w:val="00C6181F"/>
    <w:rsid w:val="00C618AD"/>
    <w:rsid w:val="00C61A19"/>
    <w:rsid w:val="00C61F7D"/>
    <w:rsid w:val="00C62838"/>
    <w:rsid w:val="00C6309D"/>
    <w:rsid w:val="00C63436"/>
    <w:rsid w:val="00C636D0"/>
    <w:rsid w:val="00C63CB1"/>
    <w:rsid w:val="00C64B05"/>
    <w:rsid w:val="00C664CD"/>
    <w:rsid w:val="00C6674F"/>
    <w:rsid w:val="00C676BE"/>
    <w:rsid w:val="00C67E94"/>
    <w:rsid w:val="00C704D3"/>
    <w:rsid w:val="00C704DB"/>
    <w:rsid w:val="00C70CBA"/>
    <w:rsid w:val="00C73C73"/>
    <w:rsid w:val="00C73D79"/>
    <w:rsid w:val="00C73EF6"/>
    <w:rsid w:val="00C74374"/>
    <w:rsid w:val="00C7474C"/>
    <w:rsid w:val="00C7628E"/>
    <w:rsid w:val="00C767BD"/>
    <w:rsid w:val="00C77810"/>
    <w:rsid w:val="00C80D21"/>
    <w:rsid w:val="00C81039"/>
    <w:rsid w:val="00C81406"/>
    <w:rsid w:val="00C81853"/>
    <w:rsid w:val="00C83374"/>
    <w:rsid w:val="00C836D6"/>
    <w:rsid w:val="00C83E9C"/>
    <w:rsid w:val="00C84763"/>
    <w:rsid w:val="00C84802"/>
    <w:rsid w:val="00C84B68"/>
    <w:rsid w:val="00C85B9B"/>
    <w:rsid w:val="00C861F0"/>
    <w:rsid w:val="00C862FC"/>
    <w:rsid w:val="00C86D74"/>
    <w:rsid w:val="00C8711C"/>
    <w:rsid w:val="00C8768B"/>
    <w:rsid w:val="00C87769"/>
    <w:rsid w:val="00C87916"/>
    <w:rsid w:val="00C9028C"/>
    <w:rsid w:val="00C90512"/>
    <w:rsid w:val="00C920E2"/>
    <w:rsid w:val="00C92945"/>
    <w:rsid w:val="00C92E19"/>
    <w:rsid w:val="00C942C5"/>
    <w:rsid w:val="00C947EC"/>
    <w:rsid w:val="00C94AF7"/>
    <w:rsid w:val="00C94C61"/>
    <w:rsid w:val="00C94E4C"/>
    <w:rsid w:val="00C94F08"/>
    <w:rsid w:val="00C9696B"/>
    <w:rsid w:val="00C96A13"/>
    <w:rsid w:val="00C96CBB"/>
    <w:rsid w:val="00CA0A2E"/>
    <w:rsid w:val="00CA1CBA"/>
    <w:rsid w:val="00CA203F"/>
    <w:rsid w:val="00CA204D"/>
    <w:rsid w:val="00CA314F"/>
    <w:rsid w:val="00CA324B"/>
    <w:rsid w:val="00CA3830"/>
    <w:rsid w:val="00CA3833"/>
    <w:rsid w:val="00CA407D"/>
    <w:rsid w:val="00CA4DF3"/>
    <w:rsid w:val="00CA5D6B"/>
    <w:rsid w:val="00CA661A"/>
    <w:rsid w:val="00CA6A4F"/>
    <w:rsid w:val="00CA7402"/>
    <w:rsid w:val="00CA7EA5"/>
    <w:rsid w:val="00CB0124"/>
    <w:rsid w:val="00CB0F3D"/>
    <w:rsid w:val="00CB17CD"/>
    <w:rsid w:val="00CB2D7D"/>
    <w:rsid w:val="00CB32BA"/>
    <w:rsid w:val="00CB5742"/>
    <w:rsid w:val="00CC186E"/>
    <w:rsid w:val="00CC25E5"/>
    <w:rsid w:val="00CC315C"/>
    <w:rsid w:val="00CC36F8"/>
    <w:rsid w:val="00CC44E3"/>
    <w:rsid w:val="00CC4D42"/>
    <w:rsid w:val="00CC4E87"/>
    <w:rsid w:val="00CC4F00"/>
    <w:rsid w:val="00CC4FBF"/>
    <w:rsid w:val="00CC59A6"/>
    <w:rsid w:val="00CC5DC4"/>
    <w:rsid w:val="00CC6EFC"/>
    <w:rsid w:val="00CC7800"/>
    <w:rsid w:val="00CC78AF"/>
    <w:rsid w:val="00CD0BB4"/>
    <w:rsid w:val="00CD150C"/>
    <w:rsid w:val="00CD19BB"/>
    <w:rsid w:val="00CD1C08"/>
    <w:rsid w:val="00CD2004"/>
    <w:rsid w:val="00CD272B"/>
    <w:rsid w:val="00CD3847"/>
    <w:rsid w:val="00CD493D"/>
    <w:rsid w:val="00CD54D3"/>
    <w:rsid w:val="00CD5C30"/>
    <w:rsid w:val="00CD6619"/>
    <w:rsid w:val="00CD7F83"/>
    <w:rsid w:val="00CE0E89"/>
    <w:rsid w:val="00CE0EF7"/>
    <w:rsid w:val="00CE10BF"/>
    <w:rsid w:val="00CE14A9"/>
    <w:rsid w:val="00CE1943"/>
    <w:rsid w:val="00CE2815"/>
    <w:rsid w:val="00CE29C0"/>
    <w:rsid w:val="00CE2E3F"/>
    <w:rsid w:val="00CE3805"/>
    <w:rsid w:val="00CE40B0"/>
    <w:rsid w:val="00CE533F"/>
    <w:rsid w:val="00CE5B22"/>
    <w:rsid w:val="00CE5D7C"/>
    <w:rsid w:val="00CE65D1"/>
    <w:rsid w:val="00CE6F2B"/>
    <w:rsid w:val="00CE7B5F"/>
    <w:rsid w:val="00CF082B"/>
    <w:rsid w:val="00CF0942"/>
    <w:rsid w:val="00CF0A82"/>
    <w:rsid w:val="00CF2708"/>
    <w:rsid w:val="00CF291D"/>
    <w:rsid w:val="00CF3865"/>
    <w:rsid w:val="00CF3898"/>
    <w:rsid w:val="00CF42BB"/>
    <w:rsid w:val="00CF5B24"/>
    <w:rsid w:val="00CF5D4E"/>
    <w:rsid w:val="00CF630E"/>
    <w:rsid w:val="00CF6B6E"/>
    <w:rsid w:val="00CF76B2"/>
    <w:rsid w:val="00D00260"/>
    <w:rsid w:val="00D0143F"/>
    <w:rsid w:val="00D01A23"/>
    <w:rsid w:val="00D02AFC"/>
    <w:rsid w:val="00D03B1F"/>
    <w:rsid w:val="00D054B7"/>
    <w:rsid w:val="00D05D9F"/>
    <w:rsid w:val="00D07DF2"/>
    <w:rsid w:val="00D102E8"/>
    <w:rsid w:val="00D1116B"/>
    <w:rsid w:val="00D112C3"/>
    <w:rsid w:val="00D11B40"/>
    <w:rsid w:val="00D11FE0"/>
    <w:rsid w:val="00D12095"/>
    <w:rsid w:val="00D130D8"/>
    <w:rsid w:val="00D132E3"/>
    <w:rsid w:val="00D1433C"/>
    <w:rsid w:val="00D14586"/>
    <w:rsid w:val="00D1467B"/>
    <w:rsid w:val="00D1602E"/>
    <w:rsid w:val="00D16572"/>
    <w:rsid w:val="00D17A5B"/>
    <w:rsid w:val="00D209C8"/>
    <w:rsid w:val="00D21350"/>
    <w:rsid w:val="00D21380"/>
    <w:rsid w:val="00D21F90"/>
    <w:rsid w:val="00D24913"/>
    <w:rsid w:val="00D25A39"/>
    <w:rsid w:val="00D2699B"/>
    <w:rsid w:val="00D26BD3"/>
    <w:rsid w:val="00D27C48"/>
    <w:rsid w:val="00D27C53"/>
    <w:rsid w:val="00D30289"/>
    <w:rsid w:val="00D3088D"/>
    <w:rsid w:val="00D3142B"/>
    <w:rsid w:val="00D3231B"/>
    <w:rsid w:val="00D325FF"/>
    <w:rsid w:val="00D32729"/>
    <w:rsid w:val="00D33F51"/>
    <w:rsid w:val="00D352E0"/>
    <w:rsid w:val="00D35853"/>
    <w:rsid w:val="00D358C0"/>
    <w:rsid w:val="00D3599C"/>
    <w:rsid w:val="00D377E3"/>
    <w:rsid w:val="00D400AD"/>
    <w:rsid w:val="00D40FE6"/>
    <w:rsid w:val="00D41017"/>
    <w:rsid w:val="00D42244"/>
    <w:rsid w:val="00D426E6"/>
    <w:rsid w:val="00D42B1D"/>
    <w:rsid w:val="00D42CAE"/>
    <w:rsid w:val="00D4326A"/>
    <w:rsid w:val="00D437CA"/>
    <w:rsid w:val="00D43C20"/>
    <w:rsid w:val="00D43E9E"/>
    <w:rsid w:val="00D443E4"/>
    <w:rsid w:val="00D44668"/>
    <w:rsid w:val="00D44956"/>
    <w:rsid w:val="00D4569F"/>
    <w:rsid w:val="00D46AB2"/>
    <w:rsid w:val="00D503C7"/>
    <w:rsid w:val="00D5072C"/>
    <w:rsid w:val="00D512A2"/>
    <w:rsid w:val="00D52906"/>
    <w:rsid w:val="00D529D6"/>
    <w:rsid w:val="00D5306F"/>
    <w:rsid w:val="00D53586"/>
    <w:rsid w:val="00D53C6A"/>
    <w:rsid w:val="00D54F58"/>
    <w:rsid w:val="00D550C5"/>
    <w:rsid w:val="00D5573C"/>
    <w:rsid w:val="00D57AF8"/>
    <w:rsid w:val="00D6064A"/>
    <w:rsid w:val="00D60EC7"/>
    <w:rsid w:val="00D625A3"/>
    <w:rsid w:val="00D62633"/>
    <w:rsid w:val="00D63CEC"/>
    <w:rsid w:val="00D640CD"/>
    <w:rsid w:val="00D646E3"/>
    <w:rsid w:val="00D65145"/>
    <w:rsid w:val="00D65251"/>
    <w:rsid w:val="00D6551A"/>
    <w:rsid w:val="00D6590D"/>
    <w:rsid w:val="00D6636F"/>
    <w:rsid w:val="00D66406"/>
    <w:rsid w:val="00D672DF"/>
    <w:rsid w:val="00D67438"/>
    <w:rsid w:val="00D70072"/>
    <w:rsid w:val="00D70075"/>
    <w:rsid w:val="00D70340"/>
    <w:rsid w:val="00D70C77"/>
    <w:rsid w:val="00D70EDC"/>
    <w:rsid w:val="00D718D3"/>
    <w:rsid w:val="00D71995"/>
    <w:rsid w:val="00D7265E"/>
    <w:rsid w:val="00D72FDC"/>
    <w:rsid w:val="00D743C5"/>
    <w:rsid w:val="00D74B07"/>
    <w:rsid w:val="00D74BE3"/>
    <w:rsid w:val="00D75C49"/>
    <w:rsid w:val="00D762E4"/>
    <w:rsid w:val="00D76B48"/>
    <w:rsid w:val="00D7720E"/>
    <w:rsid w:val="00D77CDF"/>
    <w:rsid w:val="00D77EDD"/>
    <w:rsid w:val="00D80075"/>
    <w:rsid w:val="00D800D1"/>
    <w:rsid w:val="00D80686"/>
    <w:rsid w:val="00D80BA4"/>
    <w:rsid w:val="00D81DC5"/>
    <w:rsid w:val="00D81E71"/>
    <w:rsid w:val="00D82105"/>
    <w:rsid w:val="00D8370F"/>
    <w:rsid w:val="00D83EC9"/>
    <w:rsid w:val="00D86C2C"/>
    <w:rsid w:val="00D9013A"/>
    <w:rsid w:val="00D9115F"/>
    <w:rsid w:val="00D91D78"/>
    <w:rsid w:val="00D92CC3"/>
    <w:rsid w:val="00D93AE0"/>
    <w:rsid w:val="00D93B1D"/>
    <w:rsid w:val="00D9476C"/>
    <w:rsid w:val="00D94C4F"/>
    <w:rsid w:val="00D95293"/>
    <w:rsid w:val="00D95BD9"/>
    <w:rsid w:val="00D96779"/>
    <w:rsid w:val="00D96D16"/>
    <w:rsid w:val="00D97532"/>
    <w:rsid w:val="00DA0AE4"/>
    <w:rsid w:val="00DA1518"/>
    <w:rsid w:val="00DA2382"/>
    <w:rsid w:val="00DA27A4"/>
    <w:rsid w:val="00DA2AEB"/>
    <w:rsid w:val="00DA38E0"/>
    <w:rsid w:val="00DA3CEE"/>
    <w:rsid w:val="00DA4149"/>
    <w:rsid w:val="00DA4262"/>
    <w:rsid w:val="00DA44E0"/>
    <w:rsid w:val="00DA458A"/>
    <w:rsid w:val="00DA4832"/>
    <w:rsid w:val="00DA52DA"/>
    <w:rsid w:val="00DA53A9"/>
    <w:rsid w:val="00DA5B17"/>
    <w:rsid w:val="00DA6A1D"/>
    <w:rsid w:val="00DA6F65"/>
    <w:rsid w:val="00DA75A2"/>
    <w:rsid w:val="00DB0360"/>
    <w:rsid w:val="00DB0477"/>
    <w:rsid w:val="00DB055A"/>
    <w:rsid w:val="00DB075C"/>
    <w:rsid w:val="00DB0DF5"/>
    <w:rsid w:val="00DB17F4"/>
    <w:rsid w:val="00DB1E5F"/>
    <w:rsid w:val="00DB2027"/>
    <w:rsid w:val="00DB2045"/>
    <w:rsid w:val="00DB284C"/>
    <w:rsid w:val="00DB300D"/>
    <w:rsid w:val="00DB4557"/>
    <w:rsid w:val="00DB45EC"/>
    <w:rsid w:val="00DB4CF8"/>
    <w:rsid w:val="00DB60A8"/>
    <w:rsid w:val="00DB6AC6"/>
    <w:rsid w:val="00DC06D6"/>
    <w:rsid w:val="00DC179C"/>
    <w:rsid w:val="00DC208D"/>
    <w:rsid w:val="00DC3040"/>
    <w:rsid w:val="00DC3898"/>
    <w:rsid w:val="00DC39B7"/>
    <w:rsid w:val="00DC3E79"/>
    <w:rsid w:val="00DC4063"/>
    <w:rsid w:val="00DC5D45"/>
    <w:rsid w:val="00DC5DDF"/>
    <w:rsid w:val="00DC6600"/>
    <w:rsid w:val="00DC6951"/>
    <w:rsid w:val="00DC6DA5"/>
    <w:rsid w:val="00DC78EB"/>
    <w:rsid w:val="00DD0EF9"/>
    <w:rsid w:val="00DD17A5"/>
    <w:rsid w:val="00DD2204"/>
    <w:rsid w:val="00DD2426"/>
    <w:rsid w:val="00DD2680"/>
    <w:rsid w:val="00DD34B2"/>
    <w:rsid w:val="00DD4BB2"/>
    <w:rsid w:val="00DD6094"/>
    <w:rsid w:val="00DD638C"/>
    <w:rsid w:val="00DE0346"/>
    <w:rsid w:val="00DE0993"/>
    <w:rsid w:val="00DE0A6D"/>
    <w:rsid w:val="00DE0F3A"/>
    <w:rsid w:val="00DE3C44"/>
    <w:rsid w:val="00DE3EEA"/>
    <w:rsid w:val="00DE4836"/>
    <w:rsid w:val="00DE624C"/>
    <w:rsid w:val="00DE642B"/>
    <w:rsid w:val="00DE7203"/>
    <w:rsid w:val="00DE74C5"/>
    <w:rsid w:val="00DE7F3E"/>
    <w:rsid w:val="00DF0D76"/>
    <w:rsid w:val="00DF148C"/>
    <w:rsid w:val="00DF16E9"/>
    <w:rsid w:val="00DF2612"/>
    <w:rsid w:val="00DF2C1A"/>
    <w:rsid w:val="00DF335F"/>
    <w:rsid w:val="00DF3B84"/>
    <w:rsid w:val="00DF3C78"/>
    <w:rsid w:val="00DF3F3E"/>
    <w:rsid w:val="00DF4A28"/>
    <w:rsid w:val="00DF54EF"/>
    <w:rsid w:val="00DF762C"/>
    <w:rsid w:val="00E0060C"/>
    <w:rsid w:val="00E01E88"/>
    <w:rsid w:val="00E02422"/>
    <w:rsid w:val="00E03E4A"/>
    <w:rsid w:val="00E0484A"/>
    <w:rsid w:val="00E0567A"/>
    <w:rsid w:val="00E06329"/>
    <w:rsid w:val="00E0651D"/>
    <w:rsid w:val="00E073E7"/>
    <w:rsid w:val="00E07E22"/>
    <w:rsid w:val="00E07E28"/>
    <w:rsid w:val="00E105BA"/>
    <w:rsid w:val="00E10B3F"/>
    <w:rsid w:val="00E12706"/>
    <w:rsid w:val="00E1309C"/>
    <w:rsid w:val="00E132FC"/>
    <w:rsid w:val="00E1357B"/>
    <w:rsid w:val="00E1364F"/>
    <w:rsid w:val="00E13B36"/>
    <w:rsid w:val="00E14FB5"/>
    <w:rsid w:val="00E15511"/>
    <w:rsid w:val="00E16B85"/>
    <w:rsid w:val="00E17F0C"/>
    <w:rsid w:val="00E201CF"/>
    <w:rsid w:val="00E20356"/>
    <w:rsid w:val="00E20774"/>
    <w:rsid w:val="00E20AE9"/>
    <w:rsid w:val="00E20EBC"/>
    <w:rsid w:val="00E21F5A"/>
    <w:rsid w:val="00E21F6E"/>
    <w:rsid w:val="00E22C17"/>
    <w:rsid w:val="00E24949"/>
    <w:rsid w:val="00E2529D"/>
    <w:rsid w:val="00E26763"/>
    <w:rsid w:val="00E26C44"/>
    <w:rsid w:val="00E2768F"/>
    <w:rsid w:val="00E30B46"/>
    <w:rsid w:val="00E31034"/>
    <w:rsid w:val="00E31420"/>
    <w:rsid w:val="00E323E6"/>
    <w:rsid w:val="00E33C33"/>
    <w:rsid w:val="00E34118"/>
    <w:rsid w:val="00E345F5"/>
    <w:rsid w:val="00E35C42"/>
    <w:rsid w:val="00E3639D"/>
    <w:rsid w:val="00E408E9"/>
    <w:rsid w:val="00E40A91"/>
    <w:rsid w:val="00E413C6"/>
    <w:rsid w:val="00E423C0"/>
    <w:rsid w:val="00E426B6"/>
    <w:rsid w:val="00E42857"/>
    <w:rsid w:val="00E43A64"/>
    <w:rsid w:val="00E43D8C"/>
    <w:rsid w:val="00E44421"/>
    <w:rsid w:val="00E44E40"/>
    <w:rsid w:val="00E451AC"/>
    <w:rsid w:val="00E4664D"/>
    <w:rsid w:val="00E46A2A"/>
    <w:rsid w:val="00E47F10"/>
    <w:rsid w:val="00E50CC5"/>
    <w:rsid w:val="00E51562"/>
    <w:rsid w:val="00E51F7E"/>
    <w:rsid w:val="00E52DDB"/>
    <w:rsid w:val="00E53130"/>
    <w:rsid w:val="00E54220"/>
    <w:rsid w:val="00E54594"/>
    <w:rsid w:val="00E5480F"/>
    <w:rsid w:val="00E548F8"/>
    <w:rsid w:val="00E55109"/>
    <w:rsid w:val="00E557E1"/>
    <w:rsid w:val="00E55887"/>
    <w:rsid w:val="00E56589"/>
    <w:rsid w:val="00E57E4B"/>
    <w:rsid w:val="00E60AE6"/>
    <w:rsid w:val="00E60CE2"/>
    <w:rsid w:val="00E614C4"/>
    <w:rsid w:val="00E61EB0"/>
    <w:rsid w:val="00E627CC"/>
    <w:rsid w:val="00E64A86"/>
    <w:rsid w:val="00E64F1E"/>
    <w:rsid w:val="00E65B9F"/>
    <w:rsid w:val="00E65C0B"/>
    <w:rsid w:val="00E66381"/>
    <w:rsid w:val="00E667CB"/>
    <w:rsid w:val="00E704F3"/>
    <w:rsid w:val="00E72544"/>
    <w:rsid w:val="00E73970"/>
    <w:rsid w:val="00E75540"/>
    <w:rsid w:val="00E75629"/>
    <w:rsid w:val="00E75B61"/>
    <w:rsid w:val="00E75E50"/>
    <w:rsid w:val="00E7668D"/>
    <w:rsid w:val="00E776CB"/>
    <w:rsid w:val="00E8016F"/>
    <w:rsid w:val="00E80ADC"/>
    <w:rsid w:val="00E81527"/>
    <w:rsid w:val="00E826B5"/>
    <w:rsid w:val="00E82D36"/>
    <w:rsid w:val="00E8413B"/>
    <w:rsid w:val="00E85166"/>
    <w:rsid w:val="00E8536F"/>
    <w:rsid w:val="00E854B4"/>
    <w:rsid w:val="00E862B6"/>
    <w:rsid w:val="00E86779"/>
    <w:rsid w:val="00E86C58"/>
    <w:rsid w:val="00E871D2"/>
    <w:rsid w:val="00E87473"/>
    <w:rsid w:val="00E90192"/>
    <w:rsid w:val="00E9031A"/>
    <w:rsid w:val="00E903B0"/>
    <w:rsid w:val="00E9080F"/>
    <w:rsid w:val="00E90CB8"/>
    <w:rsid w:val="00E90DD8"/>
    <w:rsid w:val="00E913C1"/>
    <w:rsid w:val="00E9146C"/>
    <w:rsid w:val="00E917EE"/>
    <w:rsid w:val="00E9188C"/>
    <w:rsid w:val="00E92B14"/>
    <w:rsid w:val="00E950A3"/>
    <w:rsid w:val="00E95151"/>
    <w:rsid w:val="00E964DA"/>
    <w:rsid w:val="00E973FC"/>
    <w:rsid w:val="00EA08AC"/>
    <w:rsid w:val="00EA0BEE"/>
    <w:rsid w:val="00EA0CE8"/>
    <w:rsid w:val="00EA1173"/>
    <w:rsid w:val="00EA13FC"/>
    <w:rsid w:val="00EA1452"/>
    <w:rsid w:val="00EA1642"/>
    <w:rsid w:val="00EA32A1"/>
    <w:rsid w:val="00EA39A6"/>
    <w:rsid w:val="00EA437A"/>
    <w:rsid w:val="00EA454A"/>
    <w:rsid w:val="00EA46AD"/>
    <w:rsid w:val="00EA562C"/>
    <w:rsid w:val="00EA600F"/>
    <w:rsid w:val="00EA6452"/>
    <w:rsid w:val="00EA6849"/>
    <w:rsid w:val="00EA6A52"/>
    <w:rsid w:val="00EB0635"/>
    <w:rsid w:val="00EB372C"/>
    <w:rsid w:val="00EB37CD"/>
    <w:rsid w:val="00EB3CB6"/>
    <w:rsid w:val="00EB3D4A"/>
    <w:rsid w:val="00EB42BF"/>
    <w:rsid w:val="00EB44ED"/>
    <w:rsid w:val="00EB4945"/>
    <w:rsid w:val="00EB4BC5"/>
    <w:rsid w:val="00EB4EAA"/>
    <w:rsid w:val="00EB5128"/>
    <w:rsid w:val="00EB572D"/>
    <w:rsid w:val="00EB591E"/>
    <w:rsid w:val="00EB684B"/>
    <w:rsid w:val="00EB685F"/>
    <w:rsid w:val="00EB68F0"/>
    <w:rsid w:val="00EB6DDC"/>
    <w:rsid w:val="00EB77BC"/>
    <w:rsid w:val="00EC0875"/>
    <w:rsid w:val="00EC33EE"/>
    <w:rsid w:val="00EC49B8"/>
    <w:rsid w:val="00EC4F27"/>
    <w:rsid w:val="00EC5442"/>
    <w:rsid w:val="00EC5D60"/>
    <w:rsid w:val="00EC62D5"/>
    <w:rsid w:val="00ED00E4"/>
    <w:rsid w:val="00ED10C3"/>
    <w:rsid w:val="00ED117A"/>
    <w:rsid w:val="00ED1608"/>
    <w:rsid w:val="00ED1FF6"/>
    <w:rsid w:val="00ED346B"/>
    <w:rsid w:val="00ED3683"/>
    <w:rsid w:val="00ED4C7D"/>
    <w:rsid w:val="00ED546C"/>
    <w:rsid w:val="00ED5C1F"/>
    <w:rsid w:val="00ED73B0"/>
    <w:rsid w:val="00EE0E02"/>
    <w:rsid w:val="00EE0E8A"/>
    <w:rsid w:val="00EE1F6F"/>
    <w:rsid w:val="00EE2F2D"/>
    <w:rsid w:val="00EE3DFF"/>
    <w:rsid w:val="00EE42B1"/>
    <w:rsid w:val="00EE495D"/>
    <w:rsid w:val="00EE4F12"/>
    <w:rsid w:val="00EE6030"/>
    <w:rsid w:val="00EE6078"/>
    <w:rsid w:val="00EE6379"/>
    <w:rsid w:val="00EE7284"/>
    <w:rsid w:val="00EE73A0"/>
    <w:rsid w:val="00EE7843"/>
    <w:rsid w:val="00EF01EB"/>
    <w:rsid w:val="00EF084B"/>
    <w:rsid w:val="00EF2856"/>
    <w:rsid w:val="00EF372E"/>
    <w:rsid w:val="00EF3B4F"/>
    <w:rsid w:val="00EF3C45"/>
    <w:rsid w:val="00EF56CD"/>
    <w:rsid w:val="00EF6F29"/>
    <w:rsid w:val="00EF72AD"/>
    <w:rsid w:val="00F00EF5"/>
    <w:rsid w:val="00F01792"/>
    <w:rsid w:val="00F01FCC"/>
    <w:rsid w:val="00F023AD"/>
    <w:rsid w:val="00F03DD6"/>
    <w:rsid w:val="00F04277"/>
    <w:rsid w:val="00F057B3"/>
    <w:rsid w:val="00F0681C"/>
    <w:rsid w:val="00F0729B"/>
    <w:rsid w:val="00F07778"/>
    <w:rsid w:val="00F0790C"/>
    <w:rsid w:val="00F07B96"/>
    <w:rsid w:val="00F1041D"/>
    <w:rsid w:val="00F13166"/>
    <w:rsid w:val="00F13B6F"/>
    <w:rsid w:val="00F143A4"/>
    <w:rsid w:val="00F156FD"/>
    <w:rsid w:val="00F16024"/>
    <w:rsid w:val="00F160BD"/>
    <w:rsid w:val="00F16380"/>
    <w:rsid w:val="00F167FD"/>
    <w:rsid w:val="00F20598"/>
    <w:rsid w:val="00F209AF"/>
    <w:rsid w:val="00F216B5"/>
    <w:rsid w:val="00F225D3"/>
    <w:rsid w:val="00F2264C"/>
    <w:rsid w:val="00F22887"/>
    <w:rsid w:val="00F23E9F"/>
    <w:rsid w:val="00F24299"/>
    <w:rsid w:val="00F25292"/>
    <w:rsid w:val="00F25B78"/>
    <w:rsid w:val="00F263DD"/>
    <w:rsid w:val="00F2677A"/>
    <w:rsid w:val="00F270F1"/>
    <w:rsid w:val="00F275FB"/>
    <w:rsid w:val="00F27DE1"/>
    <w:rsid w:val="00F30D8D"/>
    <w:rsid w:val="00F319FC"/>
    <w:rsid w:val="00F32BDD"/>
    <w:rsid w:val="00F32E19"/>
    <w:rsid w:val="00F330FA"/>
    <w:rsid w:val="00F33B38"/>
    <w:rsid w:val="00F34132"/>
    <w:rsid w:val="00F342CC"/>
    <w:rsid w:val="00F34C18"/>
    <w:rsid w:val="00F34FAB"/>
    <w:rsid w:val="00F35D1E"/>
    <w:rsid w:val="00F36093"/>
    <w:rsid w:val="00F36243"/>
    <w:rsid w:val="00F363C4"/>
    <w:rsid w:val="00F365D0"/>
    <w:rsid w:val="00F36689"/>
    <w:rsid w:val="00F36BFC"/>
    <w:rsid w:val="00F376D7"/>
    <w:rsid w:val="00F37F80"/>
    <w:rsid w:val="00F40587"/>
    <w:rsid w:val="00F40845"/>
    <w:rsid w:val="00F417B3"/>
    <w:rsid w:val="00F42371"/>
    <w:rsid w:val="00F42FA8"/>
    <w:rsid w:val="00F437A6"/>
    <w:rsid w:val="00F43BB8"/>
    <w:rsid w:val="00F43FD7"/>
    <w:rsid w:val="00F44D83"/>
    <w:rsid w:val="00F44F2E"/>
    <w:rsid w:val="00F45813"/>
    <w:rsid w:val="00F4605A"/>
    <w:rsid w:val="00F460EF"/>
    <w:rsid w:val="00F467D8"/>
    <w:rsid w:val="00F46877"/>
    <w:rsid w:val="00F50324"/>
    <w:rsid w:val="00F507C9"/>
    <w:rsid w:val="00F50923"/>
    <w:rsid w:val="00F510A3"/>
    <w:rsid w:val="00F51454"/>
    <w:rsid w:val="00F51C9B"/>
    <w:rsid w:val="00F5240B"/>
    <w:rsid w:val="00F52487"/>
    <w:rsid w:val="00F52947"/>
    <w:rsid w:val="00F52C3E"/>
    <w:rsid w:val="00F53C6E"/>
    <w:rsid w:val="00F54224"/>
    <w:rsid w:val="00F54E23"/>
    <w:rsid w:val="00F54F22"/>
    <w:rsid w:val="00F556A2"/>
    <w:rsid w:val="00F55790"/>
    <w:rsid w:val="00F56290"/>
    <w:rsid w:val="00F564DE"/>
    <w:rsid w:val="00F56949"/>
    <w:rsid w:val="00F57007"/>
    <w:rsid w:val="00F577D5"/>
    <w:rsid w:val="00F57F31"/>
    <w:rsid w:val="00F620F0"/>
    <w:rsid w:val="00F62B41"/>
    <w:rsid w:val="00F62B92"/>
    <w:rsid w:val="00F62D52"/>
    <w:rsid w:val="00F62E3A"/>
    <w:rsid w:val="00F6303D"/>
    <w:rsid w:val="00F6304D"/>
    <w:rsid w:val="00F639D5"/>
    <w:rsid w:val="00F63AA2"/>
    <w:rsid w:val="00F64195"/>
    <w:rsid w:val="00F649E7"/>
    <w:rsid w:val="00F64A3C"/>
    <w:rsid w:val="00F653FB"/>
    <w:rsid w:val="00F65A5E"/>
    <w:rsid w:val="00F65AE6"/>
    <w:rsid w:val="00F66CF3"/>
    <w:rsid w:val="00F702BB"/>
    <w:rsid w:val="00F702F9"/>
    <w:rsid w:val="00F708D0"/>
    <w:rsid w:val="00F714AD"/>
    <w:rsid w:val="00F717FF"/>
    <w:rsid w:val="00F71C02"/>
    <w:rsid w:val="00F71EBC"/>
    <w:rsid w:val="00F726FA"/>
    <w:rsid w:val="00F73239"/>
    <w:rsid w:val="00F736A5"/>
    <w:rsid w:val="00F741EA"/>
    <w:rsid w:val="00F7617A"/>
    <w:rsid w:val="00F76289"/>
    <w:rsid w:val="00F76C15"/>
    <w:rsid w:val="00F771FA"/>
    <w:rsid w:val="00F804C9"/>
    <w:rsid w:val="00F80537"/>
    <w:rsid w:val="00F808E2"/>
    <w:rsid w:val="00F80A3C"/>
    <w:rsid w:val="00F812D7"/>
    <w:rsid w:val="00F818D2"/>
    <w:rsid w:val="00F829BD"/>
    <w:rsid w:val="00F82D9D"/>
    <w:rsid w:val="00F8301A"/>
    <w:rsid w:val="00F83CDC"/>
    <w:rsid w:val="00F84642"/>
    <w:rsid w:val="00F84687"/>
    <w:rsid w:val="00F849AA"/>
    <w:rsid w:val="00F851FB"/>
    <w:rsid w:val="00F86BB5"/>
    <w:rsid w:val="00F875AB"/>
    <w:rsid w:val="00F92DEE"/>
    <w:rsid w:val="00F92DF5"/>
    <w:rsid w:val="00F93579"/>
    <w:rsid w:val="00F93684"/>
    <w:rsid w:val="00F93EE9"/>
    <w:rsid w:val="00F9499D"/>
    <w:rsid w:val="00F9504C"/>
    <w:rsid w:val="00F971AD"/>
    <w:rsid w:val="00F97BF6"/>
    <w:rsid w:val="00F97E71"/>
    <w:rsid w:val="00FA0209"/>
    <w:rsid w:val="00FA03B3"/>
    <w:rsid w:val="00FA044D"/>
    <w:rsid w:val="00FA04A5"/>
    <w:rsid w:val="00FA0677"/>
    <w:rsid w:val="00FA0706"/>
    <w:rsid w:val="00FA2A61"/>
    <w:rsid w:val="00FA2E08"/>
    <w:rsid w:val="00FA30A8"/>
    <w:rsid w:val="00FA3DA7"/>
    <w:rsid w:val="00FA3E4E"/>
    <w:rsid w:val="00FA4752"/>
    <w:rsid w:val="00FA4951"/>
    <w:rsid w:val="00FA4EA8"/>
    <w:rsid w:val="00FA5BC5"/>
    <w:rsid w:val="00FA7F1F"/>
    <w:rsid w:val="00FB011A"/>
    <w:rsid w:val="00FB13D9"/>
    <w:rsid w:val="00FB2597"/>
    <w:rsid w:val="00FB2631"/>
    <w:rsid w:val="00FB30C6"/>
    <w:rsid w:val="00FB3AB5"/>
    <w:rsid w:val="00FB4339"/>
    <w:rsid w:val="00FB5764"/>
    <w:rsid w:val="00FB60F7"/>
    <w:rsid w:val="00FB6734"/>
    <w:rsid w:val="00FB734A"/>
    <w:rsid w:val="00FB76D9"/>
    <w:rsid w:val="00FC010E"/>
    <w:rsid w:val="00FC0704"/>
    <w:rsid w:val="00FC0B83"/>
    <w:rsid w:val="00FC13ED"/>
    <w:rsid w:val="00FC161E"/>
    <w:rsid w:val="00FC1653"/>
    <w:rsid w:val="00FC1AC8"/>
    <w:rsid w:val="00FC2355"/>
    <w:rsid w:val="00FC357D"/>
    <w:rsid w:val="00FC37E5"/>
    <w:rsid w:val="00FC4932"/>
    <w:rsid w:val="00FC4FAD"/>
    <w:rsid w:val="00FC55E5"/>
    <w:rsid w:val="00FC5A52"/>
    <w:rsid w:val="00FC631E"/>
    <w:rsid w:val="00FC6414"/>
    <w:rsid w:val="00FC6956"/>
    <w:rsid w:val="00FC6975"/>
    <w:rsid w:val="00FC699E"/>
    <w:rsid w:val="00FC6C7D"/>
    <w:rsid w:val="00FC6CEB"/>
    <w:rsid w:val="00FD128B"/>
    <w:rsid w:val="00FD1BDD"/>
    <w:rsid w:val="00FD21CB"/>
    <w:rsid w:val="00FD273C"/>
    <w:rsid w:val="00FD2DAD"/>
    <w:rsid w:val="00FD2E29"/>
    <w:rsid w:val="00FD315A"/>
    <w:rsid w:val="00FD33AA"/>
    <w:rsid w:val="00FD3498"/>
    <w:rsid w:val="00FD35DE"/>
    <w:rsid w:val="00FD3A3B"/>
    <w:rsid w:val="00FD3D37"/>
    <w:rsid w:val="00FD5209"/>
    <w:rsid w:val="00FD6027"/>
    <w:rsid w:val="00FD7841"/>
    <w:rsid w:val="00FD7F05"/>
    <w:rsid w:val="00FE01A2"/>
    <w:rsid w:val="00FE0ABD"/>
    <w:rsid w:val="00FE2163"/>
    <w:rsid w:val="00FE24A2"/>
    <w:rsid w:val="00FE35BC"/>
    <w:rsid w:val="00FE3DBA"/>
    <w:rsid w:val="00FE3F8A"/>
    <w:rsid w:val="00FE4C38"/>
    <w:rsid w:val="00FE56D4"/>
    <w:rsid w:val="00FE6B4B"/>
    <w:rsid w:val="00FE74A4"/>
    <w:rsid w:val="00FE7511"/>
    <w:rsid w:val="00FE75DD"/>
    <w:rsid w:val="00FF0AB1"/>
    <w:rsid w:val="00FF1D56"/>
    <w:rsid w:val="00FF1E80"/>
    <w:rsid w:val="00FF269B"/>
    <w:rsid w:val="00FF3481"/>
    <w:rsid w:val="00FF4624"/>
    <w:rsid w:val="00FF4CA1"/>
    <w:rsid w:val="00FF6217"/>
    <w:rsid w:val="00FF65D4"/>
    <w:rsid w:val="00FF6865"/>
    <w:rsid w:val="00FF7408"/>
    <w:rsid w:val="00FF76E0"/>
    <w:rsid w:val="03A5B0E0"/>
    <w:rsid w:val="05C1AB3F"/>
    <w:rsid w:val="06F605A2"/>
    <w:rsid w:val="0DA3119F"/>
    <w:rsid w:val="0E1FC5E1"/>
    <w:rsid w:val="0E3CC1C1"/>
    <w:rsid w:val="0EC270AA"/>
    <w:rsid w:val="1284B16F"/>
    <w:rsid w:val="150B9F99"/>
    <w:rsid w:val="1596A6C0"/>
    <w:rsid w:val="16431762"/>
    <w:rsid w:val="1ACA5598"/>
    <w:rsid w:val="1DAFD04B"/>
    <w:rsid w:val="1DF7A46E"/>
    <w:rsid w:val="1EB2F5E2"/>
    <w:rsid w:val="1FE7D078"/>
    <w:rsid w:val="20094F25"/>
    <w:rsid w:val="21200605"/>
    <w:rsid w:val="21FA0F3A"/>
    <w:rsid w:val="24523336"/>
    <w:rsid w:val="27B176E3"/>
    <w:rsid w:val="298967F9"/>
    <w:rsid w:val="2A9ADC16"/>
    <w:rsid w:val="2AE96B7C"/>
    <w:rsid w:val="2B668E8A"/>
    <w:rsid w:val="2B699032"/>
    <w:rsid w:val="2B9B9BFF"/>
    <w:rsid w:val="2DD2FFC4"/>
    <w:rsid w:val="31CD6E93"/>
    <w:rsid w:val="33CC703C"/>
    <w:rsid w:val="369486CA"/>
    <w:rsid w:val="372C7FC5"/>
    <w:rsid w:val="38F18605"/>
    <w:rsid w:val="3D8F7F15"/>
    <w:rsid w:val="3F3BE314"/>
    <w:rsid w:val="4069D300"/>
    <w:rsid w:val="40B1A9CC"/>
    <w:rsid w:val="417D49A2"/>
    <w:rsid w:val="42386A45"/>
    <w:rsid w:val="44C04EB7"/>
    <w:rsid w:val="45610DFA"/>
    <w:rsid w:val="475AF277"/>
    <w:rsid w:val="492F1257"/>
    <w:rsid w:val="4AC0B03A"/>
    <w:rsid w:val="4B7258AE"/>
    <w:rsid w:val="4EAAF8FC"/>
    <w:rsid w:val="4EE07B8F"/>
    <w:rsid w:val="4FB65958"/>
    <w:rsid w:val="50482930"/>
    <w:rsid w:val="50F5C4C5"/>
    <w:rsid w:val="555F0A37"/>
    <w:rsid w:val="568CDBD6"/>
    <w:rsid w:val="56F725D4"/>
    <w:rsid w:val="58E84AE9"/>
    <w:rsid w:val="5A533267"/>
    <w:rsid w:val="5EE73490"/>
    <w:rsid w:val="5EE7EB1D"/>
    <w:rsid w:val="6069F71F"/>
    <w:rsid w:val="620DBF2B"/>
    <w:rsid w:val="62A6C5DC"/>
    <w:rsid w:val="64F357AB"/>
    <w:rsid w:val="651A0881"/>
    <w:rsid w:val="65622055"/>
    <w:rsid w:val="65ACC943"/>
    <w:rsid w:val="67C65546"/>
    <w:rsid w:val="692C6F09"/>
    <w:rsid w:val="6A678103"/>
    <w:rsid w:val="6A75BA1D"/>
    <w:rsid w:val="6B99CC87"/>
    <w:rsid w:val="6C219FF2"/>
    <w:rsid w:val="6D2A3558"/>
    <w:rsid w:val="6EEC3716"/>
    <w:rsid w:val="72F15408"/>
    <w:rsid w:val="73893824"/>
    <w:rsid w:val="7406E711"/>
    <w:rsid w:val="75780FB0"/>
    <w:rsid w:val="76A1B767"/>
    <w:rsid w:val="7BE7B948"/>
    <w:rsid w:val="7E6F1059"/>
    <w:rsid w:val="7F63A922"/>
    <w:rsid w:val="7FDC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7A92F"/>
  <w15:chartTrackingRefBased/>
  <w15:docId w15:val="{2505C3D3-2095-4102-84DE-7AFF8FFAB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69C"/>
    <w:rPr>
      <w:rFonts w:ascii="Segoe UI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0D2C"/>
  </w:style>
  <w:style w:type="paragraph" w:styleId="Footer">
    <w:name w:val="footer"/>
    <w:basedOn w:val="Normal"/>
    <w:link w:val="FooterChar"/>
    <w:uiPriority w:val="99"/>
    <w:unhideWhenUsed/>
    <w:rsid w:val="00C60D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0D2C"/>
  </w:style>
  <w:style w:type="table" w:styleId="TableGrid">
    <w:name w:val="Table Grid"/>
    <w:basedOn w:val="TableNormal"/>
    <w:uiPriority w:val="39"/>
    <w:rsid w:val="00C60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64E2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A3A92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9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761A5"/>
    <w:rPr>
      <w:color w:val="808080"/>
    </w:rPr>
  </w:style>
  <w:style w:type="paragraph" w:customStyle="1" w:styleId="NumberedCategories">
    <w:name w:val="Numbered Categories"/>
    <w:basedOn w:val="ListParagraph"/>
    <w:link w:val="NumberedCategoriesChar"/>
    <w:qFormat/>
    <w:rsid w:val="00AB46CF"/>
    <w:pPr>
      <w:numPr>
        <w:numId w:val="1"/>
      </w:numPr>
      <w:spacing w:before="240" w:after="0"/>
    </w:pPr>
    <w:rPr>
      <w:rFonts w:cs="Segoe UI"/>
      <w:sz w:val="24"/>
    </w:rPr>
  </w:style>
  <w:style w:type="paragraph" w:styleId="BodyText">
    <w:name w:val="Body Text"/>
    <w:basedOn w:val="Normal"/>
    <w:link w:val="BodyTextChar"/>
    <w:uiPriority w:val="99"/>
    <w:rsid w:val="00456996"/>
    <w:pPr>
      <w:spacing w:after="120" w:line="240" w:lineRule="auto"/>
    </w:pPr>
    <w:rPr>
      <w:rFonts w:ascii="Verdana" w:eastAsia="Times New Roman" w:hAnsi="Verdana" w:cs="Times New Roman"/>
      <w:sz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B46CF"/>
    <w:rPr>
      <w:rFonts w:ascii="Segoe UI" w:hAnsi="Segoe UI"/>
    </w:rPr>
  </w:style>
  <w:style w:type="character" w:customStyle="1" w:styleId="NumberedCategoriesChar">
    <w:name w:val="Numbered Categories Char"/>
    <w:basedOn w:val="ListParagraphChar"/>
    <w:link w:val="NumberedCategories"/>
    <w:rsid w:val="00AB46CF"/>
    <w:rPr>
      <w:rFonts w:ascii="Segoe UI" w:hAnsi="Segoe UI" w:cs="Segoe U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56996"/>
    <w:rPr>
      <w:rFonts w:ascii="Verdana" w:eastAsia="Times New Roman" w:hAnsi="Verdana" w:cs="Times New Roman"/>
      <w:sz w:val="20"/>
      <w:lang w:val="en-GB"/>
    </w:rPr>
  </w:style>
  <w:style w:type="character" w:styleId="Hyperlink">
    <w:name w:val="Hyperlink"/>
    <w:basedOn w:val="DefaultParagraphFont"/>
    <w:uiPriority w:val="99"/>
    <w:unhideWhenUsed/>
    <w:rsid w:val="00A671C0"/>
    <w:rPr>
      <w:color w:val="E36C09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71C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423C0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0C1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0C18A8"/>
  </w:style>
  <w:style w:type="character" w:customStyle="1" w:styleId="eop">
    <w:name w:val="eop"/>
    <w:basedOn w:val="DefaultParagraphFont"/>
    <w:rsid w:val="000C18A8"/>
  </w:style>
  <w:style w:type="paragraph" w:styleId="NormalWeb">
    <w:name w:val="Normal (Web)"/>
    <w:basedOn w:val="Normal"/>
    <w:uiPriority w:val="99"/>
    <w:semiHidden/>
    <w:unhideWhenUsed/>
    <w:rsid w:val="007F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191">
    <w:name w:val="font191"/>
    <w:basedOn w:val="DefaultParagraphFont"/>
    <w:rsid w:val="00E862B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4"/>
      <w:szCs w:val="14"/>
      <w:u w:val="none"/>
      <w:effect w:val="none"/>
    </w:rPr>
  </w:style>
  <w:style w:type="character" w:customStyle="1" w:styleId="font201">
    <w:name w:val="font201"/>
    <w:basedOn w:val="DefaultParagraphFont"/>
    <w:rsid w:val="00E862B6"/>
    <w:rPr>
      <w:rFonts w:ascii="Segoe UI" w:hAnsi="Segoe UI" w:cs="Segoe UI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B5742"/>
    <w:rPr>
      <w:color w:val="FFC000" w:themeColor="followedHyperlink"/>
      <w:u w:val="single"/>
    </w:rPr>
  </w:style>
  <w:style w:type="character" w:customStyle="1" w:styleId="fontstyle01">
    <w:name w:val="fontstyle01"/>
    <w:basedOn w:val="DefaultParagraphFont"/>
    <w:rsid w:val="00CB32B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me-email-text">
    <w:name w:val="me-email-text"/>
    <w:basedOn w:val="DefaultParagraphFont"/>
    <w:rsid w:val="00010123"/>
  </w:style>
  <w:style w:type="character" w:customStyle="1" w:styleId="me-email-text-secondary">
    <w:name w:val="me-email-text-secondary"/>
    <w:basedOn w:val="DefaultParagraphFont"/>
    <w:rsid w:val="000101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3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1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4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5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7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40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15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2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83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52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9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2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9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7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5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3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83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01407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9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4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2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7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4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6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5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4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5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1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3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0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9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6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0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2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94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5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3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9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29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dsabbadox.sharepoint.com/:x:/r/teams/MANA/_layouts/15/Doc.aspx?sourcedoc=%7BB7DB2D0E-1CC3-418F-9325-3CCDF52D848D%7D&amp;file=MANA%20Setup%20Workbook.xlsx&amp;action=default&amp;mobileredirect=true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dsabbadox.sharepoint.com/teams/MANA/Shared%20Documents/Forms/AllItems.aspx?id=%2Fteams%2FMANA%2FShared%20Documents%2FMANA%20%2D%20AbbaDox%20RIS%20Project&amp;viewid=05fc5ec9%2D6697%2D4229%2D8a07%2D923d85c91320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l/meetup-join/19%3ameeting_MTUxMzEzYjMtMTE2Yi00ZWMzLTk2NDAtZjQyMzdhYWZhY2Iz%40thread.v2/0?context=%7b%22Tid%22%3a%2217857e43-5020-4fed-b1b7-e78c63ccc93e%22%2c%22Oid%22%3a%22605f8c34-4b37-486b-b377-e0f451ec8e47%22%7d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lucid.app/lucidchart/c42f665d-cd7e-4533-804f-83b5594e53d5/edit?page=0_0&amp;invitationId=inv_6d10b901-14ab-4eb9-8e4e-e911a52fd49e" TargetMode="Externa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dsabbadox.sharepoint.com/:f:/r/teams/MANA/Shared%20Documents/MANA%20-%20AbbaDox%20RIS%20Project/Workflow%20Reviews?csf=1&amp;web=1&amp;e=Kln4aQ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campbell.QUICKLOOK\Documents\FileCloud\Shared%20with%20Me\hbellanton\Project%20Documentation\1-Kickoff\5-Meeting%20Minutes%20&amp;%20Agenda%20Templates\MeetingMinutes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26F688FA444A67A81D22197F95A2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23D1A-47A4-45B9-840A-90D1BCB17E8B}"/>
      </w:docPartPr>
      <w:docPartBody>
        <w:p w:rsidR="00886AD0" w:rsidRDefault="00C605A8" w:rsidP="00C605A8">
          <w:pPr>
            <w:pStyle w:val="FC26F688FA444A67A81D22197F95A2E5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D5430F432F4EA9922476EB05D236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D3FE5D-33A4-4EE2-8AC0-6A7355FFC523}"/>
      </w:docPartPr>
      <w:docPartBody>
        <w:p w:rsidR="00886AD0" w:rsidRDefault="00C605A8" w:rsidP="00C605A8">
          <w:pPr>
            <w:pStyle w:val="5BD5430F432F4EA9922476EB05D23630"/>
          </w:pPr>
          <w:r w:rsidRPr="008735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68C09E61764C6E9028C44FD2F70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5E1F88-38EB-4420-8B5B-A1A78B0B07BF}"/>
      </w:docPartPr>
      <w:docPartBody>
        <w:p w:rsidR="00717CF3" w:rsidRDefault="00B70FFA" w:rsidP="00B70FFA">
          <w:pPr>
            <w:pStyle w:val="2968C09E61764C6E9028C44FD2F703ED"/>
          </w:pPr>
          <w:r w:rsidRPr="008735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5A8"/>
    <w:rsid w:val="0000049E"/>
    <w:rsid w:val="0000521B"/>
    <w:rsid w:val="000110BE"/>
    <w:rsid w:val="00020065"/>
    <w:rsid w:val="0003143B"/>
    <w:rsid w:val="00047095"/>
    <w:rsid w:val="000548B9"/>
    <w:rsid w:val="0006015A"/>
    <w:rsid w:val="00085490"/>
    <w:rsid w:val="000906AC"/>
    <w:rsid w:val="000954E7"/>
    <w:rsid w:val="00097FA6"/>
    <w:rsid w:val="000B3DA7"/>
    <w:rsid w:val="000B7E2D"/>
    <w:rsid w:val="000C152B"/>
    <w:rsid w:val="000E1DD8"/>
    <w:rsid w:val="000F091D"/>
    <w:rsid w:val="00117C53"/>
    <w:rsid w:val="00122C4D"/>
    <w:rsid w:val="0014180F"/>
    <w:rsid w:val="001475AE"/>
    <w:rsid w:val="001529F1"/>
    <w:rsid w:val="00176157"/>
    <w:rsid w:val="00176AA0"/>
    <w:rsid w:val="001806CF"/>
    <w:rsid w:val="001B0755"/>
    <w:rsid w:val="001B340B"/>
    <w:rsid w:val="001B36E9"/>
    <w:rsid w:val="001B71C6"/>
    <w:rsid w:val="001C1F9C"/>
    <w:rsid w:val="001C5811"/>
    <w:rsid w:val="001D1B04"/>
    <w:rsid w:val="001D4A57"/>
    <w:rsid w:val="001F08F7"/>
    <w:rsid w:val="001F32DC"/>
    <w:rsid w:val="00202960"/>
    <w:rsid w:val="00223197"/>
    <w:rsid w:val="00235622"/>
    <w:rsid w:val="00235DDE"/>
    <w:rsid w:val="00241E39"/>
    <w:rsid w:val="00242B2F"/>
    <w:rsid w:val="00244210"/>
    <w:rsid w:val="0026278B"/>
    <w:rsid w:val="00262C59"/>
    <w:rsid w:val="00270B60"/>
    <w:rsid w:val="00290102"/>
    <w:rsid w:val="00293F76"/>
    <w:rsid w:val="002945D8"/>
    <w:rsid w:val="002B18EB"/>
    <w:rsid w:val="002B24B9"/>
    <w:rsid w:val="002B3708"/>
    <w:rsid w:val="002C1F16"/>
    <w:rsid w:val="002C3670"/>
    <w:rsid w:val="002D00DF"/>
    <w:rsid w:val="002D6FB4"/>
    <w:rsid w:val="002E5E3D"/>
    <w:rsid w:val="002F544A"/>
    <w:rsid w:val="00300671"/>
    <w:rsid w:val="00300EBA"/>
    <w:rsid w:val="00311AD3"/>
    <w:rsid w:val="00334BF4"/>
    <w:rsid w:val="00342472"/>
    <w:rsid w:val="0034339A"/>
    <w:rsid w:val="003470FE"/>
    <w:rsid w:val="00351FFE"/>
    <w:rsid w:val="00360A0E"/>
    <w:rsid w:val="00373C0F"/>
    <w:rsid w:val="00385458"/>
    <w:rsid w:val="00392149"/>
    <w:rsid w:val="00394640"/>
    <w:rsid w:val="003B282C"/>
    <w:rsid w:val="003B4CF6"/>
    <w:rsid w:val="003C256B"/>
    <w:rsid w:val="003D0B41"/>
    <w:rsid w:val="003D4984"/>
    <w:rsid w:val="003E0F51"/>
    <w:rsid w:val="003F1FCF"/>
    <w:rsid w:val="003F3F62"/>
    <w:rsid w:val="004034C9"/>
    <w:rsid w:val="00410266"/>
    <w:rsid w:val="00423D4E"/>
    <w:rsid w:val="00431678"/>
    <w:rsid w:val="00446D86"/>
    <w:rsid w:val="004524E4"/>
    <w:rsid w:val="004626FD"/>
    <w:rsid w:val="00470C0B"/>
    <w:rsid w:val="00474B00"/>
    <w:rsid w:val="004834D6"/>
    <w:rsid w:val="0048508A"/>
    <w:rsid w:val="00493A54"/>
    <w:rsid w:val="004941AF"/>
    <w:rsid w:val="004A7841"/>
    <w:rsid w:val="004B19F7"/>
    <w:rsid w:val="004B1D3A"/>
    <w:rsid w:val="004C386A"/>
    <w:rsid w:val="004C5DF7"/>
    <w:rsid w:val="004D563B"/>
    <w:rsid w:val="004F112B"/>
    <w:rsid w:val="0050356A"/>
    <w:rsid w:val="00507E71"/>
    <w:rsid w:val="005119FC"/>
    <w:rsid w:val="005167CF"/>
    <w:rsid w:val="005209EF"/>
    <w:rsid w:val="00522D9A"/>
    <w:rsid w:val="0052626C"/>
    <w:rsid w:val="00534DB5"/>
    <w:rsid w:val="00550CA1"/>
    <w:rsid w:val="00555C4B"/>
    <w:rsid w:val="00566892"/>
    <w:rsid w:val="005806B3"/>
    <w:rsid w:val="00593EF1"/>
    <w:rsid w:val="005A2D88"/>
    <w:rsid w:val="005B3DCD"/>
    <w:rsid w:val="005B6406"/>
    <w:rsid w:val="005C09B2"/>
    <w:rsid w:val="005D3348"/>
    <w:rsid w:val="005F1CE1"/>
    <w:rsid w:val="005F327F"/>
    <w:rsid w:val="005F45E3"/>
    <w:rsid w:val="005F6699"/>
    <w:rsid w:val="00605E2C"/>
    <w:rsid w:val="006065A8"/>
    <w:rsid w:val="00620919"/>
    <w:rsid w:val="00630371"/>
    <w:rsid w:val="00636BA9"/>
    <w:rsid w:val="00640EBE"/>
    <w:rsid w:val="0064188F"/>
    <w:rsid w:val="0064375C"/>
    <w:rsid w:val="00653B55"/>
    <w:rsid w:val="006612F1"/>
    <w:rsid w:val="00677208"/>
    <w:rsid w:val="0068109D"/>
    <w:rsid w:val="00682FEF"/>
    <w:rsid w:val="006919F9"/>
    <w:rsid w:val="006923B9"/>
    <w:rsid w:val="006C3C54"/>
    <w:rsid w:val="006D356B"/>
    <w:rsid w:val="006E3071"/>
    <w:rsid w:val="006E7038"/>
    <w:rsid w:val="006F283E"/>
    <w:rsid w:val="006F3993"/>
    <w:rsid w:val="006F3A15"/>
    <w:rsid w:val="006F5089"/>
    <w:rsid w:val="006F6D0A"/>
    <w:rsid w:val="007070EF"/>
    <w:rsid w:val="007169E4"/>
    <w:rsid w:val="00717CF3"/>
    <w:rsid w:val="007207C3"/>
    <w:rsid w:val="0072363A"/>
    <w:rsid w:val="00727D10"/>
    <w:rsid w:val="00741440"/>
    <w:rsid w:val="00747BE3"/>
    <w:rsid w:val="00753A58"/>
    <w:rsid w:val="007544D3"/>
    <w:rsid w:val="007618DD"/>
    <w:rsid w:val="0076304A"/>
    <w:rsid w:val="00785A0B"/>
    <w:rsid w:val="007A301E"/>
    <w:rsid w:val="007C10A2"/>
    <w:rsid w:val="007C399A"/>
    <w:rsid w:val="007D3068"/>
    <w:rsid w:val="007E5B08"/>
    <w:rsid w:val="007F6B75"/>
    <w:rsid w:val="00801A49"/>
    <w:rsid w:val="00801AED"/>
    <w:rsid w:val="00804B4F"/>
    <w:rsid w:val="00824727"/>
    <w:rsid w:val="008462E8"/>
    <w:rsid w:val="008673B2"/>
    <w:rsid w:val="008677B6"/>
    <w:rsid w:val="00886AD0"/>
    <w:rsid w:val="008B3118"/>
    <w:rsid w:val="008B39F3"/>
    <w:rsid w:val="008B61FE"/>
    <w:rsid w:val="008C1DFF"/>
    <w:rsid w:val="008C7CB8"/>
    <w:rsid w:val="008D197B"/>
    <w:rsid w:val="008D3271"/>
    <w:rsid w:val="008E2BB5"/>
    <w:rsid w:val="008E42FC"/>
    <w:rsid w:val="008E7DD6"/>
    <w:rsid w:val="008F354E"/>
    <w:rsid w:val="009144F5"/>
    <w:rsid w:val="00940D3E"/>
    <w:rsid w:val="00942A29"/>
    <w:rsid w:val="00957689"/>
    <w:rsid w:val="00957A1A"/>
    <w:rsid w:val="0096305B"/>
    <w:rsid w:val="00992BD8"/>
    <w:rsid w:val="009959CF"/>
    <w:rsid w:val="00996951"/>
    <w:rsid w:val="009A21AE"/>
    <w:rsid w:val="009A7EBF"/>
    <w:rsid w:val="009B770E"/>
    <w:rsid w:val="009C2B7F"/>
    <w:rsid w:val="009D0DB4"/>
    <w:rsid w:val="009D6747"/>
    <w:rsid w:val="009E1430"/>
    <w:rsid w:val="009F3C61"/>
    <w:rsid w:val="00A03013"/>
    <w:rsid w:val="00A06A83"/>
    <w:rsid w:val="00A1069E"/>
    <w:rsid w:val="00A20B67"/>
    <w:rsid w:val="00A318C7"/>
    <w:rsid w:val="00A51607"/>
    <w:rsid w:val="00A67413"/>
    <w:rsid w:val="00A72FE2"/>
    <w:rsid w:val="00AA06DA"/>
    <w:rsid w:val="00AB22FD"/>
    <w:rsid w:val="00AB507F"/>
    <w:rsid w:val="00AC7778"/>
    <w:rsid w:val="00AE017E"/>
    <w:rsid w:val="00AE57BD"/>
    <w:rsid w:val="00AF7EC9"/>
    <w:rsid w:val="00B13622"/>
    <w:rsid w:val="00B14164"/>
    <w:rsid w:val="00B172EC"/>
    <w:rsid w:val="00B4464A"/>
    <w:rsid w:val="00B50547"/>
    <w:rsid w:val="00B57D8E"/>
    <w:rsid w:val="00B70831"/>
    <w:rsid w:val="00B70FFA"/>
    <w:rsid w:val="00B73865"/>
    <w:rsid w:val="00B7497B"/>
    <w:rsid w:val="00BB50ED"/>
    <w:rsid w:val="00BB7AF1"/>
    <w:rsid w:val="00BD768A"/>
    <w:rsid w:val="00BE596B"/>
    <w:rsid w:val="00BF4CCB"/>
    <w:rsid w:val="00BF7DF0"/>
    <w:rsid w:val="00C11A67"/>
    <w:rsid w:val="00C12DE1"/>
    <w:rsid w:val="00C16558"/>
    <w:rsid w:val="00C2587C"/>
    <w:rsid w:val="00C53A51"/>
    <w:rsid w:val="00C55103"/>
    <w:rsid w:val="00C605A8"/>
    <w:rsid w:val="00C63CB1"/>
    <w:rsid w:val="00C760DD"/>
    <w:rsid w:val="00C82950"/>
    <w:rsid w:val="00C90BBC"/>
    <w:rsid w:val="00C91001"/>
    <w:rsid w:val="00CA19F0"/>
    <w:rsid w:val="00CA1A2B"/>
    <w:rsid w:val="00CC0407"/>
    <w:rsid w:val="00CC1C77"/>
    <w:rsid w:val="00CC4CB0"/>
    <w:rsid w:val="00CC5EE7"/>
    <w:rsid w:val="00CD1969"/>
    <w:rsid w:val="00CD457E"/>
    <w:rsid w:val="00CD4EFE"/>
    <w:rsid w:val="00CE1672"/>
    <w:rsid w:val="00CF1DF5"/>
    <w:rsid w:val="00D1116B"/>
    <w:rsid w:val="00D112C3"/>
    <w:rsid w:val="00D22E1E"/>
    <w:rsid w:val="00D316D8"/>
    <w:rsid w:val="00D44956"/>
    <w:rsid w:val="00D46E27"/>
    <w:rsid w:val="00D57E74"/>
    <w:rsid w:val="00D716D7"/>
    <w:rsid w:val="00D718D3"/>
    <w:rsid w:val="00D71901"/>
    <w:rsid w:val="00D76D71"/>
    <w:rsid w:val="00DA5B17"/>
    <w:rsid w:val="00DB2126"/>
    <w:rsid w:val="00DD05C7"/>
    <w:rsid w:val="00DD2B0B"/>
    <w:rsid w:val="00DE50DD"/>
    <w:rsid w:val="00DF66EB"/>
    <w:rsid w:val="00DF762C"/>
    <w:rsid w:val="00E01DE0"/>
    <w:rsid w:val="00E06912"/>
    <w:rsid w:val="00E144AD"/>
    <w:rsid w:val="00E21473"/>
    <w:rsid w:val="00E226CA"/>
    <w:rsid w:val="00E25167"/>
    <w:rsid w:val="00E35B4A"/>
    <w:rsid w:val="00E37840"/>
    <w:rsid w:val="00E4531F"/>
    <w:rsid w:val="00E470A3"/>
    <w:rsid w:val="00E52535"/>
    <w:rsid w:val="00E531C0"/>
    <w:rsid w:val="00E540A9"/>
    <w:rsid w:val="00E65E07"/>
    <w:rsid w:val="00E7052C"/>
    <w:rsid w:val="00E80D1F"/>
    <w:rsid w:val="00E8131F"/>
    <w:rsid w:val="00E96DE5"/>
    <w:rsid w:val="00EA4115"/>
    <w:rsid w:val="00EB7B1B"/>
    <w:rsid w:val="00ED00E4"/>
    <w:rsid w:val="00EE0E02"/>
    <w:rsid w:val="00EF60C2"/>
    <w:rsid w:val="00F0681C"/>
    <w:rsid w:val="00F214C3"/>
    <w:rsid w:val="00F31216"/>
    <w:rsid w:val="00F3270D"/>
    <w:rsid w:val="00F410D0"/>
    <w:rsid w:val="00F41DE9"/>
    <w:rsid w:val="00F55E54"/>
    <w:rsid w:val="00F625A8"/>
    <w:rsid w:val="00F714AD"/>
    <w:rsid w:val="00F829E2"/>
    <w:rsid w:val="00F95EEF"/>
    <w:rsid w:val="00FA1B03"/>
    <w:rsid w:val="00FB5313"/>
    <w:rsid w:val="00FD535D"/>
    <w:rsid w:val="00FE4F6B"/>
    <w:rsid w:val="00FF0BAA"/>
    <w:rsid w:val="00FF2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6364E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70FFA"/>
    <w:rPr>
      <w:color w:val="808080"/>
    </w:rPr>
  </w:style>
  <w:style w:type="paragraph" w:customStyle="1" w:styleId="FC26F688FA444A67A81D22197F95A2E5">
    <w:name w:val="FC26F688FA444A67A81D22197F95A2E5"/>
    <w:rsid w:val="00C605A8"/>
  </w:style>
  <w:style w:type="paragraph" w:customStyle="1" w:styleId="5BD5430F432F4EA9922476EB05D23630">
    <w:name w:val="5BD5430F432F4EA9922476EB05D23630"/>
    <w:rsid w:val="00C605A8"/>
  </w:style>
  <w:style w:type="paragraph" w:customStyle="1" w:styleId="2968C09E61764C6E9028C44FD2F703ED">
    <w:name w:val="2968C09E61764C6E9028C44FD2F703ED"/>
    <w:rsid w:val="00B70FFA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DS Color Scheme">
      <a:dk1>
        <a:srgbClr val="262626"/>
      </a:dk1>
      <a:lt1>
        <a:sysClr val="window" lastClr="FFFFFF"/>
      </a:lt1>
      <a:dk2>
        <a:srgbClr val="005691"/>
      </a:dk2>
      <a:lt2>
        <a:srgbClr val="EEECE1"/>
      </a:lt2>
      <a:accent1>
        <a:srgbClr val="005691"/>
      </a:accent1>
      <a:accent2>
        <a:srgbClr val="1983C6"/>
      </a:accent2>
      <a:accent3>
        <a:srgbClr val="B0CE37"/>
      </a:accent3>
      <a:accent4>
        <a:srgbClr val="FE19FF"/>
      </a:accent4>
      <a:accent5>
        <a:srgbClr val="4F81BD"/>
      </a:accent5>
      <a:accent6>
        <a:srgbClr val="F79646"/>
      </a:accent6>
      <a:hlink>
        <a:srgbClr val="E36C09"/>
      </a:hlink>
      <a:folHlink>
        <a:srgbClr val="FFC0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TaxCatchAll xmlns="b77c4627-432e-4615-b40f-8669b0c59e04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091C6F-F922-416F-8CEE-5B87E9180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9022EF-B9FE-42DF-B5C5-7B868C09B933}">
  <ds:schemaRefs>
    <ds:schemaRef ds:uri="http://schemas.microsoft.com/office/2006/metadata/properties"/>
    <ds:schemaRef ds:uri="http://schemas.microsoft.com/office/infopath/2007/PartnerControls"/>
    <ds:schemaRef ds:uri="12cb5c5a-8722-4a70-b009-024bc729e348"/>
    <ds:schemaRef ds:uri="b77c4627-432e-4615-b40f-8669b0c59e04"/>
  </ds:schemaRefs>
</ds:datastoreItem>
</file>

<file path=customXml/itemProps3.xml><?xml version="1.0" encoding="utf-8"?>
<ds:datastoreItem xmlns:ds="http://schemas.openxmlformats.org/officeDocument/2006/customXml" ds:itemID="{23F276DE-8469-44C8-A4A2-68AE44866E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97F45D-C4C1-4C8B-932A-1DE9DB3396E2}"/>
</file>

<file path=docProps/app.xml><?xml version="1.0" encoding="utf-8"?>
<Properties xmlns="http://schemas.openxmlformats.org/officeDocument/2006/extended-properties" xmlns:vt="http://schemas.openxmlformats.org/officeDocument/2006/docPropsVTypes">
  <Template>MeetingMinutesTemplate</Template>
  <TotalTime>154</TotalTime>
  <Pages>3</Pages>
  <Words>605</Words>
  <Characters>3764</Characters>
  <Application>Microsoft Office Word</Application>
  <DocSecurity>0</DocSecurity>
  <Lines>289</Lines>
  <Paragraphs>156</Paragraphs>
  <ScaleCrop>false</ScaleCrop>
  <Company/>
  <LinksUpToDate>false</LinksUpToDate>
  <CharactersWithSpaces>4213</CharactersWithSpaces>
  <SharedDoc>false</SharedDoc>
  <HLinks>
    <vt:vector size="36" baseType="variant">
      <vt:variant>
        <vt:i4>6750327</vt:i4>
      </vt:variant>
      <vt:variant>
        <vt:i4>15</vt:i4>
      </vt:variant>
      <vt:variant>
        <vt:i4>0</vt:i4>
      </vt:variant>
      <vt:variant>
        <vt:i4>5</vt:i4>
      </vt:variant>
      <vt:variant>
        <vt:lpwstr>https://lucid.app/lucidchart/c42f665d-cd7e-4533-804f-83b5594e53d5/edit?page=0_0&amp;invitationId=inv_6d10b901-14ab-4eb9-8e4e-e911a52fd49e</vt:lpwstr>
      </vt:variant>
      <vt:variant>
        <vt:lpwstr/>
      </vt:variant>
      <vt:variant>
        <vt:i4>1507358</vt:i4>
      </vt:variant>
      <vt:variant>
        <vt:i4>12</vt:i4>
      </vt:variant>
      <vt:variant>
        <vt:i4>0</vt:i4>
      </vt:variant>
      <vt:variant>
        <vt:i4>5</vt:i4>
      </vt:variant>
      <vt:variant>
        <vt:lpwstr>https://idsabbadox.sharepoint.com/:f:/r/teams/MANA/Shared Documents/MANA - AbbaDox RIS Project/Workflow Reviews?csf=1&amp;web=1&amp;e=Kln4aQ</vt:lpwstr>
      </vt:variant>
      <vt:variant>
        <vt:lpwstr/>
      </vt:variant>
      <vt:variant>
        <vt:i4>3014735</vt:i4>
      </vt:variant>
      <vt:variant>
        <vt:i4>9</vt:i4>
      </vt:variant>
      <vt:variant>
        <vt:i4>0</vt:i4>
      </vt:variant>
      <vt:variant>
        <vt:i4>5</vt:i4>
      </vt:variant>
      <vt:variant>
        <vt:lpwstr>https://idsabbadox.sharepoint.com/:x:/t/MANA/EQ4t27fDHI9BkyU8zfUthI0BM_TtRzXb4S8dtItGljZ-5Q?CID=740a4f7a-f49b-e349-32a3-9418544ebbd0&amp;e=4%3AlUdD5w&amp;at=9</vt:lpwstr>
      </vt:variant>
      <vt:variant>
        <vt:lpwstr/>
      </vt:variant>
      <vt:variant>
        <vt:i4>3735560</vt:i4>
      </vt:variant>
      <vt:variant>
        <vt:i4>6</vt:i4>
      </vt:variant>
      <vt:variant>
        <vt:i4>0</vt:i4>
      </vt:variant>
      <vt:variant>
        <vt:i4>5</vt:i4>
      </vt:variant>
      <vt:variant>
        <vt:lpwstr>https://idsabbadox.sharepoint.com/:x:/r/teams/MANA/_layouts/15/Doc.aspx?sourcedoc=%7BB7DB2D0E-1CC3-418F-9325-3CCDF52D848D%7D&amp;file=MANA%20Setup%20Workbook.xlsx&amp;action=default&amp;mobileredirect=true</vt:lpwstr>
      </vt:variant>
      <vt:variant>
        <vt:lpwstr/>
      </vt:variant>
      <vt:variant>
        <vt:i4>720927</vt:i4>
      </vt:variant>
      <vt:variant>
        <vt:i4>3</vt:i4>
      </vt:variant>
      <vt:variant>
        <vt:i4>0</vt:i4>
      </vt:variant>
      <vt:variant>
        <vt:i4>5</vt:i4>
      </vt:variant>
      <vt:variant>
        <vt:lpwstr>https://idsabbadox.sharepoint.com/teams/MANA/Shared Documents/Forms/AllItems.aspx?id=%2Fteams%2FMANA%2FShared%20Documents%2FMANA%20%2D%20AbbaDox%20RIS%20Project&amp;viewid=05fc5ec9%2D6697%2D4229%2D8a07%2D923d85c91320</vt:lpwstr>
      </vt:variant>
      <vt:variant>
        <vt:lpwstr/>
      </vt:variant>
      <vt:variant>
        <vt:i4>6815759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https://teams.microsoft.com/l/meetup-join/19%3ameeting_MTUxMzEzYjMtMTE2Yi00ZWMzLTk2NDAtZjQyMzdhYWZhY2Iz%40thread.v2/0?context=%7b%22Tid%22%3a%2217857e43-5020-4fed-b1b7-e78c63ccc93e%22%2c%22Oid%22%3a%22605f8c34-4b37-486b-b377-e0f451ec8e47%22%7d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Campbell</dc:creator>
  <cp:keywords/>
  <dc:description/>
  <cp:lastModifiedBy>Ruben Gonzalez</cp:lastModifiedBy>
  <cp:revision>37</cp:revision>
  <cp:lastPrinted>2017-08-16T14:23:00Z</cp:lastPrinted>
  <dcterms:created xsi:type="dcterms:W3CDTF">2025-10-22T13:33:00Z</dcterms:created>
  <dcterms:modified xsi:type="dcterms:W3CDTF">2025-10-29T13:49:00Z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