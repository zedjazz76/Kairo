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1B1FA7D4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09-24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FD128B">
                  <w:rPr>
                    <w:rFonts w:cs="Segoe UI"/>
                  </w:rPr>
                  <w:t>Wednesday, September 24,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DD45593" w14:textId="395078B4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C1C009D" w14:textId="2791436C" w:rsidR="0079129A" w:rsidRDefault="0079129A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BC0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43C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6010525" w14:textId="21CCF17C" w:rsidR="00AE22F4" w:rsidRDefault="00AE22F4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9/11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4EA8A987" w14:textId="07842093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3110D0D" w14:textId="787F16C6" w:rsidR="0008061B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10/02 </w:t>
            </w:r>
            <w:r w:rsidR="00912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- New</w:t>
            </w:r>
          </w:p>
          <w:p w14:paraId="359983B6" w14:textId="2D299798" w:rsidR="003B4DBA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9/19 Review </w:t>
            </w:r>
            <w:r w:rsidR="0006039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C24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35DAF4D" w14:textId="2136DD78" w:rsidR="0006039D" w:rsidRDefault="0006039D" w:rsidP="000603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Lung </w:t>
            </w:r>
            <w:r w:rsidR="00F9504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Follow Up Follows</w:t>
            </w:r>
          </w:p>
          <w:p w14:paraId="718CDE8F" w14:textId="69CC5059" w:rsidR="00F9504C" w:rsidRDefault="00F9504C" w:rsidP="00F9504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7C594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</w:t>
            </w:r>
            <w:r w:rsidR="00F577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/09 Review – Tentative availability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09B94979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New</w:t>
            </w:r>
          </w:p>
          <w:p w14:paraId="0EFB6C20" w14:textId="366CB7CB" w:rsidR="00BD2632" w:rsidRDefault="00BD2632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4B88399F" w14:textId="20E0439D" w:rsidR="00A2743C" w:rsidRPr="008B272B" w:rsidRDefault="00B61AA2" w:rsidP="00A2743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VPN: Same VPN</w:t>
            </w:r>
            <w:r w:rsidR="00AB6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will be used for Merge, MagView, PW and </w:t>
            </w:r>
            <w:proofErr w:type="spellStart"/>
            <w:r w:rsidR="00AB6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OnceEMR</w:t>
            </w:r>
            <w:proofErr w:type="spellEnd"/>
            <w:r w:rsidR="00213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529E6EC4" w14:textId="544ECE93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Merge PA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/</w:t>
            </w: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CS. 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Scope: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37BFC84F" w14:textId="003B5F93" w:rsidR="00BD17B3" w:rsidRPr="00583EED" w:rsidRDefault="009F15E1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</w:t>
            </w:r>
            <w:r w:rsidR="005C24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32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weekly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meeting</w:t>
            </w:r>
            <w:r w:rsidR="00332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cadence – in progress</w:t>
            </w:r>
          </w:p>
          <w:p w14:paraId="7C0BFE4C" w14:textId="7DAFF27A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D13634D" w14:textId="6037D168" w:rsidR="005D19A9" w:rsidRPr="00BD17B3" w:rsidRDefault="009F15E1" w:rsidP="00BD17B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="00F27D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Kickoff m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eeting on 10/7</w:t>
            </w:r>
            <w:r w:rsidR="00F27D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</w:p>
          <w:p w14:paraId="1923CC7E" w14:textId="37EEC59D" w:rsidR="00BD17B3" w:rsidRPr="00220351" w:rsidRDefault="006910AF" w:rsidP="0022035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Project kick-off completed, pending on resource assignment.</w:t>
            </w:r>
          </w:p>
          <w:p w14:paraId="1FB40A16" w14:textId="410BA85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  <w:p w14:paraId="7B5C123C" w14:textId="261044B4" w:rsidR="00ED3683" w:rsidRPr="00091805" w:rsidRDefault="00F54E23" w:rsidP="0009180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91805"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91805"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proofErr w:type="spellStart"/>
            <w:r w:rsidR="002D46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091805"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In Progress</w:t>
            </w:r>
          </w:p>
          <w:p w14:paraId="2E165B63" w14:textId="27847314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</w:p>
          <w:p w14:paraId="784BB731" w14:textId="1E2EA474" w:rsidR="00712971" w:rsidRPr="00C0098F" w:rsidRDefault="007B114F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Flatiron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In Progress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ETA 10/15</w:t>
            </w:r>
          </w:p>
          <w:p w14:paraId="6399A112" w14:textId="0A18BD9A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  <w:r w:rsidR="000B2D40">
              <w:rPr>
                <w:rFonts w:ascii="Calibri" w:eastAsia="Times New Roman" w:hAnsi="Calibri" w:cs="Calibri"/>
                <w:sz w:val="18"/>
                <w:szCs w:val="18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1BD7EF1A" w14:textId="705330BA" w:rsidR="00757ABE" w:rsidRPr="00924864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AbbaDox pending on samples from Merge, AbbaDox - New</w:t>
            </w:r>
          </w:p>
          <w:p w14:paraId="714685A5" w14:textId="30376560" w:rsidR="00757ABE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Account Configurations</w:t>
            </w:r>
          </w:p>
          <w:p w14:paraId="11E26B08" w14:textId="5527EBAE" w:rsidR="00321532" w:rsidRDefault="00321532" w:rsidP="0032153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9/18 Need to schedule configuration call with the Imaging Center, Dawn, </w:t>
            </w:r>
            <w:r w:rsidR="006C24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Lynette, and Britney. </w:t>
            </w:r>
          </w:p>
          <w:p w14:paraId="51ADAA9C" w14:textId="27E3F83F" w:rsidR="0065141F" w:rsidRDefault="0065141F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Combo Co</w:t>
            </w:r>
            <w:r w:rsidR="009324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des</w:t>
            </w:r>
          </w:p>
          <w:p w14:paraId="67C3BD37" w14:textId="1F3B0F78" w:rsidR="0093243C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10/1 - Completed</w:t>
            </w:r>
          </w:p>
          <w:p w14:paraId="7ED4EF67" w14:textId="5EB0491F" w:rsidR="0093243C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10/1 - Completed</w:t>
            </w:r>
          </w:p>
          <w:p w14:paraId="1DC810FE" w14:textId="0B9E4444" w:rsidR="00526554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018DC51A" w:rsidR="002E4FF5" w:rsidRPr="002E4FF5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D762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18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</w:t>
            </w:r>
            <w:r w:rsidR="00B072B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3F4AC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142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  <w:r w:rsidR="00DB17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2F5CE852" w:rsidR="00D11FE0" w:rsidRPr="00D11FE0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 </w:t>
            </w:r>
            <w:r w:rsidR="000605C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Amanda Revisiting Questionnaires</w:t>
            </w:r>
            <w:r w:rsidR="001A6BA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00B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02896AF" w14:textId="0E5DC85B" w:rsidR="00526554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Resource </w:t>
            </w:r>
            <w:r w:rsidR="005265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1712208A" w:rsidR="009074F8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– New</w:t>
            </w:r>
          </w:p>
          <w:p w14:paraId="610CB7A0" w14:textId="5AFB2A64" w:rsidR="004B2984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5F72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F5D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923A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9D684BC" w14:textId="4B1C0F3E" w:rsidR="00757ABE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Complex </w:t>
            </w:r>
            <w:r w:rsidR="0070326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Scheduling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Rules</w:t>
            </w:r>
          </w:p>
          <w:p w14:paraId="51035B4F" w14:textId="54534A14" w:rsidR="00E85166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5630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– 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7040415D" w14:textId="02C062B6" w:rsidR="00972368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</w:t>
            </w:r>
            <w:r w:rsidR="004B29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</w:t>
            </w:r>
          </w:p>
          <w:p w14:paraId="135D9EAB" w14:textId="0BFE1389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/1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11286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In Progress</w:t>
            </w:r>
          </w:p>
          <w:p w14:paraId="22C4CB55" w14:textId="35DDAD7A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9/19</w:t>
            </w:r>
            <w:r w:rsidR="006C24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653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– In Progress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9EBF587" w14:textId="0A270A4B" w:rsidR="00790308" w:rsidRP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will pursue Reforma to print Router, Recommendation, and Risk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Assesment</w:t>
            </w:r>
            <w:proofErr w:type="spellEnd"/>
          </w:p>
          <w:p w14:paraId="59B5A3C4" w14:textId="1D9B7E05" w:rsidR="0059732F" w:rsidRPr="005B1181" w:rsidRDefault="00A85C5A" w:rsidP="005B1181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5B1181">
              <w:t xml:space="preserve"> </w:t>
            </w:r>
            <w:r w:rsidR="005B1181" w:rsidRPr="0084732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required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.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28E2" w14:textId="77777777" w:rsidR="00757E84" w:rsidRDefault="00757E84" w:rsidP="00C60D2C">
      <w:pPr>
        <w:spacing w:after="0" w:line="240" w:lineRule="auto"/>
      </w:pPr>
      <w:r>
        <w:separator/>
      </w:r>
    </w:p>
  </w:endnote>
  <w:endnote w:type="continuationSeparator" w:id="0">
    <w:p w14:paraId="3EC8C6AC" w14:textId="77777777" w:rsidR="00757E84" w:rsidRDefault="00757E84" w:rsidP="00C60D2C">
      <w:pPr>
        <w:spacing w:after="0" w:line="240" w:lineRule="auto"/>
      </w:pPr>
      <w:r>
        <w:continuationSeparator/>
      </w:r>
    </w:p>
  </w:endnote>
  <w:endnote w:type="continuationNotice" w:id="1">
    <w:p w14:paraId="74792EE6" w14:textId="77777777" w:rsidR="00757E84" w:rsidRDefault="00757E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4F1E6" w14:textId="77777777" w:rsidR="00757E84" w:rsidRDefault="00757E84" w:rsidP="00C60D2C">
      <w:pPr>
        <w:spacing w:after="0" w:line="240" w:lineRule="auto"/>
      </w:pPr>
      <w:r>
        <w:separator/>
      </w:r>
    </w:p>
  </w:footnote>
  <w:footnote w:type="continuationSeparator" w:id="0">
    <w:p w14:paraId="6EFEA8D8" w14:textId="77777777" w:rsidR="00757E84" w:rsidRDefault="00757E84" w:rsidP="00C60D2C">
      <w:pPr>
        <w:spacing w:after="0" w:line="240" w:lineRule="auto"/>
      </w:pPr>
      <w:r>
        <w:continuationSeparator/>
      </w:r>
    </w:p>
  </w:footnote>
  <w:footnote w:type="continuationNotice" w:id="1">
    <w:p w14:paraId="36AC64F0" w14:textId="77777777" w:rsidR="00757E84" w:rsidRDefault="00757E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097D"/>
    <w:rsid w:val="00021DE7"/>
    <w:rsid w:val="00022AAF"/>
    <w:rsid w:val="00022E30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6039D"/>
    <w:rsid w:val="000605C9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6AC"/>
    <w:rsid w:val="000907F8"/>
    <w:rsid w:val="00091721"/>
    <w:rsid w:val="00091805"/>
    <w:rsid w:val="000925C3"/>
    <w:rsid w:val="000940D6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722F"/>
    <w:rsid w:val="002E7344"/>
    <w:rsid w:val="002F0105"/>
    <w:rsid w:val="002F06F3"/>
    <w:rsid w:val="002F08E0"/>
    <w:rsid w:val="002F12D3"/>
    <w:rsid w:val="002F1940"/>
    <w:rsid w:val="002F19CE"/>
    <w:rsid w:val="002F270A"/>
    <w:rsid w:val="002F370E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661"/>
    <w:rsid w:val="00301BA8"/>
    <w:rsid w:val="00301CAF"/>
    <w:rsid w:val="00301D11"/>
    <w:rsid w:val="00301D68"/>
    <w:rsid w:val="00301FAD"/>
    <w:rsid w:val="0030230B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03C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1181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A21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320"/>
    <w:rsid w:val="00756D41"/>
    <w:rsid w:val="00757ABE"/>
    <w:rsid w:val="00757C73"/>
    <w:rsid w:val="00757E84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9A3"/>
    <w:rsid w:val="00806715"/>
    <w:rsid w:val="00806B0C"/>
    <w:rsid w:val="0080717A"/>
    <w:rsid w:val="0081001F"/>
    <w:rsid w:val="0081034E"/>
    <w:rsid w:val="00810A85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94F"/>
    <w:rsid w:val="00906A25"/>
    <w:rsid w:val="009074F8"/>
    <w:rsid w:val="0091018A"/>
    <w:rsid w:val="00910B1F"/>
    <w:rsid w:val="00910B4D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3A0A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E7F"/>
    <w:rsid w:val="00B47C34"/>
    <w:rsid w:val="00B50547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4586"/>
    <w:rsid w:val="00D1467B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3C6A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80075"/>
    <w:rsid w:val="00D800D1"/>
    <w:rsid w:val="00D80686"/>
    <w:rsid w:val="00D80BA4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7A6"/>
    <w:rsid w:val="00F43BB8"/>
    <w:rsid w:val="00F43FD7"/>
    <w:rsid w:val="00F44D83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7FF"/>
    <w:rsid w:val="00F71C02"/>
    <w:rsid w:val="00F71EBC"/>
    <w:rsid w:val="00F73239"/>
    <w:rsid w:val="00F736A5"/>
    <w:rsid w:val="00F741EA"/>
    <w:rsid w:val="00F76289"/>
    <w:rsid w:val="00F76C15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C72BC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33E21-8BAF-421E-9355-A3E6C469663E}"/>
</file>

<file path=customXml/itemProps2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1116</TotalTime>
  <Pages>2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29</cp:revision>
  <cp:lastPrinted>2017-08-16T14:23:00Z</cp:lastPrinted>
  <dcterms:created xsi:type="dcterms:W3CDTF">2025-09-24T13:46:00Z</dcterms:created>
  <dcterms:modified xsi:type="dcterms:W3CDTF">2025-10-01T12:38:00Z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