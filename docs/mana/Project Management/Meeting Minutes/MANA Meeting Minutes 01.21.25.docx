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23A9DC65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1-21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AA14C0">
                  <w:rPr>
                    <w:rFonts w:cs="Segoe UI"/>
                  </w:rPr>
                  <w:t>Wednesday, January 21,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42CD3654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Tentative - 2/</w:t>
            </w:r>
            <w:r w:rsidR="006661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24</w:t>
            </w:r>
          </w:p>
          <w:p w14:paraId="7C863DB8" w14:textId="12F713E3" w:rsidR="001B7C1C" w:rsidRDefault="001B7C1C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On-site assessment</w:t>
            </w:r>
          </w:p>
          <w:p w14:paraId="38D59C82" w14:textId="1A45A2E0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2019F7DE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571D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0518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A0A4E56" w14:textId="716D5021" w:rsidR="003E7D57" w:rsidRDefault="00C662F5" w:rsidP="003E7D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F416C3" w:rsidRPr="00F416C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Action</w:t>
            </w:r>
            <w:r w:rsidR="00F416C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request being </w:t>
            </w:r>
            <w:r w:rsidR="00C96A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written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 w:rsidR="003E7D5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0A8904A9" w14:textId="581B3972" w:rsidR="003E7D57" w:rsidRPr="003E7D57" w:rsidRDefault="003D2C4F" w:rsidP="003D2C4F">
            <w:pPr>
              <w:pStyle w:val="ListParagraph"/>
              <w:numPr>
                <w:ilvl w:val="4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1/21 Discussion required</w:t>
            </w:r>
            <w:r w:rsidR="00481E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1/28 Completed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2949EAA3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12/</w:t>
            </w:r>
            <w:r w:rsidR="00C75D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</w:p>
          <w:p w14:paraId="64411DA7" w14:textId="79352E66" w:rsidR="00C75DEC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Order Intake – </w:t>
            </w:r>
            <w:r w:rsidR="00115C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104DD5D" w14:textId="4C596F40" w:rsidR="00F60802" w:rsidRPr="00F60802" w:rsidRDefault="0049068D" w:rsidP="00F60802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1/5</w:t>
            </w:r>
            <w:r w:rsidR="005331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Pending and Scheduling – </w:t>
            </w:r>
            <w:r w:rsidR="00115C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E308B98" w14:textId="4B7EF91B" w:rsidR="00CA4797" w:rsidRPr="00AB71A9" w:rsidRDefault="00F6080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Billing Workflow discussion required, AbbaDox </w:t>
            </w:r>
            <w:r w:rsidR="00115C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15C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  <w:r w:rsidR="00CA479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23CA8D62" w14:textId="39BBF929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12/</w:t>
            </w:r>
            <w:r w:rsidR="00C75D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</w:p>
          <w:p w14:paraId="265C9764" w14:textId="1A3B3204" w:rsidR="00C75DEC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Order Intake – Completed</w:t>
            </w:r>
          </w:p>
          <w:p w14:paraId="66B088D7" w14:textId="2E4B52D2" w:rsidR="00F3083A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Pending and Scheduling – Completed</w:t>
            </w:r>
          </w:p>
          <w:p w14:paraId="3DB2C999" w14:textId="42653BDF" w:rsidR="00F3083A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Registration </w:t>
            </w:r>
            <w:r w:rsidR="00CD59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D59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51376FC4" w14:textId="134CAAF8" w:rsidR="00CD593E" w:rsidRDefault="00CD593E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Technologist – </w:t>
            </w:r>
            <w:r w:rsidR="00E9331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307C8C1" w14:textId="147A1EDA" w:rsidR="006D7860" w:rsidRPr="005C23E0" w:rsidRDefault="006D7860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5457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Billing Workflow </w:t>
            </w:r>
            <w:r w:rsidR="00CF73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 on 1/23</w:t>
            </w:r>
            <w:r w:rsidR="00115C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2FE00734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Merge PACS.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ORM,ADT,ORU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 at 3.00 PM EST.</w:t>
            </w:r>
            <w:r w:rsidR="000211A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64E3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49AC7252" w14:textId="306F82FB" w:rsidR="000D1804" w:rsidRPr="000D1804" w:rsidRDefault="00B64E3B" w:rsidP="000D180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AbbaDox is sending all messages, and interface is enabled.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078DF24C" w14:textId="02F27A9C" w:rsidR="009F55A9" w:rsidRDefault="009F55A9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1/7 Full loop completed, AbbaDox reviewing IB ORU</w:t>
            </w:r>
            <w:r w:rsidR="00B47D4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and validation on report, AbbaDox </w:t>
            </w:r>
            <w:r w:rsidR="00496E6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47D4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7CBB949A" w14:textId="684CBF02" w:rsidR="00A6289F" w:rsidRDefault="00496E66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A6289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Recent issues:</w:t>
            </w:r>
          </w:p>
          <w:p w14:paraId="54BD396B" w14:textId="195CAC81" w:rsidR="00496E66" w:rsidRDefault="00496E66" w:rsidP="00A6289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Complex procedures</w:t>
            </w:r>
            <w:r w:rsidR="00032DD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rescheduling issue (AbbaDox not sending </w:t>
            </w:r>
            <w:r w:rsidR="00401A0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cancellation message for </w:t>
            </w:r>
            <w:r w:rsidR="00A6289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ungroup complex procedures)</w:t>
            </w:r>
            <w:r w:rsidR="00BF4C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7D31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F4C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D31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921407A" w14:textId="39E1D4CC" w:rsidR="007D31BF" w:rsidRDefault="007D31BF" w:rsidP="007D31BF">
            <w:pPr>
              <w:pStyle w:val="ListParagraph"/>
              <w:numPr>
                <w:ilvl w:val="4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1/28 Trigger takes place upon appointment status update.</w:t>
            </w:r>
          </w:p>
          <w:p w14:paraId="731CB6F6" w14:textId="46D91548" w:rsidR="00A6289F" w:rsidRDefault="00D47D85" w:rsidP="00A6289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Addendum </w:t>
            </w:r>
            <w:r w:rsidR="00BF4C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follow up required, AbbaDox – New</w:t>
            </w:r>
          </w:p>
          <w:p w14:paraId="5F1E7F85" w14:textId="32F5AB86" w:rsidR="00BF4C84" w:rsidRPr="000D1804" w:rsidRDefault="002933CA" w:rsidP="00A6289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Filter required </w:t>
            </w:r>
            <w:r w:rsidR="00E853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 ADT, only send ADT when appointment is scheduled in breast center location, AbbaDox </w:t>
            </w:r>
            <w:r w:rsidR="00337E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E853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37E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 – Confirm status with Carrie</w:t>
            </w:r>
          </w:p>
          <w:p w14:paraId="23A1E377" w14:textId="5798910E" w:rsidR="000F6C53" w:rsidRPr="00A1430B" w:rsidRDefault="00354434" w:rsidP="00A1430B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100%</w:t>
            </w:r>
          </w:p>
          <w:p w14:paraId="6A44680B" w14:textId="7D908CF7" w:rsidR="009A2924" w:rsidRPr="00BD17B3" w:rsidRDefault="00A1430B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1/21 Issue determined, need to build updates rooms and create procedures under modality PT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Completed</w:t>
            </w:r>
          </w:p>
          <w:p w14:paraId="1FB40A16" w14:textId="0B1D0062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FD1D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</w:t>
            </w:r>
            <w:r w:rsidR="00473FE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2FE05815" w14:textId="53E25075" w:rsidR="003E538D" w:rsidRDefault="003E538D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12/31 Report in embedded PDF can be sent in OB ORU</w:t>
            </w:r>
            <w:r w:rsidR="00AE796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from AbbaDox to eCW.</w:t>
            </w:r>
          </w:p>
          <w:p w14:paraId="1E9A6FE9" w14:textId="4EE18342" w:rsidR="004C4177" w:rsidRDefault="004C4177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1/21 HOG Results to be delayed</w:t>
            </w:r>
            <w:r w:rsidR="006E2DE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to eCW</w:t>
            </w:r>
            <w:r w:rsidR="00840DE1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confirmed, AbbaDox - Completed</w:t>
            </w:r>
          </w:p>
          <w:p w14:paraId="355346CD" w14:textId="1792C7BF" w:rsidR="00B37232" w:rsidRDefault="00A65D3F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1/21 Mapping</w:t>
            </w:r>
            <w:r w:rsidR="00FE5C0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of Location/Rooms required, AbbaDox – In Progress</w:t>
            </w:r>
          </w:p>
          <w:p w14:paraId="432FB870" w14:textId="72D55FEF" w:rsidR="00CC3A79" w:rsidRDefault="00CC3A79" w:rsidP="00CC3A79">
            <w:pPr>
              <w:pStyle w:val="ListParagraph"/>
              <w:numPr>
                <w:ilvl w:val="3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1/28 Require assistance from MANA</w:t>
            </w:r>
          </w:p>
          <w:p w14:paraId="28A19E7C" w14:textId="2D546371" w:rsidR="00426923" w:rsidRDefault="00426923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compendium to eCW must refined to only the procedures that will ever be submitted from eCW. Current compendium also has procedures required for </w:t>
            </w:r>
            <w:r w:rsidR="00FE5C0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migration, AbbaDox – New</w:t>
            </w:r>
          </w:p>
          <w:p w14:paraId="389E2187" w14:textId="4BDAC388" w:rsidR="00FE5C0C" w:rsidRPr="00882B67" w:rsidRDefault="00FE5C0C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8A6674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Modality in AbbaDox needs to be mapped to visit type in eCW, AbbaDox/eCW - New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48E914BD" w14:textId="22756A8B" w:rsidR="00773B72" w:rsidRDefault="007F3DA1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E1DE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054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to return 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signed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</w:t>
            </w:r>
            <w:r w:rsidR="00612DC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 from HOG/OncoEMR</w:t>
            </w:r>
            <w:r w:rsidR="000D18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23D36A3" w14:textId="2E5DE937" w:rsidR="00AF4776" w:rsidRPr="006C1037" w:rsidRDefault="00AF4776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1/7 AbbaDox is ready to revamp interface, AbbaDox </w:t>
            </w:r>
            <w:r w:rsidR="00E741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741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C15DE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50973C22" w14:textId="10F94645" w:rsidR="004E17C3" w:rsidRPr="004808A2" w:rsidRDefault="00AF4776" w:rsidP="000C7BD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1430B">
              <w:rPr>
                <w:rFonts w:ascii="Calibri" w:eastAsia="Times New Roman" w:hAnsi="Calibri" w:cs="Calibri"/>
                <w:sz w:val="18"/>
                <w:szCs w:val="18"/>
              </w:rPr>
              <w:t>1</w:t>
            </w:r>
            <w:r w:rsidR="00FD1F22">
              <w:rPr>
                <w:rFonts w:ascii="Calibri" w:eastAsia="Times New Roman" w:hAnsi="Calibri" w:cs="Calibri"/>
                <w:sz w:val="18"/>
                <w:szCs w:val="18"/>
              </w:rPr>
              <w:t>/21</w:t>
            </w:r>
            <w:r w:rsidRPr="00A1430B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FD1F22">
              <w:rPr>
                <w:rFonts w:ascii="Calibri" w:eastAsia="Times New Roman" w:hAnsi="Calibri" w:cs="Calibri"/>
                <w:sz w:val="18"/>
                <w:szCs w:val="18"/>
              </w:rPr>
              <w:t>Discuss duplicate patients and Room Mapping</w:t>
            </w:r>
          </w:p>
          <w:p w14:paraId="1FA8C3F0" w14:textId="289F4B9F" w:rsidR="004808A2" w:rsidRPr="007D4ED7" w:rsidRDefault="007D4ED7" w:rsidP="000C7BD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1/21 MANA cleaned up patients in eCW, Merge to share new data upload to AbbaDox.</w:t>
            </w:r>
          </w:p>
          <w:p w14:paraId="5B56BB7B" w14:textId="7C0BABD4" w:rsidR="007D4ED7" w:rsidRPr="00A1430B" w:rsidRDefault="007D4ED7" w:rsidP="000C7BD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1/21 MANA to assist on room mapping file in Sharepoint, MANA - New</w:t>
            </w:r>
          </w:p>
          <w:p w14:paraId="6D41E382" w14:textId="47E5DC9C" w:rsidR="00801DD6" w:rsidRPr="00801DD6" w:rsidRDefault="00757ABE" w:rsidP="00801DD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ETA: </w:t>
            </w:r>
            <w:r w:rsidR="00F13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12/5</w:t>
            </w:r>
          </w:p>
          <w:p w14:paraId="2675B70B" w14:textId="31CBE377" w:rsidR="006A5F45" w:rsidRDefault="00E6380E" w:rsidP="006A5F45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Configuration for </w:t>
            </w:r>
            <w:r w:rsidR="00BF6B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Foreign Films and dictated letters – </w:t>
            </w:r>
            <w:r w:rsidR="006A5F4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D2F30FD" w14:textId="173C35DD" w:rsidR="006A5F45" w:rsidRPr="006A5F45" w:rsidRDefault="006A5F45" w:rsidP="006A5F4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1/28 IC will adopt propose workflow via scheduling wizard</w:t>
            </w:r>
          </w:p>
          <w:p w14:paraId="65692DC0" w14:textId="750F6FEB" w:rsidR="00BF6BA8" w:rsidRDefault="006A5F45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Bug tickets reported by BC are being prioritized this week. </w:t>
            </w:r>
          </w:p>
          <w:p w14:paraId="0F48264D" w14:textId="4ABEAA10" w:rsidR="00A56EB6" w:rsidRDefault="00A56EB6" w:rsidP="00A56EB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6EB6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Enhancement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</w:p>
          <w:p w14:paraId="1B55E002" w14:textId="1BDA6512" w:rsidR="00CC3A79" w:rsidRDefault="00CC3A79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FAB Feature-725</w:t>
            </w:r>
          </w:p>
          <w:p w14:paraId="7A1FEDC7" w14:textId="6AECD936" w:rsidR="00A56EB6" w:rsidRPr="00A56EB6" w:rsidRDefault="00A56EB6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 Inquiry: In wizard, request to not have all locations selected when scheduling by default, AbbaDox – New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0470669C" w:rsidR="00A85C5A" w:rsidRPr="00644772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</w:pPr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lastRenderedPageBreak/>
              <w:t>Reforma (Print)</w:t>
            </w:r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– No need Reforma Barco</w:t>
            </w:r>
            <w:r w:rsid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de</w:t>
            </w:r>
          </w:p>
          <w:p w14:paraId="5B7F65D9" w14:textId="745B0421" w:rsidR="00FD1F22" w:rsidRPr="00CC3A79" w:rsidRDefault="00B330FE" w:rsidP="00CC3A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FD1F22" w:rsidRP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1/21 New forms available for upload</w:t>
            </w:r>
          </w:p>
          <w:p w14:paraId="2F58FA13" w14:textId="3A7971BB" w:rsidR="00644772" w:rsidRPr="00370443" w:rsidRDefault="00CC3A79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7903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A56EB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 Reforma - Completed</w:t>
            </w: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7D41" w14:textId="77777777" w:rsidR="00F51548" w:rsidRDefault="00F51548" w:rsidP="00C60D2C">
      <w:pPr>
        <w:spacing w:after="0" w:line="240" w:lineRule="auto"/>
      </w:pPr>
      <w:r>
        <w:separator/>
      </w:r>
    </w:p>
  </w:endnote>
  <w:endnote w:type="continuationSeparator" w:id="0">
    <w:p w14:paraId="28A24174" w14:textId="77777777" w:rsidR="00F51548" w:rsidRDefault="00F51548" w:rsidP="00C60D2C">
      <w:pPr>
        <w:spacing w:after="0" w:line="240" w:lineRule="auto"/>
      </w:pPr>
      <w:r>
        <w:continuationSeparator/>
      </w:r>
    </w:p>
  </w:endnote>
  <w:endnote w:type="continuationNotice" w:id="1">
    <w:p w14:paraId="1E2A56B5" w14:textId="77777777" w:rsidR="00F51548" w:rsidRDefault="00F515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9DD85" w14:textId="77777777" w:rsidR="00F51548" w:rsidRDefault="00F51548" w:rsidP="00C60D2C">
      <w:pPr>
        <w:spacing w:after="0" w:line="240" w:lineRule="auto"/>
      </w:pPr>
      <w:r>
        <w:separator/>
      </w:r>
    </w:p>
  </w:footnote>
  <w:footnote w:type="continuationSeparator" w:id="0">
    <w:p w14:paraId="36BE10DD" w14:textId="77777777" w:rsidR="00F51548" w:rsidRDefault="00F51548" w:rsidP="00C60D2C">
      <w:pPr>
        <w:spacing w:after="0" w:line="240" w:lineRule="auto"/>
      </w:pPr>
      <w:r>
        <w:continuationSeparator/>
      </w:r>
    </w:p>
  </w:footnote>
  <w:footnote w:type="continuationNotice" w:id="1">
    <w:p w14:paraId="06B13291" w14:textId="77777777" w:rsidR="00F51548" w:rsidRDefault="00F515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425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150B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2DD2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7D3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5CF3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1A58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33CA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3F89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37E7D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2873"/>
    <w:rsid w:val="003D2C4F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671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538D"/>
    <w:rsid w:val="003E6220"/>
    <w:rsid w:val="003E698D"/>
    <w:rsid w:val="003E6AAB"/>
    <w:rsid w:val="003E7D57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A07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692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3FED"/>
    <w:rsid w:val="00474A2C"/>
    <w:rsid w:val="00474A41"/>
    <w:rsid w:val="00474E1F"/>
    <w:rsid w:val="00474E67"/>
    <w:rsid w:val="004764F1"/>
    <w:rsid w:val="00476649"/>
    <w:rsid w:val="004778A3"/>
    <w:rsid w:val="004800B2"/>
    <w:rsid w:val="00480111"/>
    <w:rsid w:val="004806DB"/>
    <w:rsid w:val="004808A2"/>
    <w:rsid w:val="00481069"/>
    <w:rsid w:val="00481EA1"/>
    <w:rsid w:val="00483157"/>
    <w:rsid w:val="00483385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8B6"/>
    <w:rsid w:val="00491C41"/>
    <w:rsid w:val="00491D65"/>
    <w:rsid w:val="004921BF"/>
    <w:rsid w:val="004929D0"/>
    <w:rsid w:val="00492C97"/>
    <w:rsid w:val="00492D9B"/>
    <w:rsid w:val="004936E1"/>
    <w:rsid w:val="00496E66"/>
    <w:rsid w:val="00497285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177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714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CFD"/>
    <w:rsid w:val="005B5DC1"/>
    <w:rsid w:val="005B6A8A"/>
    <w:rsid w:val="005B6AC1"/>
    <w:rsid w:val="005B796A"/>
    <w:rsid w:val="005B7DB3"/>
    <w:rsid w:val="005C23E0"/>
    <w:rsid w:val="005C2413"/>
    <w:rsid w:val="005C3355"/>
    <w:rsid w:val="005C3BA9"/>
    <w:rsid w:val="005C629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1FFF"/>
    <w:rsid w:val="00662595"/>
    <w:rsid w:val="0066382C"/>
    <w:rsid w:val="00664C94"/>
    <w:rsid w:val="0066503A"/>
    <w:rsid w:val="00666088"/>
    <w:rsid w:val="0066616A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5F45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D5718"/>
    <w:rsid w:val="006D7860"/>
    <w:rsid w:val="006E07AF"/>
    <w:rsid w:val="006E0D19"/>
    <w:rsid w:val="006E1B67"/>
    <w:rsid w:val="006E1CFE"/>
    <w:rsid w:val="006E1F7D"/>
    <w:rsid w:val="006E2939"/>
    <w:rsid w:val="006E2DEE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13C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B36"/>
    <w:rsid w:val="007A1F86"/>
    <w:rsid w:val="007A41A8"/>
    <w:rsid w:val="007A478E"/>
    <w:rsid w:val="007A5D68"/>
    <w:rsid w:val="007A6327"/>
    <w:rsid w:val="007A6D84"/>
    <w:rsid w:val="007A6F14"/>
    <w:rsid w:val="007A6FA1"/>
    <w:rsid w:val="007A73ED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DD0"/>
    <w:rsid w:val="007D18F3"/>
    <w:rsid w:val="007D2A9C"/>
    <w:rsid w:val="007D2D95"/>
    <w:rsid w:val="007D31BF"/>
    <w:rsid w:val="007D338F"/>
    <w:rsid w:val="007D4013"/>
    <w:rsid w:val="007D46A1"/>
    <w:rsid w:val="007D4ED7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0DE1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674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59E6"/>
    <w:rsid w:val="009A5F8F"/>
    <w:rsid w:val="009A66D1"/>
    <w:rsid w:val="009A6D29"/>
    <w:rsid w:val="009A72D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5F1B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30B"/>
    <w:rsid w:val="00A14DF6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0E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6EB6"/>
    <w:rsid w:val="00A571D9"/>
    <w:rsid w:val="00A57B50"/>
    <w:rsid w:val="00A60E6A"/>
    <w:rsid w:val="00A6289F"/>
    <w:rsid w:val="00A62DEB"/>
    <w:rsid w:val="00A6439D"/>
    <w:rsid w:val="00A65D3F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4C0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B71A9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2D9C"/>
    <w:rsid w:val="00B12DA6"/>
    <w:rsid w:val="00B139AC"/>
    <w:rsid w:val="00B13B52"/>
    <w:rsid w:val="00B14C71"/>
    <w:rsid w:val="00B15658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37232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26F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C84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5DC3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797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3A79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38D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7A5B"/>
    <w:rsid w:val="00D209C8"/>
    <w:rsid w:val="00D21350"/>
    <w:rsid w:val="00D21380"/>
    <w:rsid w:val="00D21F90"/>
    <w:rsid w:val="00D22B74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47D85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B75A1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3F21"/>
    <w:rsid w:val="00E2458D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4135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396"/>
    <w:rsid w:val="00E854B4"/>
    <w:rsid w:val="00E862B6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331A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060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548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60802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041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1D0B"/>
    <w:rsid w:val="00FD1F22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5C0C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0FFE"/>
    <w:rsid w:val="00122C4D"/>
    <w:rsid w:val="0014180F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B282C"/>
    <w:rsid w:val="003B4CF6"/>
    <w:rsid w:val="003C256B"/>
    <w:rsid w:val="003D0B41"/>
    <w:rsid w:val="003D2873"/>
    <w:rsid w:val="003D4984"/>
    <w:rsid w:val="003E0F51"/>
    <w:rsid w:val="003F1FCF"/>
    <w:rsid w:val="003F3F62"/>
    <w:rsid w:val="004034C9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11AD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0871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5F1B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6D71"/>
    <w:rsid w:val="00D80B02"/>
    <w:rsid w:val="00DA5B17"/>
    <w:rsid w:val="00DB134A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D574E3-ECA3-4544-8248-033D31A3C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84</TotalTime>
  <Pages>3</Pages>
  <Words>663</Words>
  <Characters>4186</Characters>
  <Application>Microsoft Office Word</Application>
  <DocSecurity>0</DocSecurity>
  <Lines>104</Lines>
  <Paragraphs>74</Paragraphs>
  <ScaleCrop>false</ScaleCrop>
  <Company/>
  <LinksUpToDate>false</LinksUpToDate>
  <CharactersWithSpaces>4775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45</cp:revision>
  <cp:lastPrinted>2017-08-16T14:23:00Z</cp:lastPrinted>
  <dcterms:created xsi:type="dcterms:W3CDTF">2026-01-21T14:57:00Z</dcterms:created>
  <dcterms:modified xsi:type="dcterms:W3CDTF">2026-01-28T15:03:00Z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