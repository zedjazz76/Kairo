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BB6B189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2-18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303A26">
                  <w:rPr>
                    <w:rFonts w:cs="Segoe UI"/>
                  </w:rPr>
                  <w:t>Wednesday, February 18,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688796A0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Tentative </w:t>
            </w:r>
            <w:r w:rsidR="00820B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20B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TBD</w:t>
            </w:r>
          </w:p>
          <w:p w14:paraId="35F0FD02" w14:textId="005BCE2B" w:rsidR="00820B30" w:rsidRDefault="00820B30" w:rsidP="00820B3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2/11 Pending feedback on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Hollogic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3C61E66D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746CC1FA" w14:textId="03447491" w:rsidR="00D57A88" w:rsidRDefault="005C20E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2/11Billing workflow with ISC, AbbaDox - Completed</w:t>
            </w:r>
          </w:p>
          <w:p w14:paraId="179EB2FE" w14:textId="5F155FEC" w:rsidR="00334282" w:rsidRDefault="0033428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Include MANA into this request RT-789</w:t>
            </w:r>
          </w:p>
          <w:p w14:paraId="23CA8D62" w14:textId="447735B2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</w:p>
          <w:p w14:paraId="6A5B737C" w14:textId="7E0F8343" w:rsidR="00E00527" w:rsidRDefault="00E00527" w:rsidP="005C20E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Carrie to confirm with Kim sign-off on </w:t>
            </w:r>
            <w:r w:rsidR="005C20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1C3C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21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30EB4FBF" w14:textId="62B68A68" w:rsidR="001C3C14" w:rsidRDefault="001C3C14" w:rsidP="001C3C14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Team agreed to discontinue Monday and Tuesday meetings to completion workflow and app build.</w:t>
            </w:r>
          </w:p>
          <w:p w14:paraId="2A9981A0" w14:textId="48C355DC" w:rsidR="003A15B4" w:rsidRDefault="003A15B4" w:rsidP="003A15B4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Training</w:t>
            </w:r>
          </w:p>
          <w:p w14:paraId="07B7AE40" w14:textId="2945973B" w:rsidR="003A15B4" w:rsidRPr="00E00527" w:rsidRDefault="003A15B4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2/12 </w:t>
            </w:r>
            <w:r w:rsidR="00B279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Collateral for training</w:t>
            </w:r>
            <w:r w:rsidR="00C70B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one-to-one</w:t>
            </w:r>
            <w:r w:rsidR="00F07A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2682F86" w:rsidR="00354434" w:rsidRPr="00E84787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</w:pPr>
            <w:r w:rsidRPr="00E8478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  <w:t>Merge PACS.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Scope: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ORM,ADT,ORU</w:t>
            </w:r>
            <w:r w:rsidR="00C1399F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B64E3B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100</w:t>
            </w:r>
            <w:r w:rsidR="00B331D3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%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7CBB949A" w14:textId="684CBF02" w:rsidR="00A6289F" w:rsidRDefault="00496E66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A6289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Recent issues:</w:t>
            </w:r>
          </w:p>
          <w:p w14:paraId="731CB6F6" w14:textId="46D91548" w:rsidR="00A6289F" w:rsidRDefault="00D47D85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Addendum 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follow up required, AbbaDox – New</w:t>
            </w:r>
          </w:p>
          <w:p w14:paraId="5F1E7F85" w14:textId="7AA893B3" w:rsidR="00BF4C84" w:rsidRDefault="002F3527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 w:rsidR="002933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Filter required 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 ADT, only send ADT when appointment is scheduled in breast center location, AbbaDox </w:t>
            </w:r>
            <w:r w:rsidR="00337E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64ED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10C8294" w14:textId="76B2B020" w:rsidR="00C85FBD" w:rsidRPr="000D1804" w:rsidRDefault="00C85FBD" w:rsidP="00C85FB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2/11 Interface testing </w:t>
            </w:r>
            <w:r w:rsidR="00BA718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with all procedures, MANA – In Progress</w:t>
            </w:r>
          </w:p>
          <w:p w14:paraId="6A44680B" w14:textId="7903E08F" w:rsidR="009A2924" w:rsidRPr="005C20E2" w:rsidRDefault="00354434" w:rsidP="005C20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009A3AC2" w14:textId="0A0E24A8" w:rsidR="00A42EA2" w:rsidRPr="00A42EA2" w:rsidRDefault="00011BFC" w:rsidP="00EA08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 w:rsidR="00EA08B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Foreign Films: </w:t>
            </w:r>
            <w:r w:rsidR="00DE46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Update OB logic to trigger ORM upon 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NEW </w:t>
            </w:r>
            <w:r w:rsidR="00DE46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appointment 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status, AbbaDox </w:t>
            </w:r>
            <w:r w:rsidR="004A1E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A1E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1A36D7FB" w14:textId="395ACF44" w:rsidR="00A87A26" w:rsidRDefault="00F41884" w:rsidP="00FA7A2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Follow up on linked studies from PT/CT</w:t>
            </w:r>
            <w:r w:rsidR="00F924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FA7A23" w:rsidRPr="00FA7A2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Issue:</w:t>
            </w:r>
            <w:r w:rsidR="00FA7A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924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is displaying </w:t>
            </w:r>
            <w:r w:rsidR="00CE46A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one of the two modalities</w:t>
            </w:r>
            <w:r w:rsidR="00BC3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 the report, not both.</w:t>
            </w:r>
            <w:r w:rsidR="00FA7A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A7A23" w:rsidRPr="00FA7A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Accessions are AB2440 and AB2434</w:t>
            </w:r>
            <w:r w:rsidR="003E2E9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850C4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103EC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850C4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AD99AA4" w14:textId="74166FD4" w:rsidR="0037397A" w:rsidRDefault="0037397A" w:rsidP="0037397A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Followed up with PS360 regarding this issue</w:t>
            </w:r>
            <w:r w:rsidR="00BF19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update can be done </w:t>
            </w:r>
            <w:r w:rsidR="007937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by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PS</w:t>
            </w:r>
            <w:r w:rsidR="000E2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PS – In Progress</w:t>
            </w:r>
          </w:p>
          <w:p w14:paraId="4E13809E" w14:textId="14A34703" w:rsidR="000E2E6A" w:rsidRPr="000E2E6A" w:rsidRDefault="00103EC6" w:rsidP="000E2E6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1B167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Custo</w:t>
            </w:r>
            <w:r w:rsidR="001032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</w:t>
            </w:r>
            <w:r w:rsidR="001B167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field follow up to PowerScribe</w:t>
            </w:r>
            <w:r w:rsidR="000E2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PS – New</w:t>
            </w:r>
          </w:p>
          <w:p w14:paraId="1FB40A16" w14:textId="0B1D006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D1D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  <w:r w:rsidR="00473FE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32FB870" w14:textId="3FF74D75" w:rsidR="00CC3A79" w:rsidRPr="006513C2" w:rsidRDefault="00A65D3F" w:rsidP="006513C2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1/21 Mapping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of Location/Rooms required</w:t>
            </w:r>
          </w:p>
          <w:p w14:paraId="63A5BC8B" w14:textId="68E30D72" w:rsidR="00D1689F" w:rsidRDefault="00D1689F" w:rsidP="00CC3A79">
            <w:pPr>
              <w:pStyle w:val="ListParagraph"/>
              <w:numPr>
                <w:ilvl w:val="3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2/4 Mapping file reviewed, MANA team will assist on mapping and will share document with Steven, MANA - </w:t>
            </w:r>
            <w:r w:rsidR="00626F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28A19E7C" w14:textId="01CE2BAE" w:rsidR="00426923" w:rsidRDefault="004269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compendium to </w:t>
            </w:r>
            <w:proofErr w:type="spellStart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must refined to only the procedures that will ever be submitted from </w:t>
            </w:r>
            <w:proofErr w:type="spellStart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. Current compendium also has procedures required for 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migration, AbbaDox – </w:t>
            </w:r>
            <w:r w:rsidR="00B160D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F9EBE57" w14:textId="598E6ED4" w:rsidR="00B160D5" w:rsidRDefault="00B160D5" w:rsidP="00B160D5">
            <w:pPr>
              <w:pStyle w:val="ListParagraph"/>
              <w:numPr>
                <w:ilvl w:val="3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2/11 The last compendium provided is still good for </w:t>
            </w:r>
            <w:proofErr w:type="spellStart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has not created more procedures relevant to </w:t>
            </w:r>
            <w:proofErr w:type="spellStart"/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BE69B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to be done closer to go live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05CFF14" w14:textId="73B1AA91" w:rsidR="00A42EA2" w:rsidRDefault="00A42EA2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Request to not send OB SIU when order is created under </w:t>
            </w:r>
            <w:r w:rsidR="00897BD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 foreign film location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C6403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4DF799D" w14:textId="32221137" w:rsidR="006E2935" w:rsidRPr="00882B67" w:rsidRDefault="006E293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</w:t>
            </w:r>
            <w:r w:rsidR="00AB37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to account 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for Referring Practice NPI in OBR in ORU, AbbaDox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5AC0D18E" w14:textId="7DCBB3EF" w:rsidR="00300A61" w:rsidRDefault="00300A61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Flat iron has requested </w:t>
            </w:r>
            <w:r w:rsidR="00D213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resource assignment from </w:t>
            </w:r>
            <w:proofErr w:type="spellStart"/>
            <w:r w:rsidR="00D213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 w:rsidR="00D213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Once </w:t>
            </w:r>
            <w:r w:rsidR="003E4A0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D213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E4A0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AD823D4" w14:textId="4081E724" w:rsidR="003E4A06" w:rsidRDefault="003E4A06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2/11 Kick-off required,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New</w:t>
            </w:r>
          </w:p>
          <w:p w14:paraId="4FE1914D" w14:textId="21FB97AB" w:rsidR="000F3593" w:rsidRPr="00853D3B" w:rsidRDefault="000F3593" w:rsidP="000F359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proofErr w:type="spellStart"/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Hollogic</w:t>
            </w:r>
            <w:proofErr w:type="spellEnd"/>
          </w:p>
          <w:p w14:paraId="73917A8B" w14:textId="3825E986" w:rsidR="00C02EA5" w:rsidRPr="006C1037" w:rsidRDefault="00000816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submitted to </w:t>
            </w:r>
            <w:proofErr w:type="spellStart"/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Hollogic</w:t>
            </w:r>
            <w:proofErr w:type="spellEnd"/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scope being defined by </w:t>
            </w:r>
            <w:proofErr w:type="spellStart"/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Hollogic</w:t>
            </w:r>
            <w:proofErr w:type="spellEnd"/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proofErr w:type="spellStart"/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Hollogic</w:t>
            </w:r>
            <w:proofErr w:type="spellEnd"/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D37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D37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5700F576" w14:textId="71CA2CB7" w:rsidR="00001E44" w:rsidRDefault="00001E44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MANA assisting on Merging patient</w:t>
            </w:r>
            <w:r w:rsidR="007A48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s, MANA – In Progress</w:t>
            </w:r>
          </w:p>
          <w:p w14:paraId="6536C8D7" w14:textId="33C48989" w:rsidR="007A4870" w:rsidRPr="007D4ED7" w:rsidRDefault="007A4870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2/11 Report migration, AbbaDox </w:t>
            </w:r>
            <w:r w:rsidR="00B95DE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5DE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D41E382" w14:textId="6E42742C" w:rsidR="00801DD6" w:rsidRPr="00801DD6" w:rsidRDefault="00757ABE" w:rsidP="00043546">
            <w:pPr>
              <w:pStyle w:val="ListParagraph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</w:p>
          <w:p w14:paraId="7D2F30FD" w14:textId="6E990928" w:rsidR="006A5F45" w:rsidRDefault="006A5F45" w:rsidP="00B2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IC will adopt propose workflow 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of Foreign films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via scheduling wizard</w:t>
            </w:r>
          </w:p>
          <w:p w14:paraId="76AF7A49" w14:textId="1D31344B" w:rsidR="00BF1346" w:rsidRDefault="00BF1346" w:rsidP="00F82F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AbbaDox</w:t>
            </w:r>
            <w:r w:rsidR="00F82F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update rooms, procedures and build rules to </w:t>
            </w:r>
            <w:proofErr w:type="spellStart"/>
            <w:r w:rsidR="00F82F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accom</w:t>
            </w:r>
            <w:r w:rsidR="00CC5E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odate</w:t>
            </w:r>
            <w:proofErr w:type="spellEnd"/>
            <w:r w:rsidR="00F82F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 and </w:t>
            </w:r>
            <w:r w:rsidR="00CC5E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general scheduling rules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 - In Progress</w:t>
            </w:r>
          </w:p>
          <w:p w14:paraId="1ED540B3" w14:textId="02A77BBB" w:rsidR="00CC5E27" w:rsidRPr="00CC5E27" w:rsidRDefault="00CC5E27" w:rsidP="00CC5E2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CC5E27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MANA - IC Rules updates.xlsx</w:t>
              </w:r>
            </w:hyperlink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554215E1" w14:textId="329C0548" w:rsidR="00106588" w:rsidRDefault="00106588" w:rsidP="0010658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Combo Code Bug</w:t>
              </w:r>
            </w:hyperlink>
          </w:p>
          <w:p w14:paraId="48EBD577" w14:textId="4D2B21F3" w:rsidR="00106588" w:rsidRPr="00043546" w:rsidRDefault="00507505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7" w:history="1">
              <w:r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Change</w:t>
              </w:r>
              <w:r w:rsidR="00657B7C"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of Complex Procedure Bug</w:t>
              </w:r>
            </w:hyperlink>
          </w:p>
          <w:p w14:paraId="0B9D4D97" w14:textId="6CD5F7F8" w:rsidR="00043546" w:rsidRDefault="00043546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Tickets revised with MANA and sent back to dev.</w:t>
            </w:r>
          </w:p>
          <w:p w14:paraId="325BABBD" w14:textId="652CCF72" w:rsidR="00076D8A" w:rsidRPr="00657B7C" w:rsidRDefault="00076D8A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B6202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0046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use “New” Status when appointment is Rescheduled, 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- New</w:t>
            </w:r>
          </w:p>
          <w:p w14:paraId="0F48264D" w14:textId="5F302681" w:rsidR="00A56EB6" w:rsidRDefault="00A56EB6" w:rsidP="0010658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3ED9EAE0" w:rsidR="00CC3A79" w:rsidRPr="00FF26E7" w:rsidRDefault="00CC3A79" w:rsidP="00FF26E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hyperlink r:id="rId18" w:history="1">
              <w:r w:rsidR="00FF26E7" w:rsidRPr="00E24A1B">
                <w:rPr>
                  <w:rStyle w:val="Hyperlink"/>
                  <w:rFonts w:ascii="Calibri" w:eastAsia="Times New Roman" w:hAnsi="Calibri" w:cs="Calibri"/>
                  <w:b/>
                  <w:bCs/>
                  <w:sz w:val="18"/>
                  <w:szCs w:val="18"/>
                </w:rPr>
                <w:t>Recurrent Block Slots</w:t>
              </w:r>
            </w:hyperlink>
          </w:p>
          <w:p w14:paraId="7A1FEDC7" w14:textId="3EB14C18" w:rsidR="00A56EB6" w:rsidRP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 xml:space="preserve">12/1 </w:t>
            </w:r>
            <w:r w:rsidR="00E24A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equest to not have all locations selected when scheduling by default, AbbaDox –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B70627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Reforma (</w:t>
            </w:r>
            <w:proofErr w:type="spellStart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Print</w:t>
            </w:r>
            <w:proofErr w:type="spellEnd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need</w:t>
            </w:r>
            <w:proofErr w:type="spellEnd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Reforma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e</w:t>
            </w:r>
            <w:proofErr w:type="spellEnd"/>
          </w:p>
          <w:p w14:paraId="5B7F65D9" w14:textId="25390ED1" w:rsidR="00FD1F22" w:rsidRPr="00CC3A79" w:rsidRDefault="00B330FE" w:rsidP="00CC3A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FD1F22" w:rsidRP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 w:rsidR="00FD1F22" w:rsidRP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 forms available for upload</w:t>
            </w:r>
            <w:r w:rsidR="00A87A2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- </w:t>
            </w:r>
            <w:r w:rsidR="0055089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</w:t>
            </w:r>
            <w:r w:rsidR="00B760F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</w:t>
            </w:r>
          </w:p>
          <w:p w14:paraId="59B5A3C4" w14:textId="09C2ABAB" w:rsidR="0059732F" w:rsidRPr="00A87A26" w:rsidRDefault="0059732F" w:rsidP="00A87A26">
            <w:pPr>
              <w:ind w:left="180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9"/>
      <w:footerReference w:type="default" r:id="rId20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6F2A" w14:textId="77777777" w:rsidR="003A2948" w:rsidRDefault="003A2948" w:rsidP="00C60D2C">
      <w:pPr>
        <w:spacing w:after="0" w:line="240" w:lineRule="auto"/>
      </w:pPr>
      <w:r>
        <w:separator/>
      </w:r>
    </w:p>
  </w:endnote>
  <w:endnote w:type="continuationSeparator" w:id="0">
    <w:p w14:paraId="6C834F08" w14:textId="77777777" w:rsidR="003A2948" w:rsidRDefault="003A2948" w:rsidP="00C60D2C">
      <w:pPr>
        <w:spacing w:after="0" w:line="240" w:lineRule="auto"/>
      </w:pPr>
      <w:r>
        <w:continuationSeparator/>
      </w:r>
    </w:p>
  </w:endnote>
  <w:endnote w:type="continuationNotice" w:id="1">
    <w:p w14:paraId="1EFB6026" w14:textId="77777777" w:rsidR="003A2948" w:rsidRDefault="003A29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7500A" w14:textId="77777777" w:rsidR="003A2948" w:rsidRDefault="003A2948" w:rsidP="00C60D2C">
      <w:pPr>
        <w:spacing w:after="0" w:line="240" w:lineRule="auto"/>
      </w:pPr>
      <w:r>
        <w:separator/>
      </w:r>
    </w:p>
  </w:footnote>
  <w:footnote w:type="continuationSeparator" w:id="0">
    <w:p w14:paraId="2455A5AD" w14:textId="77777777" w:rsidR="003A2948" w:rsidRDefault="003A2948" w:rsidP="00C60D2C">
      <w:pPr>
        <w:spacing w:after="0" w:line="240" w:lineRule="auto"/>
      </w:pPr>
      <w:r>
        <w:continuationSeparator/>
      </w:r>
    </w:p>
  </w:footnote>
  <w:footnote w:type="continuationNotice" w:id="1">
    <w:p w14:paraId="14C242DB" w14:textId="77777777" w:rsidR="003A2948" w:rsidRDefault="003A29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0816"/>
    <w:rsid w:val="00001737"/>
    <w:rsid w:val="00001757"/>
    <w:rsid w:val="000017D5"/>
    <w:rsid w:val="00001C38"/>
    <w:rsid w:val="00001E44"/>
    <w:rsid w:val="00002CC0"/>
    <w:rsid w:val="00002EDC"/>
    <w:rsid w:val="000039D6"/>
    <w:rsid w:val="00003D4B"/>
    <w:rsid w:val="000041F7"/>
    <w:rsid w:val="00004434"/>
    <w:rsid w:val="0000460B"/>
    <w:rsid w:val="00005A7B"/>
    <w:rsid w:val="000073FA"/>
    <w:rsid w:val="00010123"/>
    <w:rsid w:val="000108B2"/>
    <w:rsid w:val="000110BE"/>
    <w:rsid w:val="0001150B"/>
    <w:rsid w:val="00011BFC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546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8A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8A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1F8B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2E6A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1D7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208"/>
    <w:rsid w:val="001037D3"/>
    <w:rsid w:val="001037E1"/>
    <w:rsid w:val="00103EC6"/>
    <w:rsid w:val="00104A24"/>
    <w:rsid w:val="00104D7D"/>
    <w:rsid w:val="00104FF1"/>
    <w:rsid w:val="00105DAD"/>
    <w:rsid w:val="0010647B"/>
    <w:rsid w:val="00106588"/>
    <w:rsid w:val="00106D17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051"/>
    <w:rsid w:val="001B0EF4"/>
    <w:rsid w:val="001B153A"/>
    <w:rsid w:val="001B1673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356D"/>
    <w:rsid w:val="001C3C14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D75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26F24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6C75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55E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95B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527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A61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3A26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397A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B4"/>
    <w:rsid w:val="003A15DD"/>
    <w:rsid w:val="003A1B65"/>
    <w:rsid w:val="003A1F34"/>
    <w:rsid w:val="003A217E"/>
    <w:rsid w:val="003A221E"/>
    <w:rsid w:val="003A2661"/>
    <w:rsid w:val="003A27FC"/>
    <w:rsid w:val="003A2825"/>
    <w:rsid w:val="003A2948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211"/>
    <w:rsid w:val="003E045A"/>
    <w:rsid w:val="003E0671"/>
    <w:rsid w:val="003E0E51"/>
    <w:rsid w:val="003E0F51"/>
    <w:rsid w:val="003E0F5E"/>
    <w:rsid w:val="003E1031"/>
    <w:rsid w:val="003E190A"/>
    <w:rsid w:val="003E2682"/>
    <w:rsid w:val="003E2E90"/>
    <w:rsid w:val="003E3900"/>
    <w:rsid w:val="003E4A06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A07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32AB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A98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EF1"/>
    <w:rsid w:val="004A1F7D"/>
    <w:rsid w:val="004A2BAA"/>
    <w:rsid w:val="004A3A9B"/>
    <w:rsid w:val="004A48A6"/>
    <w:rsid w:val="004A5869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505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89B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8FC"/>
    <w:rsid w:val="00565C31"/>
    <w:rsid w:val="005665B7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CFD"/>
    <w:rsid w:val="005B5DC1"/>
    <w:rsid w:val="005B6A8A"/>
    <w:rsid w:val="005B6AC1"/>
    <w:rsid w:val="005B796A"/>
    <w:rsid w:val="005B7DB3"/>
    <w:rsid w:val="005C20E2"/>
    <w:rsid w:val="005C23E0"/>
    <w:rsid w:val="005C2413"/>
    <w:rsid w:val="005C3355"/>
    <w:rsid w:val="005C3BA9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6F7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3C2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57B7C"/>
    <w:rsid w:val="006604DD"/>
    <w:rsid w:val="00661FFF"/>
    <w:rsid w:val="0066259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5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6F7F5A"/>
    <w:rsid w:val="00700CB3"/>
    <w:rsid w:val="00702327"/>
    <w:rsid w:val="007025A6"/>
    <w:rsid w:val="0070270F"/>
    <w:rsid w:val="00703260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7DD"/>
    <w:rsid w:val="007939F0"/>
    <w:rsid w:val="00793FBC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4870"/>
    <w:rsid w:val="007A5D68"/>
    <w:rsid w:val="007A6327"/>
    <w:rsid w:val="007A6D84"/>
    <w:rsid w:val="007A6F14"/>
    <w:rsid w:val="007A6FA1"/>
    <w:rsid w:val="007A73ED"/>
    <w:rsid w:val="007B091B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57DC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30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9E4"/>
    <w:rsid w:val="00827CD4"/>
    <w:rsid w:val="00830CAE"/>
    <w:rsid w:val="00830EF6"/>
    <w:rsid w:val="00831205"/>
    <w:rsid w:val="00831329"/>
    <w:rsid w:val="00831879"/>
    <w:rsid w:val="008323CA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0C44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BD8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0FC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0BEC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3B1E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6F32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30B"/>
    <w:rsid w:val="00A14DF6"/>
    <w:rsid w:val="00A152F5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2EA2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2FF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87A26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7B7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1791"/>
    <w:rsid w:val="00B12D9C"/>
    <w:rsid w:val="00B12DA6"/>
    <w:rsid w:val="00B139AC"/>
    <w:rsid w:val="00B13B52"/>
    <w:rsid w:val="00B14C71"/>
    <w:rsid w:val="00B15658"/>
    <w:rsid w:val="00B160D5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6EB6"/>
    <w:rsid w:val="00B2745D"/>
    <w:rsid w:val="00B27772"/>
    <w:rsid w:val="00B27983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02C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0F7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1F2"/>
    <w:rsid w:val="00B92889"/>
    <w:rsid w:val="00B92ADC"/>
    <w:rsid w:val="00B9328C"/>
    <w:rsid w:val="00B94288"/>
    <w:rsid w:val="00B94691"/>
    <w:rsid w:val="00B95C18"/>
    <w:rsid w:val="00B95DD3"/>
    <w:rsid w:val="00B95DEA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186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111"/>
    <w:rsid w:val="00BC35D5"/>
    <w:rsid w:val="00BC37A5"/>
    <w:rsid w:val="00BC39BD"/>
    <w:rsid w:val="00BC3A22"/>
    <w:rsid w:val="00BC49E5"/>
    <w:rsid w:val="00BC4A60"/>
    <w:rsid w:val="00BC4ACE"/>
    <w:rsid w:val="00BC5962"/>
    <w:rsid w:val="00BC6B1D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69B8"/>
    <w:rsid w:val="00BE7385"/>
    <w:rsid w:val="00BE7651"/>
    <w:rsid w:val="00BF060B"/>
    <w:rsid w:val="00BF0875"/>
    <w:rsid w:val="00BF0976"/>
    <w:rsid w:val="00BF1346"/>
    <w:rsid w:val="00BF1726"/>
    <w:rsid w:val="00BF196F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2EA5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03C"/>
    <w:rsid w:val="00C64B05"/>
    <w:rsid w:val="00C64ED7"/>
    <w:rsid w:val="00C662F5"/>
    <w:rsid w:val="00C664CD"/>
    <w:rsid w:val="00C6674F"/>
    <w:rsid w:val="00C676BE"/>
    <w:rsid w:val="00C67E94"/>
    <w:rsid w:val="00C704D3"/>
    <w:rsid w:val="00C704DB"/>
    <w:rsid w:val="00C70B32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5FBD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5E27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74F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46A6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689F"/>
    <w:rsid w:val="00D17A5B"/>
    <w:rsid w:val="00D209C8"/>
    <w:rsid w:val="00D21310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670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4A1B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44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4787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64DA"/>
    <w:rsid w:val="00E973FC"/>
    <w:rsid w:val="00E977DC"/>
    <w:rsid w:val="00EA08AC"/>
    <w:rsid w:val="00EA08B6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A0A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0FBA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1884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57FD9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2F53"/>
    <w:rsid w:val="00F8301A"/>
    <w:rsid w:val="00F83CDC"/>
    <w:rsid w:val="00F84642"/>
    <w:rsid w:val="00F84687"/>
    <w:rsid w:val="00F849AA"/>
    <w:rsid w:val="00F851FB"/>
    <w:rsid w:val="00F86BB5"/>
    <w:rsid w:val="00F875AB"/>
    <w:rsid w:val="00F900F7"/>
    <w:rsid w:val="00F924D5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A23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26E7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  <w:style w:type="character" w:customStyle="1" w:styleId="Heading1Char">
    <w:name w:val="Heading 1 Char"/>
    <w:basedOn w:val="DefaultParagraphFont"/>
    <w:link w:val="Heading1"/>
    <w:uiPriority w:val="9"/>
    <w:rsid w:val="00FF26E7"/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hyperlink" Target="https://pinkypixels.atlassian.net/browse/FEATURE-725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yperlink" Target="https://pinkypixels.atlassian.net/browse/SC-39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inkypixels.atlassian.net/browse/SC-39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x:/r/teams/MANA/Shared%20Documents/MANA%20-%20AbbaDox%20RIS%20Project/MANA%20-%20IC%20Rules%20updates.xlsx?d=w237d6b0df149448893804a4733d65f19&amp;csf=1&amp;web=1&amp;e=aNQJo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ucid.app/lucidchart/c42f665d-cd7e-4533-804f-83b5594e53d5/edit?page=0_0&amp;invitationId=inv_6d10b901-14ab-4eb9-8e4e-e911a52fd49e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D1F8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93FBC"/>
    <w:rsid w:val="007A301E"/>
    <w:rsid w:val="007C10A2"/>
    <w:rsid w:val="007C399A"/>
    <w:rsid w:val="007D3068"/>
    <w:rsid w:val="007E0871"/>
    <w:rsid w:val="007E57DC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74FAF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8F7561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308EA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075B2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66744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272</TotalTime>
  <Pages>3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30</cp:revision>
  <cp:lastPrinted>2017-08-16T14:23:00Z</cp:lastPrinted>
  <dcterms:created xsi:type="dcterms:W3CDTF">2026-02-11T14:46:00Z</dcterms:created>
  <dcterms:modified xsi:type="dcterms:W3CDTF">2026-02-18T14:49:00Z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