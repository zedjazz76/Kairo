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77BBE8C6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2-17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1037D3">
                  <w:rPr>
                    <w:rFonts w:cs="Segoe UI"/>
                  </w:rPr>
                  <w:t>Wednesday, December 17,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2BC2A589" w14:textId="28DA760E" w:rsidR="007A1B36" w:rsidRDefault="007A1B36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 Live Date</w:t>
            </w:r>
            <w:r w:rsidR="00D258C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A6FA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Tentative - 2/17</w:t>
            </w:r>
          </w:p>
          <w:p w14:paraId="7C863DB8" w14:textId="12F713E3" w:rsidR="001B7C1C" w:rsidRDefault="001B7C1C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On-site assessment</w:t>
            </w:r>
          </w:p>
          <w:p w14:paraId="355E1EAB" w14:textId="3799565A" w:rsidR="001B7C1C" w:rsidRPr="001B7C1C" w:rsidRDefault="001B7C1C" w:rsidP="001B7C1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Request to meet on-site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</w:t>
            </w:r>
            <w:r w:rsidR="000A6AE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January </w:t>
            </w:r>
            <w:r w:rsidR="0010272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6</w:t>
            </w:r>
            <w:r w:rsidR="00F268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th.</w:t>
            </w:r>
          </w:p>
          <w:p w14:paraId="38D59C82" w14:textId="1A45A2E0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2019F7DE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</w:t>
            </w:r>
            <w:r w:rsidR="00A571D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360BADAF" w14:textId="453738EA" w:rsidR="00C662F5" w:rsidRDefault="00C662F5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11/5 </w:t>
            </w:r>
            <w:r w:rsidR="00F416C3" w:rsidRPr="00F416C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Action</w:t>
            </w:r>
            <w:r w:rsidR="00F416C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Ticket request being </w:t>
            </w:r>
            <w:r w:rsidR="00C96A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written</w:t>
            </w:r>
            <w:r w:rsidR="00142BF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0EFB6C20" w14:textId="2728CDEE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0518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Completed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763205BA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Merge PACS.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</w:t>
            </w:r>
            <w:proofErr w:type="gramEnd"/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at 3.00 PM EST.</w:t>
            </w:r>
            <w:r w:rsidR="000211A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90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49AC7252" w14:textId="2F6E16FE" w:rsidR="000D1804" w:rsidRPr="000D1804" w:rsidRDefault="002227DC" w:rsidP="000D1804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11/26 </w:t>
            </w:r>
            <w:r w:rsidR="004102C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to send</w:t>
            </w:r>
            <w:r w:rsidR="0016372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OB ORU</w:t>
            </w:r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7C0BFE4C" w14:textId="6E4CC5BE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MagView</w:t>
            </w:r>
            <w:r w:rsidR="00D75C49"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Bid. </w:t>
            </w:r>
            <w:proofErr w:type="gramStart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  <w:r w:rsidR="00C06B1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16635" w:rsidRPr="00B1663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C06B11" w:rsidRPr="00C06B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7806586C" w14:textId="79C774D2" w:rsidR="003E6AAB" w:rsidRDefault="000C067C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 </w:t>
            </w:r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Action: 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to return BH procedures</w:t>
            </w:r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Carrie and Jason at MagView, </w:t>
            </w:r>
            <w:proofErr w:type="gramStart"/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AbbaDox  -</w:t>
            </w:r>
            <w:proofErr w:type="gramEnd"/>
            <w:r w:rsidR="00A04B2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733E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7A9DEA40" w14:textId="5AF1466B" w:rsidR="00733E32" w:rsidRPr="000D1804" w:rsidRDefault="00733E32" w:rsidP="000C067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12/17 Interface is enabled and functional. Further updates </w:t>
            </w:r>
            <w:proofErr w:type="gram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taking</w:t>
            </w:r>
            <w:proofErr w:type="gram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place regarding</w:t>
            </w:r>
            <w:r w:rsidR="005876D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MagView’s function to link procedures into one. AbbaDox updating interface to account for Complex Procedure flag.</w:t>
            </w:r>
          </w:p>
          <w:p w14:paraId="242AF98B" w14:textId="4404F0B2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FD057E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: Bid. </w:t>
            </w:r>
            <w:proofErr w:type="gramStart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</w:t>
            </w:r>
            <w:proofErr w:type="gramEnd"/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4764F1" w:rsidRPr="004764F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23A1E377" w14:textId="4BF526D9" w:rsidR="000F6C53" w:rsidRPr="00BD17B3" w:rsidRDefault="0001150B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updated Imaging procedures to resume testing with PET.</w:t>
            </w:r>
          </w:p>
          <w:p w14:paraId="1FB40A16" w14:textId="0C9323BC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9A0DC4" w:rsidRPr="00E01BCB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Bid. 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ORU,ADT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</w:t>
            </w:r>
            <w:proofErr w:type="gramStart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proofErr w:type="gramEnd"/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9005C1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9005C1" w:rsidRP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25%</w:t>
            </w:r>
          </w:p>
          <w:p w14:paraId="50D6C85A" w14:textId="492E2DBD" w:rsidR="00A8169A" w:rsidRPr="00882B67" w:rsidRDefault="00A8169A" w:rsidP="00882B67">
            <w:pPr>
              <w:pStyle w:val="ListParagraph"/>
              <w:numPr>
                <w:ilvl w:val="2"/>
                <w:numId w:val="35"/>
              </w:numPr>
              <w:rPr>
                <w:rFonts w:ascii="Calibri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</w:t>
            </w:r>
            <w:r w:rsidR="00882B6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</w:t>
            </w:r>
            <w:r w:rsidR="006F1976" w:rsidRPr="006F19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82B6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IB</w:t>
            </w:r>
            <w:r w:rsidR="006F1976" w:rsidRPr="006F19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not</w:t>
            </w:r>
            <w:r w:rsidR="00882B6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yet</w:t>
            </w:r>
            <w:r w:rsidR="006F1976" w:rsidRPr="006F19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created because </w:t>
            </w:r>
            <w:r w:rsidR="00882B6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AbbaDox pending</w:t>
            </w:r>
            <w:r w:rsidR="006F1976" w:rsidRPr="006F19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samples, </w:t>
            </w:r>
            <w:proofErr w:type="spellStart"/>
            <w:r w:rsidR="006F1976" w:rsidRPr="006F19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ecw</w:t>
            </w:r>
            <w:proofErr w:type="spellEnd"/>
            <w:r w:rsidR="006F1976" w:rsidRPr="006F1976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82B67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>ETA early January. OB</w:t>
            </w:r>
            <w:r w:rsidR="0060082E">
              <w:rPr>
                <w:rFonts w:ascii="Calibri" w:hAnsi="Calibri" w:cs="Calibri"/>
                <w:color w:val="262626" w:themeColor="text1"/>
                <w:sz w:val="18"/>
                <w:szCs w:val="18"/>
              </w:rPr>
              <w:t xml:space="preserve"> to ECW is enabled.</w:t>
            </w:r>
          </w:p>
          <w:p w14:paraId="2E165B63" w14:textId="0A6ECF80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proofErr w:type="spellStart"/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proofErr w:type="spellEnd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</w:t>
            </w:r>
            <w:proofErr w:type="spellStart"/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</w:t>
            </w:r>
            <w:proofErr w:type="spellEnd"/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HOG</w:t>
            </w:r>
            <w:r w:rsidR="009005C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5%</w:t>
            </w:r>
          </w:p>
          <w:p w14:paraId="06D1AB7B" w14:textId="5BBB6854" w:rsidR="00246BE0" w:rsidRDefault="00994223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4054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AbbaDox to return </w:t>
            </w:r>
            <w:r w:rsidR="00E0431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signed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</w:t>
            </w:r>
            <w:r w:rsidR="00612DC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 from HOG/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OncoEMR</w:t>
            </w:r>
            <w:proofErr w:type="spellEnd"/>
            <w:r w:rsidR="000D18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AbbaDox – In Progress</w:t>
            </w:r>
          </w:p>
          <w:p w14:paraId="4EFD6E30" w14:textId="77777777" w:rsidR="00613F11" w:rsidRPr="00C0098F" w:rsidRDefault="00613F11" w:rsidP="00613F11">
            <w:pPr>
              <w:pStyle w:val="ListParagraph"/>
              <w:ind w:left="216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</w:t>
            </w:r>
            <w:proofErr w:type="gramStart"/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payers</w:t>
            </w:r>
            <w:proofErr w:type="gramEnd"/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32CD5CA5" w14:textId="44836D08" w:rsidR="00723424" w:rsidRDefault="00723424" w:rsidP="002C445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Migration conversations to be executed beginning of January.</w:t>
            </w:r>
          </w:p>
          <w:p w14:paraId="50973C22" w14:textId="77777777" w:rsidR="004E17C3" w:rsidRPr="00924864" w:rsidRDefault="004E17C3" w:rsidP="00613F11">
            <w:pPr>
              <w:pStyle w:val="ListParagraph"/>
              <w:ind w:left="144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6D41E382" w14:textId="47E5DC9C" w:rsidR="00801DD6" w:rsidRPr="00801DD6" w:rsidRDefault="00757ABE" w:rsidP="00801DD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 xml:space="preserve"> </w:t>
            </w:r>
            <w:r w:rsidR="00AA2EB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ETA: </w:t>
            </w:r>
            <w:r w:rsidR="00F13B8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12/5</w:t>
            </w:r>
          </w:p>
          <w:p w14:paraId="3CF49D62" w14:textId="7E1463A8" w:rsidR="003C56A1" w:rsidRDefault="003C56A1" w:rsidP="003C56A1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Complex Procedures</w:t>
            </w:r>
          </w:p>
          <w:p w14:paraId="3AF2F826" w14:textId="45A39514" w:rsidR="00266079" w:rsidRDefault="00E866E4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11/12 BC – Secondary procedure should be treated as 0 minutes.</w:t>
            </w:r>
          </w:p>
          <w:p w14:paraId="5E70D609" w14:textId="3AF28A83" w:rsidR="00000425" w:rsidRDefault="00000425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11/26 Workaround determined via Combos codes.</w:t>
            </w:r>
          </w:p>
          <w:p w14:paraId="655A67EC" w14:textId="602D68D5" w:rsidR="00266079" w:rsidRDefault="00266079" w:rsidP="0026607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Block FAB</w:t>
            </w:r>
            <w:r w:rsidR="004C345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Feature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-725</w:t>
            </w:r>
          </w:p>
          <w:p w14:paraId="3EB8598E" w14:textId="67C007D1" w:rsidR="00266079" w:rsidRDefault="00266079" w:rsidP="00266079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 Ticket is on</w:t>
            </w:r>
            <w:r w:rsidR="00AF7F7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</w:t>
            </w:r>
            <w:r w:rsidR="0048011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going.</w:t>
            </w:r>
          </w:p>
          <w:p w14:paraId="5B87D582" w14:textId="19433F71" w:rsidR="00511254" w:rsidRDefault="00511254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12/1 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Inquiry: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In wizard, </w:t>
            </w:r>
            <w:r w:rsidR="00C2462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request to </w:t>
            </w:r>
            <w:r w:rsidR="00EE5F0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not have all locations selected when scheduling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by default, AbbaDox </w:t>
            </w:r>
            <w:r w:rsidR="00801DD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1023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New</w:t>
            </w:r>
          </w:p>
          <w:p w14:paraId="629C6C65" w14:textId="3A5A2F9C" w:rsidR="00801DD6" w:rsidRDefault="00801DD6" w:rsidP="0051125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12/3 </w:t>
            </w:r>
            <w:r w:rsidR="00D91A9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Rules c</w:t>
            </w:r>
            <w:r w:rsidR="003719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onfiguration Status</w:t>
            </w:r>
            <w:r w:rsidR="00265BA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- Completed</w:t>
            </w:r>
          </w:p>
          <w:p w14:paraId="35D9D26D" w14:textId="7DD2EF88" w:rsidR="00197CC3" w:rsidRDefault="005371E2" w:rsidP="00197CC3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UAT</w:t>
            </w:r>
          </w:p>
          <w:p w14:paraId="310EC8DB" w14:textId="75655656" w:rsidR="005371E2" w:rsidRDefault="005371E2" w:rsidP="005371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B762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</w:t>
            </w:r>
            <w:r w:rsidR="00DD71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</w:t>
            </w:r>
            <w:r w:rsidR="00B762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Morning call</w:t>
            </w:r>
            <w:r w:rsidR="00DD71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(Rescheduled)</w:t>
            </w:r>
          </w:p>
          <w:p w14:paraId="40C886EF" w14:textId="720C7521" w:rsidR="005371E2" w:rsidRPr="00266079" w:rsidRDefault="005371E2" w:rsidP="005371E2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762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12/1</w:t>
            </w:r>
            <w:r w:rsidR="00DD71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 w:rsidR="00B762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Morning call</w:t>
            </w:r>
            <w:r w:rsidR="00DD71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DD71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(Rescheduled)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Document Management</w:t>
            </w:r>
          </w:p>
          <w:p w14:paraId="5158E0D9" w14:textId="0470669C" w:rsidR="00A85C5A" w:rsidRPr="00644772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</w:pPr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Reforma (</w:t>
            </w:r>
            <w:proofErr w:type="spellStart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Print</w:t>
            </w:r>
            <w:proofErr w:type="spellEnd"/>
            <w:r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)</w:t>
            </w:r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– No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need</w:t>
            </w:r>
            <w:proofErr w:type="spellEnd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 xml:space="preserve"> Reforma </w:t>
            </w:r>
            <w:proofErr w:type="spellStart"/>
            <w:r w:rsidR="00644772" w:rsidRP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Barco</w:t>
            </w:r>
            <w:r w:rsidR="0064477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lang w:val="es-VE"/>
              </w:rPr>
              <w:t>de</w:t>
            </w:r>
            <w:proofErr w:type="spellEnd"/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9/18 Upload registration documents to Reforma folder in </w:t>
            </w:r>
            <w:proofErr w:type="spellStart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Sharepoint</w:t>
            </w:r>
            <w:proofErr w:type="spellEnd"/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</w:t>
            </w:r>
          </w:p>
          <w:p w14:paraId="20129108" w14:textId="1B0202CE" w:rsidR="001A51FB" w:rsidRPr="00601C34" w:rsidRDefault="00E4076A" w:rsidP="00601C34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12/17 AbbaDox uploading additional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forms to Reforma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350C9BBB" w14:textId="13C88C9D" w:rsidR="00370443" w:rsidRDefault="00370443" w:rsidP="00370443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11/</w:t>
            </w:r>
            <w:r w:rsidR="00CA750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Documents have been loaded, packages being built</w:t>
            </w:r>
            <w:r w:rsidR="007A6F1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- </w:t>
            </w:r>
            <w:r w:rsidR="0083450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F58FA13" w14:textId="77777777" w:rsidR="00644772" w:rsidRPr="00370443" w:rsidRDefault="00644772" w:rsidP="005F6DE6">
            <w:pPr>
              <w:pStyle w:val="ListParagraph"/>
              <w:ind w:left="2880"/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5A055" w14:textId="77777777" w:rsidR="006262BA" w:rsidRDefault="006262BA" w:rsidP="00C60D2C">
      <w:pPr>
        <w:spacing w:after="0" w:line="240" w:lineRule="auto"/>
      </w:pPr>
      <w:r>
        <w:separator/>
      </w:r>
    </w:p>
  </w:endnote>
  <w:endnote w:type="continuationSeparator" w:id="0">
    <w:p w14:paraId="58CE6FB9" w14:textId="77777777" w:rsidR="006262BA" w:rsidRDefault="006262BA" w:rsidP="00C60D2C">
      <w:pPr>
        <w:spacing w:after="0" w:line="240" w:lineRule="auto"/>
      </w:pPr>
      <w:r>
        <w:continuationSeparator/>
      </w:r>
    </w:p>
  </w:endnote>
  <w:endnote w:type="continuationNotice" w:id="1">
    <w:p w14:paraId="72558424" w14:textId="77777777" w:rsidR="006262BA" w:rsidRDefault="006262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3ED08" w14:textId="77777777" w:rsidR="006262BA" w:rsidRDefault="006262BA" w:rsidP="00C60D2C">
      <w:pPr>
        <w:spacing w:after="0" w:line="240" w:lineRule="auto"/>
      </w:pPr>
      <w:r>
        <w:separator/>
      </w:r>
    </w:p>
  </w:footnote>
  <w:footnote w:type="continuationSeparator" w:id="0">
    <w:p w14:paraId="242C15CA" w14:textId="77777777" w:rsidR="006262BA" w:rsidRDefault="006262BA" w:rsidP="00C60D2C">
      <w:pPr>
        <w:spacing w:after="0" w:line="240" w:lineRule="auto"/>
      </w:pPr>
      <w:r>
        <w:continuationSeparator/>
      </w:r>
    </w:p>
  </w:footnote>
  <w:footnote w:type="continuationNotice" w:id="1">
    <w:p w14:paraId="7D37DF38" w14:textId="77777777" w:rsidR="006262BA" w:rsidRDefault="006262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425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150B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1A2"/>
    <w:rsid w:val="00021DE7"/>
    <w:rsid w:val="00022AAF"/>
    <w:rsid w:val="00022E30"/>
    <w:rsid w:val="00023A58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18B4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4826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7C9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4FB"/>
    <w:rsid w:val="000A66DA"/>
    <w:rsid w:val="000A6947"/>
    <w:rsid w:val="000A6AAB"/>
    <w:rsid w:val="000A6AE5"/>
    <w:rsid w:val="000A6FD3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67C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804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C53"/>
    <w:rsid w:val="000F6E1E"/>
    <w:rsid w:val="000F70AE"/>
    <w:rsid w:val="000F7B66"/>
    <w:rsid w:val="00100A0B"/>
    <w:rsid w:val="00100EB3"/>
    <w:rsid w:val="001012DD"/>
    <w:rsid w:val="001023B8"/>
    <w:rsid w:val="00102502"/>
    <w:rsid w:val="00102720"/>
    <w:rsid w:val="001037D3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BF5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510"/>
    <w:rsid w:val="0016372A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97CC3"/>
    <w:rsid w:val="001A0396"/>
    <w:rsid w:val="001A04F7"/>
    <w:rsid w:val="001A1C75"/>
    <w:rsid w:val="001A2716"/>
    <w:rsid w:val="001A376C"/>
    <w:rsid w:val="001A423E"/>
    <w:rsid w:val="001A4A81"/>
    <w:rsid w:val="001A51FB"/>
    <w:rsid w:val="001A5545"/>
    <w:rsid w:val="001A59E5"/>
    <w:rsid w:val="001A5CE6"/>
    <w:rsid w:val="001A650D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B7C1C"/>
    <w:rsid w:val="001B7E1E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2C6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468B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27DC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359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BA5"/>
    <w:rsid w:val="00265CB1"/>
    <w:rsid w:val="00265CC7"/>
    <w:rsid w:val="00266079"/>
    <w:rsid w:val="002662EB"/>
    <w:rsid w:val="00267269"/>
    <w:rsid w:val="00267512"/>
    <w:rsid w:val="00267AB6"/>
    <w:rsid w:val="00267BDA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A37"/>
    <w:rsid w:val="002B4D70"/>
    <w:rsid w:val="002B4F48"/>
    <w:rsid w:val="002B7201"/>
    <w:rsid w:val="002B7682"/>
    <w:rsid w:val="002C02DF"/>
    <w:rsid w:val="002C0505"/>
    <w:rsid w:val="002C051E"/>
    <w:rsid w:val="002C0F11"/>
    <w:rsid w:val="002C1E7E"/>
    <w:rsid w:val="002C26AC"/>
    <w:rsid w:val="002C2BA6"/>
    <w:rsid w:val="002C3118"/>
    <w:rsid w:val="002C363A"/>
    <w:rsid w:val="002C3E27"/>
    <w:rsid w:val="002C3EC6"/>
    <w:rsid w:val="002C40B9"/>
    <w:rsid w:val="002C43B8"/>
    <w:rsid w:val="002C4459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2630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4DAF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0C61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14F5"/>
    <w:rsid w:val="0035206C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443"/>
    <w:rsid w:val="003705D8"/>
    <w:rsid w:val="00370F36"/>
    <w:rsid w:val="00371572"/>
    <w:rsid w:val="00371977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56A1"/>
    <w:rsid w:val="003C6A12"/>
    <w:rsid w:val="003C6AB5"/>
    <w:rsid w:val="003C6B9E"/>
    <w:rsid w:val="003C6EBE"/>
    <w:rsid w:val="003C6F0B"/>
    <w:rsid w:val="003C7A12"/>
    <w:rsid w:val="003D0EED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E6AAB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807"/>
    <w:rsid w:val="00402AE0"/>
    <w:rsid w:val="00402E00"/>
    <w:rsid w:val="004043F5"/>
    <w:rsid w:val="004045B2"/>
    <w:rsid w:val="00405434"/>
    <w:rsid w:val="00405EDB"/>
    <w:rsid w:val="004070EB"/>
    <w:rsid w:val="004079FE"/>
    <w:rsid w:val="004102C5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05A6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2F9F"/>
    <w:rsid w:val="004334B7"/>
    <w:rsid w:val="0043496E"/>
    <w:rsid w:val="00434C36"/>
    <w:rsid w:val="00435AB2"/>
    <w:rsid w:val="00436B68"/>
    <w:rsid w:val="0043750F"/>
    <w:rsid w:val="004403E1"/>
    <w:rsid w:val="0044050D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4F1"/>
    <w:rsid w:val="00476649"/>
    <w:rsid w:val="004778A3"/>
    <w:rsid w:val="004800B2"/>
    <w:rsid w:val="00480111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5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648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59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17C3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D35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0ABF"/>
    <w:rsid w:val="00511254"/>
    <w:rsid w:val="00511763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3E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19FB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3DC"/>
    <w:rsid w:val="00536DED"/>
    <w:rsid w:val="005371E2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6D8"/>
    <w:rsid w:val="00587A96"/>
    <w:rsid w:val="00587B54"/>
    <w:rsid w:val="00587BE1"/>
    <w:rsid w:val="00587F55"/>
    <w:rsid w:val="00587FAD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C7DD4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C34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421"/>
    <w:rsid w:val="005F5631"/>
    <w:rsid w:val="005F5657"/>
    <w:rsid w:val="005F5CB8"/>
    <w:rsid w:val="005F64C3"/>
    <w:rsid w:val="005F6DE6"/>
    <w:rsid w:val="005F6F89"/>
    <w:rsid w:val="005F7072"/>
    <w:rsid w:val="005F720D"/>
    <w:rsid w:val="005F7F0F"/>
    <w:rsid w:val="0060082E"/>
    <w:rsid w:val="00601BCC"/>
    <w:rsid w:val="00601C34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2DCF"/>
    <w:rsid w:val="00613F11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62BA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3F4"/>
    <w:rsid w:val="00643451"/>
    <w:rsid w:val="006436E6"/>
    <w:rsid w:val="00643731"/>
    <w:rsid w:val="006445A9"/>
    <w:rsid w:val="00644772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1392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7CA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82E"/>
    <w:rsid w:val="006E7F7D"/>
    <w:rsid w:val="006F05D9"/>
    <w:rsid w:val="006F14E4"/>
    <w:rsid w:val="006F1976"/>
    <w:rsid w:val="006F1AF8"/>
    <w:rsid w:val="006F2371"/>
    <w:rsid w:val="006F2AAE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424"/>
    <w:rsid w:val="00723DF2"/>
    <w:rsid w:val="00723FCA"/>
    <w:rsid w:val="00724930"/>
    <w:rsid w:val="00724A5C"/>
    <w:rsid w:val="00725DE9"/>
    <w:rsid w:val="00726EE8"/>
    <w:rsid w:val="007270AD"/>
    <w:rsid w:val="007277F3"/>
    <w:rsid w:val="00727A06"/>
    <w:rsid w:val="00727AD4"/>
    <w:rsid w:val="007306FE"/>
    <w:rsid w:val="00730775"/>
    <w:rsid w:val="0073125B"/>
    <w:rsid w:val="007316E7"/>
    <w:rsid w:val="00732702"/>
    <w:rsid w:val="00732A35"/>
    <w:rsid w:val="007333D8"/>
    <w:rsid w:val="00733E32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86F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39F0"/>
    <w:rsid w:val="0079419D"/>
    <w:rsid w:val="00794799"/>
    <w:rsid w:val="0079592C"/>
    <w:rsid w:val="00796370"/>
    <w:rsid w:val="00796B16"/>
    <w:rsid w:val="0079728D"/>
    <w:rsid w:val="00797968"/>
    <w:rsid w:val="00797CCD"/>
    <w:rsid w:val="007A1B36"/>
    <w:rsid w:val="007A1F86"/>
    <w:rsid w:val="007A41A8"/>
    <w:rsid w:val="007A478E"/>
    <w:rsid w:val="007A5D68"/>
    <w:rsid w:val="007A6327"/>
    <w:rsid w:val="007A6D84"/>
    <w:rsid w:val="007A6F14"/>
    <w:rsid w:val="007A6FA1"/>
    <w:rsid w:val="007A73ED"/>
    <w:rsid w:val="007B0E77"/>
    <w:rsid w:val="007B114F"/>
    <w:rsid w:val="007B154D"/>
    <w:rsid w:val="007B2394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BCD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0E03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888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DD6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53E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0A"/>
    <w:rsid w:val="00834511"/>
    <w:rsid w:val="00834FF7"/>
    <w:rsid w:val="008357C4"/>
    <w:rsid w:val="00835C10"/>
    <w:rsid w:val="0083637D"/>
    <w:rsid w:val="00836AEF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28E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478"/>
    <w:rsid w:val="008535D8"/>
    <w:rsid w:val="008537BA"/>
    <w:rsid w:val="008537F9"/>
    <w:rsid w:val="00853E35"/>
    <w:rsid w:val="0085507C"/>
    <w:rsid w:val="00855859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0171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B23"/>
    <w:rsid w:val="00881EC2"/>
    <w:rsid w:val="008829E2"/>
    <w:rsid w:val="00882B67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31F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97B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D7136"/>
    <w:rsid w:val="008E02D0"/>
    <w:rsid w:val="008E0322"/>
    <w:rsid w:val="008E0473"/>
    <w:rsid w:val="008E0607"/>
    <w:rsid w:val="008E0860"/>
    <w:rsid w:val="008E0E57"/>
    <w:rsid w:val="008E12C2"/>
    <w:rsid w:val="008E1A92"/>
    <w:rsid w:val="008E1E5C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5C1"/>
    <w:rsid w:val="00900B24"/>
    <w:rsid w:val="00900D74"/>
    <w:rsid w:val="009017E9"/>
    <w:rsid w:val="00901E43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2BBA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0855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654C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4223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3809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6B57"/>
    <w:rsid w:val="009D710E"/>
    <w:rsid w:val="009D76FC"/>
    <w:rsid w:val="009D7D63"/>
    <w:rsid w:val="009E04D0"/>
    <w:rsid w:val="009E184D"/>
    <w:rsid w:val="009E1DB0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3E4F"/>
    <w:rsid w:val="009F4999"/>
    <w:rsid w:val="009F4D45"/>
    <w:rsid w:val="009F4DA9"/>
    <w:rsid w:val="009F516C"/>
    <w:rsid w:val="009F64C3"/>
    <w:rsid w:val="009F6BC3"/>
    <w:rsid w:val="009F7835"/>
    <w:rsid w:val="009F7C29"/>
    <w:rsid w:val="00A0031F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4B25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39C5"/>
    <w:rsid w:val="00A14DF6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61C2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1D9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169A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3A5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2EBB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9B8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1F5D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AF7F7E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16635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5956"/>
    <w:rsid w:val="00B3602F"/>
    <w:rsid w:val="00B3666A"/>
    <w:rsid w:val="00B4035C"/>
    <w:rsid w:val="00B41DFE"/>
    <w:rsid w:val="00B41FBC"/>
    <w:rsid w:val="00B42451"/>
    <w:rsid w:val="00B4292F"/>
    <w:rsid w:val="00B435DC"/>
    <w:rsid w:val="00B43A7B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31"/>
    <w:rsid w:val="00B65C97"/>
    <w:rsid w:val="00B65DD3"/>
    <w:rsid w:val="00B66866"/>
    <w:rsid w:val="00B6742B"/>
    <w:rsid w:val="00B702FE"/>
    <w:rsid w:val="00B70C37"/>
    <w:rsid w:val="00B70FFA"/>
    <w:rsid w:val="00B712D6"/>
    <w:rsid w:val="00B71796"/>
    <w:rsid w:val="00B71FF5"/>
    <w:rsid w:val="00B72A30"/>
    <w:rsid w:val="00B75857"/>
    <w:rsid w:val="00B7598C"/>
    <w:rsid w:val="00B7626F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6BD7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8F6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6B11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4628"/>
    <w:rsid w:val="00C2539A"/>
    <w:rsid w:val="00C25925"/>
    <w:rsid w:val="00C25EF1"/>
    <w:rsid w:val="00C26622"/>
    <w:rsid w:val="00C2767D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92B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B30"/>
    <w:rsid w:val="00C61F7D"/>
    <w:rsid w:val="00C62838"/>
    <w:rsid w:val="00C6309D"/>
    <w:rsid w:val="00C63436"/>
    <w:rsid w:val="00C636D0"/>
    <w:rsid w:val="00C63CB1"/>
    <w:rsid w:val="00C64B05"/>
    <w:rsid w:val="00C662F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77C"/>
    <w:rsid w:val="00C81853"/>
    <w:rsid w:val="00C83374"/>
    <w:rsid w:val="00C836D6"/>
    <w:rsid w:val="00C83E9C"/>
    <w:rsid w:val="00C84763"/>
    <w:rsid w:val="00C84802"/>
    <w:rsid w:val="00C84B68"/>
    <w:rsid w:val="00C84C6B"/>
    <w:rsid w:val="00C85B9B"/>
    <w:rsid w:val="00C861F0"/>
    <w:rsid w:val="00C862FC"/>
    <w:rsid w:val="00C86D74"/>
    <w:rsid w:val="00C86F96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A5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CBF"/>
    <w:rsid w:val="00CA4DF3"/>
    <w:rsid w:val="00CA5D6B"/>
    <w:rsid w:val="00CA661A"/>
    <w:rsid w:val="00CA6A4F"/>
    <w:rsid w:val="00CA7402"/>
    <w:rsid w:val="00CA7504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907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5CDC"/>
    <w:rsid w:val="00D1602E"/>
    <w:rsid w:val="00D16572"/>
    <w:rsid w:val="00D17A5B"/>
    <w:rsid w:val="00D209C8"/>
    <w:rsid w:val="00D21350"/>
    <w:rsid w:val="00D21380"/>
    <w:rsid w:val="00D21F90"/>
    <w:rsid w:val="00D24913"/>
    <w:rsid w:val="00D258CB"/>
    <w:rsid w:val="00D25A39"/>
    <w:rsid w:val="00D2699B"/>
    <w:rsid w:val="00D26BD3"/>
    <w:rsid w:val="00D26C69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4C2D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28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070A"/>
    <w:rsid w:val="00D9115F"/>
    <w:rsid w:val="00D91A93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B75A1"/>
    <w:rsid w:val="00DC06D6"/>
    <w:rsid w:val="00DC14BB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282"/>
    <w:rsid w:val="00DD638C"/>
    <w:rsid w:val="00DD7189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69E6"/>
    <w:rsid w:val="00DF762C"/>
    <w:rsid w:val="00E0060C"/>
    <w:rsid w:val="00E01BCB"/>
    <w:rsid w:val="00E01E88"/>
    <w:rsid w:val="00E02422"/>
    <w:rsid w:val="00E03E4A"/>
    <w:rsid w:val="00E04317"/>
    <w:rsid w:val="00E0484A"/>
    <w:rsid w:val="00E0567A"/>
    <w:rsid w:val="00E06329"/>
    <w:rsid w:val="00E0651D"/>
    <w:rsid w:val="00E06CF7"/>
    <w:rsid w:val="00E06D02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58D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76A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218"/>
    <w:rsid w:val="00E60AE6"/>
    <w:rsid w:val="00E60CE2"/>
    <w:rsid w:val="00E614C4"/>
    <w:rsid w:val="00E61EB0"/>
    <w:rsid w:val="00E627CC"/>
    <w:rsid w:val="00E62B2A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D17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6E4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5D2D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1151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3CB"/>
    <w:rsid w:val="00EE1F6F"/>
    <w:rsid w:val="00EE2F2D"/>
    <w:rsid w:val="00EE3DFF"/>
    <w:rsid w:val="00EE42B1"/>
    <w:rsid w:val="00EE495D"/>
    <w:rsid w:val="00EE4F12"/>
    <w:rsid w:val="00EE5F00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258D"/>
    <w:rsid w:val="00F13166"/>
    <w:rsid w:val="00F13B6F"/>
    <w:rsid w:val="00F13B8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68D0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9BF"/>
    <w:rsid w:val="00F37F80"/>
    <w:rsid w:val="00F40587"/>
    <w:rsid w:val="00F40845"/>
    <w:rsid w:val="00F416C3"/>
    <w:rsid w:val="00F417B3"/>
    <w:rsid w:val="00F42371"/>
    <w:rsid w:val="00F42FA8"/>
    <w:rsid w:val="00F437A6"/>
    <w:rsid w:val="00F43BB8"/>
    <w:rsid w:val="00F43FD7"/>
    <w:rsid w:val="00F44D83"/>
    <w:rsid w:val="00F44E72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585D"/>
    <w:rsid w:val="00F561BA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64B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3E30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057E"/>
    <w:rsid w:val="00FD128B"/>
    <w:rsid w:val="00FD162D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2807"/>
    <w:rsid w:val="00FE35BC"/>
    <w:rsid w:val="00FE3DBA"/>
    <w:rsid w:val="00FE3F8A"/>
    <w:rsid w:val="00FE41E9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0FFE"/>
    <w:rsid w:val="00122C4D"/>
    <w:rsid w:val="0014180F"/>
    <w:rsid w:val="001475AE"/>
    <w:rsid w:val="001529F1"/>
    <w:rsid w:val="00163510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141C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1CD2"/>
    <w:rsid w:val="00423D4E"/>
    <w:rsid w:val="00431678"/>
    <w:rsid w:val="00432F9F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327F"/>
    <w:rsid w:val="005F45E3"/>
    <w:rsid w:val="005F6699"/>
    <w:rsid w:val="00605E2C"/>
    <w:rsid w:val="006065A8"/>
    <w:rsid w:val="00620919"/>
    <w:rsid w:val="006217D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756E3"/>
    <w:rsid w:val="00785A0B"/>
    <w:rsid w:val="007A301E"/>
    <w:rsid w:val="007C10A2"/>
    <w:rsid w:val="007C399A"/>
    <w:rsid w:val="007D3068"/>
    <w:rsid w:val="007E0871"/>
    <w:rsid w:val="007E5B08"/>
    <w:rsid w:val="007F6B75"/>
    <w:rsid w:val="00801A49"/>
    <w:rsid w:val="00801AED"/>
    <w:rsid w:val="00804B4F"/>
    <w:rsid w:val="00824727"/>
    <w:rsid w:val="00836AEF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3809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1B30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34C2D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A6EC7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7657D-6710-47AD-A142-3E8D459F78D9}"/>
</file>

<file path=customXml/itemProps2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4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97</TotalTime>
  <Pages>2</Pages>
  <Words>547</Words>
  <Characters>3452</Characters>
  <Application>Microsoft Office Word</Application>
  <DocSecurity>0</DocSecurity>
  <Lines>90</Lines>
  <Paragraphs>70</Paragraphs>
  <ScaleCrop>false</ScaleCrop>
  <Company/>
  <LinksUpToDate>false</LinksUpToDate>
  <CharactersWithSpaces>3929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21</cp:revision>
  <cp:lastPrinted>2017-08-16T14:23:00Z</cp:lastPrinted>
  <dcterms:created xsi:type="dcterms:W3CDTF">2025-12-17T13:49:00Z</dcterms:created>
  <dcterms:modified xsi:type="dcterms:W3CDTF">2025-12-17T15:45:00Z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