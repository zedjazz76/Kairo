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59F51D29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4D9D09F4C258419FA043414D18E0ED02"/>
                </w:placeholder>
                <w:date w:fullDate="2025-07-30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41235B">
                  <w:rPr>
                    <w:rFonts w:cs="Segoe UI"/>
                  </w:rPr>
                  <w:t>Wednesday, July 30,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4E70F80E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E426B6">
        <w:rPr>
          <w:b/>
          <w:bCs/>
          <w:sz w:val="16"/>
          <w:szCs w:val="14"/>
        </w:rPr>
        <w:t>---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2A6C5DC">
        <w:tc>
          <w:tcPr>
            <w:tcW w:w="10435" w:type="dxa"/>
            <w:shd w:val="clear" w:color="auto" w:fill="00406C" w:themeFill="accent1" w:themeFillShade="BF"/>
          </w:tcPr>
          <w:p w14:paraId="3AE9556A" w14:textId="7DADA521" w:rsidR="00121F2C" w:rsidRDefault="00121F2C" w:rsidP="0055561E">
            <w:r>
              <w:t>Meeting Minutes</w:t>
            </w:r>
          </w:p>
        </w:tc>
      </w:tr>
      <w:tr w:rsidR="00121F2C" w:rsidRPr="00DF3B84" w14:paraId="28588B3E" w14:textId="77777777" w:rsidTr="62A6C5DC">
        <w:trPr>
          <w:trHeight w:val="710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2F40FA2" w14:textId="6ACD5A4A" w:rsidR="005F7072" w:rsidRPr="00996710" w:rsidRDefault="00996710" w:rsidP="000D5190">
            <w:pPr>
              <w:pStyle w:val="ListParagraph"/>
              <w:numPr>
                <w:ilvl w:val="0"/>
                <w:numId w:val="35"/>
              </w:numPr>
              <w:rPr>
                <w:rStyle w:val="Hyperlink"/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fldChar w:fldCharType="begin"/>
            </w:r>
            <w:r w:rsidR="004F1203">
              <w:rPr>
                <w:rFonts w:ascii="Calibri" w:eastAsia="Times New Roman" w:hAnsi="Calibri" w:cs="Calibri"/>
                <w:sz w:val="18"/>
                <w:szCs w:val="18"/>
              </w:rPr>
              <w:instrText>HYPERLINK "https://pinkypixels.atlassian.net/browse/ITSM-4779"</w:instrText>
            </w:r>
            <w:r>
              <w:rPr>
                <w:rFonts w:ascii="Calibri" w:eastAsia="Times New Roman" w:hAnsi="Calibri" w:cs="Calibri"/>
                <w:sz w:val="18"/>
                <w:szCs w:val="18"/>
              </w:rPr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fldChar w:fldCharType="separate"/>
            </w:r>
            <w:r w:rsidR="00A85C5A" w:rsidRPr="00996710">
              <w:rPr>
                <w:rStyle w:val="Hyperlink"/>
                <w:rFonts w:ascii="Calibri" w:eastAsia="Times New Roman" w:hAnsi="Calibri" w:cs="Calibri"/>
                <w:sz w:val="18"/>
                <w:szCs w:val="18"/>
              </w:rPr>
              <w:t>Data Base Setup</w:t>
            </w:r>
          </w:p>
          <w:p w14:paraId="31FA4E26" w14:textId="166A4FEB" w:rsidR="000F1C76" w:rsidRPr="000F1C76" w:rsidRDefault="00996710" w:rsidP="000F1C7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fldChar w:fldCharType="end"/>
            </w:r>
            <w:r w:rsidR="00FE3F8A">
              <w:rPr>
                <w:rFonts w:ascii="Calibri" w:eastAsia="Times New Roman" w:hAnsi="Calibri" w:cs="Calibri"/>
                <w:sz w:val="18"/>
                <w:szCs w:val="18"/>
              </w:rPr>
              <w:t>7/9</w:t>
            </w:r>
            <w:r w:rsidR="000F1C76">
              <w:rPr>
                <w:rFonts w:ascii="Calibri" w:eastAsia="Times New Roman" w:hAnsi="Calibri" w:cs="Calibri"/>
                <w:sz w:val="18"/>
                <w:szCs w:val="18"/>
              </w:rPr>
              <w:t xml:space="preserve"> Account </w:t>
            </w:r>
            <w:r w:rsidR="00EA437A">
              <w:rPr>
                <w:rFonts w:ascii="Calibri" w:eastAsia="Times New Roman" w:hAnsi="Calibri" w:cs="Calibri"/>
                <w:sz w:val="18"/>
                <w:szCs w:val="18"/>
              </w:rPr>
              <w:t xml:space="preserve">Data </w:t>
            </w:r>
            <w:r w:rsidR="002E55B7">
              <w:rPr>
                <w:rFonts w:ascii="Calibri" w:eastAsia="Times New Roman" w:hAnsi="Calibri" w:cs="Calibri"/>
                <w:sz w:val="18"/>
                <w:szCs w:val="18"/>
              </w:rPr>
              <w:t>B</w:t>
            </w:r>
            <w:r w:rsidR="00EA437A">
              <w:rPr>
                <w:rFonts w:ascii="Calibri" w:eastAsia="Times New Roman" w:hAnsi="Calibri" w:cs="Calibri"/>
                <w:sz w:val="18"/>
                <w:szCs w:val="18"/>
              </w:rPr>
              <w:t>ase – In Progress</w:t>
            </w:r>
            <w:r w:rsidR="00CA6A4F">
              <w:rPr>
                <w:rFonts w:ascii="Calibri" w:eastAsia="Times New Roman" w:hAnsi="Calibri" w:cs="Calibri"/>
                <w:sz w:val="18"/>
                <w:szCs w:val="18"/>
              </w:rPr>
              <w:t xml:space="preserve"> ETA 8/1</w:t>
            </w:r>
          </w:p>
          <w:p w14:paraId="032EDE36" w14:textId="52939578" w:rsidR="000D5190" w:rsidRDefault="00A85C5A" w:rsidP="000D5190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C947E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Account Setup Workbook</w:t>
              </w:r>
            </w:hyperlink>
          </w:p>
          <w:p w14:paraId="41AE191F" w14:textId="112704D5" w:rsidR="003C379F" w:rsidRDefault="003C379F" w:rsidP="003C379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7/9 Demo to review </w:t>
            </w:r>
            <w:r w:rsidR="003F62A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</w:t>
            </w:r>
            <w:r w:rsidR="00AA42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emo account scheduled on 7/11</w:t>
            </w:r>
            <w:r w:rsidR="003F62A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2CCF42ED" w14:textId="14BB3587" w:rsidR="000B0343" w:rsidRDefault="00FE3F8A" w:rsidP="009F255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</w:t>
            </w:r>
            <w:r w:rsidR="000B31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 w:rsidR="009967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Phase 1 Review</w:t>
            </w:r>
          </w:p>
          <w:p w14:paraId="25A33FD6" w14:textId="5639EF8B" w:rsidR="00A24BE1" w:rsidRPr="00A24BE1" w:rsidRDefault="000B0343" w:rsidP="00A24BE1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Locations</w:t>
            </w:r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Ready</w:t>
            </w:r>
            <w:r w:rsidR="004D20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 upload</w:t>
            </w:r>
            <w:r w:rsid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241EA251" w14:textId="78A903DF" w:rsidR="000B0343" w:rsidRDefault="000B0343" w:rsidP="000B034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Rooms</w:t>
            </w:r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</w:t>
            </w:r>
            <w:r w:rsidR="004D20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Ready for upload</w:t>
            </w:r>
            <w:r w:rsid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2C9A8FE7" w14:textId="2B8A4558" w:rsidR="00D4326A" w:rsidRDefault="000B0343" w:rsidP="000B034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Schedules</w:t>
            </w:r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Create an open schedule to </w:t>
            </w:r>
            <w:proofErr w:type="spellStart"/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</w:t>
            </w:r>
            <w:proofErr w:type="spellEnd"/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rooms locations</w:t>
            </w:r>
            <w:r w:rsid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MANA - New</w:t>
            </w:r>
          </w:p>
          <w:p w14:paraId="7912D670" w14:textId="6C37131E" w:rsidR="00891F51" w:rsidRDefault="00FE3F8A" w:rsidP="00891F5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</w:t>
            </w:r>
            <w:r w:rsidR="000B31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 w:rsidR="00891F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Phase 2 Review</w:t>
            </w:r>
          </w:p>
          <w:p w14:paraId="02F25CAA" w14:textId="67BD338E" w:rsidR="007F23AA" w:rsidRDefault="00E21F6E" w:rsidP="007F23A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Procedures will be divided into </w:t>
            </w:r>
            <w:r w:rsidR="00044B2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Imaging Breast</w:t>
            </w:r>
            <w:r w:rsidR="00AB194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and breast center, lists will be consolidated </w:t>
            </w:r>
            <w:r w:rsidR="00EE607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before upload, MANA – </w:t>
            </w:r>
            <w:r w:rsid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C473F25" w14:textId="22601A3E" w:rsidR="00EE6078" w:rsidRDefault="00EE6078" w:rsidP="007F23A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Referrings</w:t>
            </w:r>
            <w:proofErr w:type="spellEnd"/>
            <w:r w:rsidR="00FA03B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1726F066" w14:textId="4A55396D" w:rsidR="00EE6078" w:rsidRDefault="00EE6078" w:rsidP="007F23A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Payers</w:t>
            </w:r>
            <w:r w:rsidR="00FA03B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5250E1CF" w14:textId="28E408BD" w:rsidR="002163F7" w:rsidRDefault="00B15658" w:rsidP="00B1565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</w:t>
            </w:r>
            <w:r w:rsidR="000B31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Phase 3 Review</w:t>
            </w:r>
          </w:p>
          <w:p w14:paraId="59CF12CF" w14:textId="7F74922F" w:rsidR="004551FC" w:rsidRDefault="00B15658" w:rsidP="00F93EE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Users and Roles</w:t>
            </w:r>
            <w:r w:rsidR="004551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  <w:r w:rsid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551FC" w:rsidRP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7/16 Ruben added default roles to assign to each user</w:t>
            </w:r>
            <w:r w:rsidR="00A24BE1" w:rsidRP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follow this path for setup, MANA </w:t>
            </w:r>
            <w:r w:rsidR="000B31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A24BE1" w:rsidRP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0FFDAEF6" w14:textId="283DDD24" w:rsidR="000B31FE" w:rsidRPr="00F93EE9" w:rsidRDefault="000B31FE" w:rsidP="000B31F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Rads: Ready for upload</w:t>
            </w:r>
          </w:p>
          <w:p w14:paraId="38D59C82" w14:textId="61AA320C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Workflow Reviews</w:t>
            </w:r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1E22196A" w14:textId="3E0473A9" w:rsidR="00742D2D" w:rsidRDefault="00742D2D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Intro to Settings</w:t>
            </w:r>
            <w:r w:rsidR="00CA6A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8/4</w:t>
            </w:r>
          </w:p>
          <w:p w14:paraId="55CD6240" w14:textId="72842924" w:rsidR="00256C1F" w:rsidRDefault="00256C1F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Onder Intake</w:t>
            </w:r>
          </w:p>
          <w:p w14:paraId="3C7798CE" w14:textId="4F98D36D" w:rsidR="00256C1F" w:rsidRDefault="00256C1F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Pending Workflow</w:t>
            </w:r>
          </w:p>
          <w:p w14:paraId="0A298966" w14:textId="1F5C3113" w:rsidR="004F513D" w:rsidRPr="00567CAE" w:rsidRDefault="00A85C5A" w:rsidP="00567CA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</w:p>
          <w:p w14:paraId="0EE29767" w14:textId="417145EE" w:rsidR="00AB5738" w:rsidRPr="00E90CB8" w:rsidRDefault="00D400AD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7/23 </w:t>
            </w:r>
            <w:r w:rsidR="00AB5738" w:rsidRP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VPN </w:t>
            </w:r>
            <w:r w:rsidR="00647CA0" w:rsidRP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Request Form</w:t>
            </w:r>
            <w:r w:rsidRP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required, MANA - New</w:t>
            </w:r>
          </w:p>
          <w:p w14:paraId="529E6EC4" w14:textId="42A35437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 w:rsidRP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Merge PACS. 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Scope: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ORM,ADT,O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RU</w:t>
            </w:r>
          </w:p>
          <w:p w14:paraId="19DCFE9A" w14:textId="76E6F4A1" w:rsidR="00C83E9C" w:rsidRPr="00D75C49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lastRenderedPageBreak/>
              <w:t xml:space="preserve">7/16 Resource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assigment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required</w:t>
            </w:r>
            <w:proofErr w:type="spellEnd"/>
          </w:p>
          <w:p w14:paraId="230C266D" w14:textId="1C268BC1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ORM,ADT/ORU</w:t>
            </w:r>
          </w:p>
          <w:p w14:paraId="11ED8D59" w14:textId="0809C66C" w:rsidR="00C83E9C" w:rsidRPr="000663E1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7/16 Resource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assigment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required</w:t>
            </w:r>
            <w:proofErr w:type="spellEnd"/>
          </w:p>
          <w:p w14:paraId="242AF98B" w14:textId="200C6D50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</w:p>
          <w:p w14:paraId="63050E81" w14:textId="0AB6FDF7" w:rsidR="00C83E9C" w:rsidRPr="00EF084B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7/16 Resource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assigment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required</w:t>
            </w:r>
            <w:proofErr w:type="spellEnd"/>
          </w:p>
          <w:p w14:paraId="12004B60" w14:textId="0C0E8280" w:rsidR="00EF084B" w:rsidRDefault="00EF084B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F08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7/23 Need to update current sc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ope, SOW required, AbbaDox - New</w:t>
            </w:r>
          </w:p>
          <w:p w14:paraId="1FB40A16" w14:textId="1A9BE162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Domingues)</w:t>
            </w:r>
          </w:p>
          <w:p w14:paraId="6B3B4187" w14:textId="7BE479AC" w:rsidR="00C83E9C" w:rsidRPr="00631AEC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7/16 Resource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assigment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required</w:t>
            </w:r>
            <w:proofErr w:type="spellEnd"/>
          </w:p>
          <w:p w14:paraId="0A3B8301" w14:textId="7E11A76B" w:rsidR="00631AEC" w:rsidRDefault="00A0472D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047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7/23 Note : OB ORU Interface should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“hold” </w:t>
            </w:r>
            <w:r w:rsidR="0069323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messages for 7 days for specific Referring NPIs.</w:t>
            </w:r>
          </w:p>
          <w:p w14:paraId="58F3B77F" w14:textId="77777777" w:rsidR="00354434" w:rsidRPr="00C84802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proofErr w:type="spellStart"/>
            <w:r w:rsidRPr="00C84802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proofErr w:type="spellEnd"/>
          </w:p>
          <w:p w14:paraId="2C70EFDE" w14:textId="222B187D" w:rsidR="00E60AE6" w:rsidRDefault="00354434" w:rsidP="0035443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HOG (</w:t>
            </w:r>
            <w:proofErr w:type="spellStart"/>
            <w:r w:rsidR="002F370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Onco</w:t>
            </w:r>
            <w:proofErr w:type="spellEnd"/>
            <w:r w:rsidR="002F370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EMR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1735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ORM/ORU</w:t>
            </w:r>
          </w:p>
          <w:p w14:paraId="11C198D7" w14:textId="6E4F1D1D" w:rsidR="00C332CB" w:rsidRPr="00354434" w:rsidRDefault="00C332CB" w:rsidP="0035443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F08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7/23 Need to update current sc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ope, SOW required, AbbaDox - New</w:t>
            </w:r>
          </w:p>
          <w:p w14:paraId="6399A112" w14:textId="5B711911" w:rsidR="00223AA6" w:rsidRPr="00081669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273E7">
              <w:rPr>
                <w:rFonts w:ascii="Calibri" w:eastAsia="Times New Roman" w:hAnsi="Calibri" w:cs="Calibri"/>
                <w:sz w:val="18"/>
                <w:szCs w:val="18"/>
              </w:rPr>
              <w:t>Data Migration</w:t>
            </w:r>
          </w:p>
          <w:p w14:paraId="16F67311" w14:textId="5DB3CFAB" w:rsidR="00492C97" w:rsidRPr="00492C97" w:rsidRDefault="00FE3F8A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7/9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35F6B713" w14:textId="77777777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42E839AD" w14:textId="1ABE14A4" w:rsidR="000858C5" w:rsidRPr="00A85C5A" w:rsidRDefault="000858C5" w:rsidP="000858C5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7/23 Start </w:t>
            </w:r>
            <w:r w:rsidR="00EB591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thinking about document management in AbbaDox, MANA - New</w:t>
            </w:r>
          </w:p>
          <w:p w14:paraId="54DA2F64" w14:textId="5647B982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eForm</w:t>
            </w:r>
            <w:proofErr w:type="spellEnd"/>
          </w:p>
          <w:p w14:paraId="44EDEAA6" w14:textId="282ABB46" w:rsidR="006B777B" w:rsidRDefault="00FE3F8A" w:rsidP="006B777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F5032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B777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Access to </w:t>
            </w:r>
            <w:proofErr w:type="spellStart"/>
            <w:r w:rsidR="006B777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JotForms</w:t>
            </w:r>
            <w:proofErr w:type="spellEnd"/>
          </w:p>
          <w:p w14:paraId="4175A5D2" w14:textId="3E961A89" w:rsidR="000858C5" w:rsidRPr="000858C5" w:rsidRDefault="00073A02" w:rsidP="000858C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7/23 Currently Merge only </w:t>
            </w:r>
            <w:r w:rsidR="00630E7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prints the router document, therefore AbbaDox could build this form electronically</w:t>
            </w:r>
            <w:r w:rsidR="00E65C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A4625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There’s the potential of AbbaDox owning more of the documents</w:t>
            </w:r>
            <w:r w:rsidR="00ED73B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 Imaging and breast center</w:t>
            </w:r>
            <w:r w:rsidR="00A4625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ED73B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because the eForms can be sent downstream via HL7.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23029356" w14:textId="0193B3B6" w:rsidR="00B6334D" w:rsidRPr="00A85C5A" w:rsidRDefault="00FE3F8A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200C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4D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Upload 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forms to </w:t>
            </w:r>
            <w:r w:rsidR="00200C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MANA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New</w:t>
            </w:r>
          </w:p>
          <w:p w14:paraId="014F3FD4" w14:textId="505E1434" w:rsidR="007C3231" w:rsidRDefault="00A85C5A" w:rsidP="00D17A5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Radiology Report Templates</w:t>
            </w:r>
          </w:p>
          <w:p w14:paraId="01C4A203" w14:textId="5FCED3E8" w:rsidR="00063121" w:rsidRPr="00D17A5B" w:rsidRDefault="00063121" w:rsidP="0006312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7/23 </w:t>
            </w:r>
            <w:r w:rsidR="00CF27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Folders have been created in </w:t>
            </w:r>
            <w:proofErr w:type="spellStart"/>
            <w:r w:rsidR="00CF27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 w:rsidR="00CF27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to load templates per Imaging and breast center accordingly, MANA - New</w:t>
            </w:r>
          </w:p>
          <w:p w14:paraId="59CE4771" w14:textId="77777777" w:rsidR="006F2371" w:rsidRDefault="000F0530" w:rsidP="000F0530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Breast Health</w:t>
            </w:r>
            <w:r w:rsidR="005E737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7B3C4048" w14:textId="02823F97" w:rsidR="000F0530" w:rsidRDefault="005E7371" w:rsidP="006F237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Letter Templates</w:t>
            </w:r>
          </w:p>
          <w:p w14:paraId="565574C5" w14:textId="7A600AB5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</w:p>
          <w:p w14:paraId="276D9AEF" w14:textId="77777777" w:rsidR="00A85C5A" w:rsidRP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Patient Engagement</w:t>
            </w:r>
          </w:p>
          <w:p w14:paraId="32DD95D9" w14:textId="2101571A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Email</w:t>
            </w:r>
          </w:p>
          <w:p w14:paraId="1C984813" w14:textId="3D085588" w:rsidR="00983193" w:rsidRDefault="00FE3F8A" w:rsidP="009831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7/9</w:t>
            </w:r>
            <w:r w:rsidR="008537F9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E2529D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Share </w:t>
            </w:r>
            <w:r w:rsidR="00F5145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Email Doma</w:t>
            </w:r>
            <w:r w:rsidR="6EEC3716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i</w:t>
            </w:r>
            <w:r w:rsidR="00F5145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n</w:t>
            </w:r>
            <w:r w:rsidR="00E2529D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Instructions, AbbaDox </w:t>
            </w:r>
            <w:r w:rsidR="008537F9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–</w:t>
            </w:r>
            <w:r w:rsidR="00E2529D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37390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Ne</w:t>
            </w:r>
            <w:r w:rsid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w</w:t>
            </w:r>
          </w:p>
          <w:p w14:paraId="79CA6332" w14:textId="147E03C6" w:rsidR="00A85C5A" w:rsidRP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SMS</w:t>
            </w:r>
          </w:p>
          <w:p w14:paraId="59037657" w14:textId="5F4F6006" w:rsidR="568CDBD6" w:rsidRDefault="00FE3F8A" w:rsidP="62A6C5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8537F9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51454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Shor</w:t>
            </w:r>
            <w:r w:rsidR="65ACC943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</w:t>
            </w:r>
            <w:r w:rsidR="00F51454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link</w:t>
            </w:r>
            <w:r w:rsidR="008537F9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Instructions, AbbaDox – </w:t>
            </w:r>
            <w:r w:rsid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03758D50" w14:textId="7D1CF78B" w:rsidR="00706A3E" w:rsidRDefault="00706A3E" w:rsidP="00706A3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Portals</w:t>
            </w:r>
          </w:p>
          <w:p w14:paraId="617A3976" w14:textId="0B019A26" w:rsidR="00706A3E" w:rsidRDefault="00706A3E" w:rsidP="00706A3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Referring</w:t>
            </w:r>
          </w:p>
          <w:p w14:paraId="658FCD20" w14:textId="03215BF4" w:rsidR="00706A3E" w:rsidRPr="00A85C5A" w:rsidRDefault="00706A3E" w:rsidP="00706A3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Patient</w:t>
            </w:r>
          </w:p>
          <w:p w14:paraId="2DD2AFB8" w14:textId="12C2C869" w:rsidR="003768DB" w:rsidRDefault="00373904" w:rsidP="00FB011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TOS </w:t>
            </w:r>
            <w:r w:rsidR="003768D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Payment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54F5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</w:p>
          <w:p w14:paraId="59B5A3C4" w14:textId="76F87EDB" w:rsidR="00D54F58" w:rsidRPr="00B05D7C" w:rsidRDefault="00B60262" w:rsidP="00B05D7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Imagine Pay</w:t>
            </w: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217EB" w14:textId="77777777" w:rsidR="00112A09" w:rsidRDefault="00112A09" w:rsidP="00C60D2C">
      <w:pPr>
        <w:spacing w:after="0" w:line="240" w:lineRule="auto"/>
      </w:pPr>
      <w:r>
        <w:separator/>
      </w:r>
    </w:p>
  </w:endnote>
  <w:endnote w:type="continuationSeparator" w:id="0">
    <w:p w14:paraId="75481EE9" w14:textId="77777777" w:rsidR="00112A09" w:rsidRDefault="00112A09" w:rsidP="00C60D2C">
      <w:pPr>
        <w:spacing w:after="0" w:line="240" w:lineRule="auto"/>
      </w:pPr>
      <w:r>
        <w:continuationSeparator/>
      </w:r>
    </w:p>
  </w:endnote>
  <w:endnote w:type="continuationNotice" w:id="1">
    <w:p w14:paraId="4AD26C23" w14:textId="77777777" w:rsidR="00112A09" w:rsidRDefault="00112A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86C45" w14:textId="77777777" w:rsidR="00112A09" w:rsidRDefault="00112A09" w:rsidP="00C60D2C">
      <w:pPr>
        <w:spacing w:after="0" w:line="240" w:lineRule="auto"/>
      </w:pPr>
      <w:r>
        <w:separator/>
      </w:r>
    </w:p>
  </w:footnote>
  <w:footnote w:type="continuationSeparator" w:id="0">
    <w:p w14:paraId="31F4F129" w14:textId="77777777" w:rsidR="00112A09" w:rsidRDefault="00112A09" w:rsidP="00C60D2C">
      <w:pPr>
        <w:spacing w:after="0" w:line="240" w:lineRule="auto"/>
      </w:pPr>
      <w:r>
        <w:continuationSeparator/>
      </w:r>
    </w:p>
  </w:footnote>
  <w:footnote w:type="continuationNotice" w:id="1">
    <w:p w14:paraId="21FB91B8" w14:textId="77777777" w:rsidR="00112A09" w:rsidRDefault="00112A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2C90FCFA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2CC0"/>
    <w:rsid w:val="000039D6"/>
    <w:rsid w:val="00003D4B"/>
    <w:rsid w:val="00004434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48F"/>
    <w:rsid w:val="00021DE7"/>
    <w:rsid w:val="00022AAF"/>
    <w:rsid w:val="00024C56"/>
    <w:rsid w:val="00024F72"/>
    <w:rsid w:val="0002627A"/>
    <w:rsid w:val="000271F7"/>
    <w:rsid w:val="000273E7"/>
    <w:rsid w:val="000275D0"/>
    <w:rsid w:val="00027EE3"/>
    <w:rsid w:val="0003143B"/>
    <w:rsid w:val="00033976"/>
    <w:rsid w:val="00034906"/>
    <w:rsid w:val="00034E21"/>
    <w:rsid w:val="0003589C"/>
    <w:rsid w:val="000369D8"/>
    <w:rsid w:val="000411B7"/>
    <w:rsid w:val="00041378"/>
    <w:rsid w:val="00041EF0"/>
    <w:rsid w:val="00042A37"/>
    <w:rsid w:val="00043CD2"/>
    <w:rsid w:val="00043DD5"/>
    <w:rsid w:val="000443A2"/>
    <w:rsid w:val="00044B2B"/>
    <w:rsid w:val="0004687C"/>
    <w:rsid w:val="00047251"/>
    <w:rsid w:val="00047627"/>
    <w:rsid w:val="000507A1"/>
    <w:rsid w:val="0005215B"/>
    <w:rsid w:val="00052F0C"/>
    <w:rsid w:val="00063121"/>
    <w:rsid w:val="0006325E"/>
    <w:rsid w:val="000637CD"/>
    <w:rsid w:val="00064777"/>
    <w:rsid w:val="000659A7"/>
    <w:rsid w:val="00065BAD"/>
    <w:rsid w:val="0006600C"/>
    <w:rsid w:val="0006618A"/>
    <w:rsid w:val="000663E1"/>
    <w:rsid w:val="00066478"/>
    <w:rsid w:val="000671CB"/>
    <w:rsid w:val="00067539"/>
    <w:rsid w:val="00070807"/>
    <w:rsid w:val="00070C29"/>
    <w:rsid w:val="00072C91"/>
    <w:rsid w:val="00073A02"/>
    <w:rsid w:val="00073B97"/>
    <w:rsid w:val="0007416F"/>
    <w:rsid w:val="0007464E"/>
    <w:rsid w:val="00074A1E"/>
    <w:rsid w:val="00074D41"/>
    <w:rsid w:val="00076156"/>
    <w:rsid w:val="00076564"/>
    <w:rsid w:val="00076DAA"/>
    <w:rsid w:val="00076FAF"/>
    <w:rsid w:val="00080F71"/>
    <w:rsid w:val="00081669"/>
    <w:rsid w:val="00082244"/>
    <w:rsid w:val="00082AC0"/>
    <w:rsid w:val="00082BDA"/>
    <w:rsid w:val="000858C5"/>
    <w:rsid w:val="00085EE2"/>
    <w:rsid w:val="00086276"/>
    <w:rsid w:val="00086997"/>
    <w:rsid w:val="00087F2C"/>
    <w:rsid w:val="000925C3"/>
    <w:rsid w:val="000940D6"/>
    <w:rsid w:val="00094C0E"/>
    <w:rsid w:val="000954E7"/>
    <w:rsid w:val="000956D1"/>
    <w:rsid w:val="00097030"/>
    <w:rsid w:val="000973AE"/>
    <w:rsid w:val="000A0A30"/>
    <w:rsid w:val="000A0FA4"/>
    <w:rsid w:val="000A2163"/>
    <w:rsid w:val="000A2590"/>
    <w:rsid w:val="000A389A"/>
    <w:rsid w:val="000A3F34"/>
    <w:rsid w:val="000A53A9"/>
    <w:rsid w:val="000A5842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253C"/>
    <w:rsid w:val="000B31FE"/>
    <w:rsid w:val="000B3B4E"/>
    <w:rsid w:val="000B3E1C"/>
    <w:rsid w:val="000B3EB3"/>
    <w:rsid w:val="000B50F0"/>
    <w:rsid w:val="000B54D5"/>
    <w:rsid w:val="000B61AA"/>
    <w:rsid w:val="000B6216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11B4"/>
    <w:rsid w:val="000E14F0"/>
    <w:rsid w:val="000E2359"/>
    <w:rsid w:val="000E241B"/>
    <w:rsid w:val="000E350B"/>
    <w:rsid w:val="000E3FAA"/>
    <w:rsid w:val="000E4166"/>
    <w:rsid w:val="000E4186"/>
    <w:rsid w:val="000E4C2A"/>
    <w:rsid w:val="000E5E2B"/>
    <w:rsid w:val="000E5ED0"/>
    <w:rsid w:val="000F0530"/>
    <w:rsid w:val="000F1C1E"/>
    <w:rsid w:val="000F1C76"/>
    <w:rsid w:val="000F2773"/>
    <w:rsid w:val="000F2D9F"/>
    <w:rsid w:val="000F423D"/>
    <w:rsid w:val="000F4493"/>
    <w:rsid w:val="000F545F"/>
    <w:rsid w:val="000F59DE"/>
    <w:rsid w:val="000F5BB1"/>
    <w:rsid w:val="000F5C62"/>
    <w:rsid w:val="000F6E1E"/>
    <w:rsid w:val="000F70AE"/>
    <w:rsid w:val="000F7B66"/>
    <w:rsid w:val="00100A0B"/>
    <w:rsid w:val="00100EB3"/>
    <w:rsid w:val="00102502"/>
    <w:rsid w:val="001037E1"/>
    <w:rsid w:val="00104A24"/>
    <w:rsid w:val="00104D7D"/>
    <w:rsid w:val="00105DAD"/>
    <w:rsid w:val="00106D17"/>
    <w:rsid w:val="00112072"/>
    <w:rsid w:val="00112918"/>
    <w:rsid w:val="00112A09"/>
    <w:rsid w:val="001131A7"/>
    <w:rsid w:val="00113D46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F2C"/>
    <w:rsid w:val="0012211D"/>
    <w:rsid w:val="00122602"/>
    <w:rsid w:val="00122731"/>
    <w:rsid w:val="00122742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A2B"/>
    <w:rsid w:val="001332A5"/>
    <w:rsid w:val="001344EC"/>
    <w:rsid w:val="00135BA2"/>
    <w:rsid w:val="0013606C"/>
    <w:rsid w:val="00136650"/>
    <w:rsid w:val="00136E55"/>
    <w:rsid w:val="001374A0"/>
    <w:rsid w:val="001410ED"/>
    <w:rsid w:val="00141A50"/>
    <w:rsid w:val="0014245C"/>
    <w:rsid w:val="001426B2"/>
    <w:rsid w:val="00142ABC"/>
    <w:rsid w:val="00142AC4"/>
    <w:rsid w:val="00142EFD"/>
    <w:rsid w:val="0014342C"/>
    <w:rsid w:val="00143ED9"/>
    <w:rsid w:val="00144FA3"/>
    <w:rsid w:val="00144FCC"/>
    <w:rsid w:val="0014511A"/>
    <w:rsid w:val="00145A07"/>
    <w:rsid w:val="00146870"/>
    <w:rsid w:val="00146CB8"/>
    <w:rsid w:val="001473E6"/>
    <w:rsid w:val="001514C0"/>
    <w:rsid w:val="00152B60"/>
    <w:rsid w:val="0015325A"/>
    <w:rsid w:val="00154542"/>
    <w:rsid w:val="00155262"/>
    <w:rsid w:val="00155C74"/>
    <w:rsid w:val="00156248"/>
    <w:rsid w:val="001601C9"/>
    <w:rsid w:val="00160360"/>
    <w:rsid w:val="00163B6A"/>
    <w:rsid w:val="00165255"/>
    <w:rsid w:val="0016583A"/>
    <w:rsid w:val="00165F25"/>
    <w:rsid w:val="00170710"/>
    <w:rsid w:val="00170B3E"/>
    <w:rsid w:val="00171368"/>
    <w:rsid w:val="001718A7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80249"/>
    <w:rsid w:val="00181973"/>
    <w:rsid w:val="00182A7F"/>
    <w:rsid w:val="00182D66"/>
    <w:rsid w:val="00184223"/>
    <w:rsid w:val="00184EE0"/>
    <w:rsid w:val="00185B5C"/>
    <w:rsid w:val="00187B09"/>
    <w:rsid w:val="00191789"/>
    <w:rsid w:val="001926BB"/>
    <w:rsid w:val="001928D2"/>
    <w:rsid w:val="001957DE"/>
    <w:rsid w:val="00197B4D"/>
    <w:rsid w:val="001A0396"/>
    <w:rsid w:val="001A04F7"/>
    <w:rsid w:val="001A1C75"/>
    <w:rsid w:val="001A376C"/>
    <w:rsid w:val="001A4A81"/>
    <w:rsid w:val="001A5545"/>
    <w:rsid w:val="001A59E5"/>
    <w:rsid w:val="001A5CE6"/>
    <w:rsid w:val="001A780E"/>
    <w:rsid w:val="001A78CF"/>
    <w:rsid w:val="001A7B2F"/>
    <w:rsid w:val="001B0EF4"/>
    <w:rsid w:val="001B153A"/>
    <w:rsid w:val="001B2F28"/>
    <w:rsid w:val="001B3492"/>
    <w:rsid w:val="001B4689"/>
    <w:rsid w:val="001B6450"/>
    <w:rsid w:val="001C0010"/>
    <w:rsid w:val="001C036A"/>
    <w:rsid w:val="001C1122"/>
    <w:rsid w:val="001C261C"/>
    <w:rsid w:val="001C26D0"/>
    <w:rsid w:val="001C2F3E"/>
    <w:rsid w:val="001C4352"/>
    <w:rsid w:val="001C5221"/>
    <w:rsid w:val="001C656F"/>
    <w:rsid w:val="001C66BB"/>
    <w:rsid w:val="001C6E21"/>
    <w:rsid w:val="001C7490"/>
    <w:rsid w:val="001D05E6"/>
    <w:rsid w:val="001D1189"/>
    <w:rsid w:val="001D3D7D"/>
    <w:rsid w:val="001D43C1"/>
    <w:rsid w:val="001D4F6D"/>
    <w:rsid w:val="001D5A95"/>
    <w:rsid w:val="001D5DFB"/>
    <w:rsid w:val="001D67C7"/>
    <w:rsid w:val="001D6B98"/>
    <w:rsid w:val="001D6E4F"/>
    <w:rsid w:val="001D7836"/>
    <w:rsid w:val="001D784B"/>
    <w:rsid w:val="001E02DB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C81"/>
    <w:rsid w:val="001F1BB3"/>
    <w:rsid w:val="001F2929"/>
    <w:rsid w:val="001F2D47"/>
    <w:rsid w:val="001F3861"/>
    <w:rsid w:val="001F5A20"/>
    <w:rsid w:val="001F5D7B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10306"/>
    <w:rsid w:val="00210E8A"/>
    <w:rsid w:val="00211E01"/>
    <w:rsid w:val="00212C48"/>
    <w:rsid w:val="00213FE4"/>
    <w:rsid w:val="002154B5"/>
    <w:rsid w:val="00215DD7"/>
    <w:rsid w:val="002163F7"/>
    <w:rsid w:val="00217924"/>
    <w:rsid w:val="00217E4F"/>
    <w:rsid w:val="00220CAD"/>
    <w:rsid w:val="0022108A"/>
    <w:rsid w:val="00221686"/>
    <w:rsid w:val="00223AA6"/>
    <w:rsid w:val="002248FD"/>
    <w:rsid w:val="002252B8"/>
    <w:rsid w:val="00226784"/>
    <w:rsid w:val="00226B95"/>
    <w:rsid w:val="00230E4B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73F0"/>
    <w:rsid w:val="002376A7"/>
    <w:rsid w:val="0024024E"/>
    <w:rsid w:val="002411AA"/>
    <w:rsid w:val="00242E53"/>
    <w:rsid w:val="00244E96"/>
    <w:rsid w:val="00244F56"/>
    <w:rsid w:val="00245F0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3896"/>
    <w:rsid w:val="00264BE9"/>
    <w:rsid w:val="00264C01"/>
    <w:rsid w:val="00265B1E"/>
    <w:rsid w:val="00265CB1"/>
    <w:rsid w:val="00265CC7"/>
    <w:rsid w:val="002662EB"/>
    <w:rsid w:val="00267269"/>
    <w:rsid w:val="00267AB6"/>
    <w:rsid w:val="0027066C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CA3"/>
    <w:rsid w:val="00287080"/>
    <w:rsid w:val="002871B5"/>
    <w:rsid w:val="002877A8"/>
    <w:rsid w:val="002879DA"/>
    <w:rsid w:val="00287E3C"/>
    <w:rsid w:val="00292D78"/>
    <w:rsid w:val="00295D64"/>
    <w:rsid w:val="00296161"/>
    <w:rsid w:val="00296B62"/>
    <w:rsid w:val="00296F30"/>
    <w:rsid w:val="00297D43"/>
    <w:rsid w:val="002A094C"/>
    <w:rsid w:val="002A0BAD"/>
    <w:rsid w:val="002A3CD4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D70"/>
    <w:rsid w:val="002B4F48"/>
    <w:rsid w:val="002C02DF"/>
    <w:rsid w:val="002C0505"/>
    <w:rsid w:val="002C051E"/>
    <w:rsid w:val="002C0F11"/>
    <w:rsid w:val="002C26AC"/>
    <w:rsid w:val="002C2BA6"/>
    <w:rsid w:val="002C3118"/>
    <w:rsid w:val="002C3E27"/>
    <w:rsid w:val="002C3EC6"/>
    <w:rsid w:val="002C43B8"/>
    <w:rsid w:val="002C461F"/>
    <w:rsid w:val="002C568C"/>
    <w:rsid w:val="002C5A17"/>
    <w:rsid w:val="002C5B9A"/>
    <w:rsid w:val="002C6687"/>
    <w:rsid w:val="002C6C1B"/>
    <w:rsid w:val="002C6D74"/>
    <w:rsid w:val="002C7511"/>
    <w:rsid w:val="002C76BE"/>
    <w:rsid w:val="002C7E13"/>
    <w:rsid w:val="002D0688"/>
    <w:rsid w:val="002D0CF0"/>
    <w:rsid w:val="002D0F1B"/>
    <w:rsid w:val="002D3AF8"/>
    <w:rsid w:val="002D40B0"/>
    <w:rsid w:val="002D439C"/>
    <w:rsid w:val="002D5293"/>
    <w:rsid w:val="002D5341"/>
    <w:rsid w:val="002D662A"/>
    <w:rsid w:val="002D68CA"/>
    <w:rsid w:val="002D6F78"/>
    <w:rsid w:val="002E3251"/>
    <w:rsid w:val="002E3C74"/>
    <w:rsid w:val="002E4AA4"/>
    <w:rsid w:val="002E55B7"/>
    <w:rsid w:val="002E722F"/>
    <w:rsid w:val="002E7344"/>
    <w:rsid w:val="002F0105"/>
    <w:rsid w:val="002F06F3"/>
    <w:rsid w:val="002F08E0"/>
    <w:rsid w:val="002F12D3"/>
    <w:rsid w:val="002F19CE"/>
    <w:rsid w:val="002F270A"/>
    <w:rsid w:val="002F370E"/>
    <w:rsid w:val="002F55D7"/>
    <w:rsid w:val="002F69DB"/>
    <w:rsid w:val="002F6ECA"/>
    <w:rsid w:val="002F6F58"/>
    <w:rsid w:val="002F711C"/>
    <w:rsid w:val="002F7BCD"/>
    <w:rsid w:val="002F7CF0"/>
    <w:rsid w:val="00301BA8"/>
    <w:rsid w:val="00301CAF"/>
    <w:rsid w:val="00301D11"/>
    <w:rsid w:val="00301D68"/>
    <w:rsid w:val="00301FAD"/>
    <w:rsid w:val="003024E2"/>
    <w:rsid w:val="00303417"/>
    <w:rsid w:val="00304708"/>
    <w:rsid w:val="00304B53"/>
    <w:rsid w:val="00306032"/>
    <w:rsid w:val="003112E4"/>
    <w:rsid w:val="00311912"/>
    <w:rsid w:val="00312028"/>
    <w:rsid w:val="00312DE7"/>
    <w:rsid w:val="00312EA6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D00"/>
    <w:rsid w:val="00323734"/>
    <w:rsid w:val="00323AAD"/>
    <w:rsid w:val="00323B6F"/>
    <w:rsid w:val="003247DB"/>
    <w:rsid w:val="0032485E"/>
    <w:rsid w:val="003250F3"/>
    <w:rsid w:val="00325622"/>
    <w:rsid w:val="00325702"/>
    <w:rsid w:val="003261C0"/>
    <w:rsid w:val="0032628A"/>
    <w:rsid w:val="003274E8"/>
    <w:rsid w:val="003277D1"/>
    <w:rsid w:val="0033074F"/>
    <w:rsid w:val="00330BF0"/>
    <w:rsid w:val="003328AD"/>
    <w:rsid w:val="00332948"/>
    <w:rsid w:val="0033355D"/>
    <w:rsid w:val="00333598"/>
    <w:rsid w:val="003338AE"/>
    <w:rsid w:val="00334533"/>
    <w:rsid w:val="00334634"/>
    <w:rsid w:val="00335659"/>
    <w:rsid w:val="00335B53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24FE"/>
    <w:rsid w:val="00352CBD"/>
    <w:rsid w:val="00352FD1"/>
    <w:rsid w:val="00354434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831"/>
    <w:rsid w:val="0037547C"/>
    <w:rsid w:val="003759B3"/>
    <w:rsid w:val="003760BC"/>
    <w:rsid w:val="003768DB"/>
    <w:rsid w:val="0037702B"/>
    <w:rsid w:val="0037725E"/>
    <w:rsid w:val="003806D3"/>
    <w:rsid w:val="00382551"/>
    <w:rsid w:val="00382B11"/>
    <w:rsid w:val="00382DF2"/>
    <w:rsid w:val="003840DB"/>
    <w:rsid w:val="00385750"/>
    <w:rsid w:val="00385E84"/>
    <w:rsid w:val="00386589"/>
    <w:rsid w:val="0038669D"/>
    <w:rsid w:val="0038791E"/>
    <w:rsid w:val="00387BD5"/>
    <w:rsid w:val="003914D2"/>
    <w:rsid w:val="0039251E"/>
    <w:rsid w:val="00392541"/>
    <w:rsid w:val="00392E78"/>
    <w:rsid w:val="00394507"/>
    <w:rsid w:val="00394FF6"/>
    <w:rsid w:val="003951CE"/>
    <w:rsid w:val="003A0150"/>
    <w:rsid w:val="003A072C"/>
    <w:rsid w:val="003A10FC"/>
    <w:rsid w:val="003A15DD"/>
    <w:rsid w:val="003A1B65"/>
    <w:rsid w:val="003A1F34"/>
    <w:rsid w:val="003A217E"/>
    <w:rsid w:val="003A2661"/>
    <w:rsid w:val="003A38B8"/>
    <w:rsid w:val="003A3CBB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5B1A"/>
    <w:rsid w:val="003B6970"/>
    <w:rsid w:val="003B6EBA"/>
    <w:rsid w:val="003C01DA"/>
    <w:rsid w:val="003C05DA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514E"/>
    <w:rsid w:val="003E698D"/>
    <w:rsid w:val="003F0682"/>
    <w:rsid w:val="003F0937"/>
    <w:rsid w:val="003F1FCF"/>
    <w:rsid w:val="003F20CE"/>
    <w:rsid w:val="003F2DA2"/>
    <w:rsid w:val="003F3C51"/>
    <w:rsid w:val="003F5717"/>
    <w:rsid w:val="003F62A8"/>
    <w:rsid w:val="003F65B0"/>
    <w:rsid w:val="00400185"/>
    <w:rsid w:val="00400795"/>
    <w:rsid w:val="0040095C"/>
    <w:rsid w:val="00400B8B"/>
    <w:rsid w:val="00400E90"/>
    <w:rsid w:val="00401CF0"/>
    <w:rsid w:val="004024DB"/>
    <w:rsid w:val="00402AE0"/>
    <w:rsid w:val="00402E00"/>
    <w:rsid w:val="004043F5"/>
    <w:rsid w:val="00405EDB"/>
    <w:rsid w:val="004070EB"/>
    <w:rsid w:val="004079FE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73C"/>
    <w:rsid w:val="00416F9D"/>
    <w:rsid w:val="00416FA4"/>
    <w:rsid w:val="00417F91"/>
    <w:rsid w:val="004213C1"/>
    <w:rsid w:val="004231CA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1548"/>
    <w:rsid w:val="0044412B"/>
    <w:rsid w:val="00445A89"/>
    <w:rsid w:val="00447127"/>
    <w:rsid w:val="00447812"/>
    <w:rsid w:val="0044787A"/>
    <w:rsid w:val="00447B72"/>
    <w:rsid w:val="004513E4"/>
    <w:rsid w:val="004514BE"/>
    <w:rsid w:val="0045178B"/>
    <w:rsid w:val="004517A5"/>
    <w:rsid w:val="0045180A"/>
    <w:rsid w:val="004519C9"/>
    <w:rsid w:val="00453F77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32B"/>
    <w:rsid w:val="0046162C"/>
    <w:rsid w:val="00462787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354A"/>
    <w:rsid w:val="00474A2C"/>
    <w:rsid w:val="00474A41"/>
    <w:rsid w:val="00474E67"/>
    <w:rsid w:val="00476649"/>
    <w:rsid w:val="00481069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C0D"/>
    <w:rsid w:val="004918B6"/>
    <w:rsid w:val="00491C41"/>
    <w:rsid w:val="00491D65"/>
    <w:rsid w:val="004921BF"/>
    <w:rsid w:val="00492C97"/>
    <w:rsid w:val="00492D9B"/>
    <w:rsid w:val="00497652"/>
    <w:rsid w:val="00497E97"/>
    <w:rsid w:val="004A07E4"/>
    <w:rsid w:val="004A11BB"/>
    <w:rsid w:val="004A3A9B"/>
    <w:rsid w:val="004A48A6"/>
    <w:rsid w:val="004A5C4B"/>
    <w:rsid w:val="004A7399"/>
    <w:rsid w:val="004A74E1"/>
    <w:rsid w:val="004A76FC"/>
    <w:rsid w:val="004B2645"/>
    <w:rsid w:val="004B3314"/>
    <w:rsid w:val="004B4CDB"/>
    <w:rsid w:val="004B59AB"/>
    <w:rsid w:val="004B69B2"/>
    <w:rsid w:val="004B6FA1"/>
    <w:rsid w:val="004B713A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6BB2"/>
    <w:rsid w:val="004C6E2D"/>
    <w:rsid w:val="004C7447"/>
    <w:rsid w:val="004D1D18"/>
    <w:rsid w:val="004D2028"/>
    <w:rsid w:val="004D3147"/>
    <w:rsid w:val="004D46BA"/>
    <w:rsid w:val="004D521D"/>
    <w:rsid w:val="004D563B"/>
    <w:rsid w:val="004D7D88"/>
    <w:rsid w:val="004D7DB0"/>
    <w:rsid w:val="004E05DC"/>
    <w:rsid w:val="004E097C"/>
    <w:rsid w:val="004E0E37"/>
    <w:rsid w:val="004E506E"/>
    <w:rsid w:val="004E5576"/>
    <w:rsid w:val="004E6B02"/>
    <w:rsid w:val="004F022D"/>
    <w:rsid w:val="004F0A0C"/>
    <w:rsid w:val="004F0ACF"/>
    <w:rsid w:val="004F0E23"/>
    <w:rsid w:val="004F1203"/>
    <w:rsid w:val="004F12FE"/>
    <w:rsid w:val="004F1652"/>
    <w:rsid w:val="004F17C8"/>
    <w:rsid w:val="004F1EF5"/>
    <w:rsid w:val="004F2AC2"/>
    <w:rsid w:val="004F2F2F"/>
    <w:rsid w:val="004F3C54"/>
    <w:rsid w:val="004F3E76"/>
    <w:rsid w:val="004F4606"/>
    <w:rsid w:val="004F4831"/>
    <w:rsid w:val="004F513D"/>
    <w:rsid w:val="004F6229"/>
    <w:rsid w:val="004F71D7"/>
    <w:rsid w:val="00502534"/>
    <w:rsid w:val="0050269D"/>
    <w:rsid w:val="0050478D"/>
    <w:rsid w:val="00504925"/>
    <w:rsid w:val="00506EB4"/>
    <w:rsid w:val="00507499"/>
    <w:rsid w:val="00507A17"/>
    <w:rsid w:val="00510084"/>
    <w:rsid w:val="005102DA"/>
    <w:rsid w:val="00510566"/>
    <w:rsid w:val="005117B9"/>
    <w:rsid w:val="005128F9"/>
    <w:rsid w:val="0051375B"/>
    <w:rsid w:val="005139E2"/>
    <w:rsid w:val="00514029"/>
    <w:rsid w:val="0051403A"/>
    <w:rsid w:val="00514A48"/>
    <w:rsid w:val="00515533"/>
    <w:rsid w:val="00515FF6"/>
    <w:rsid w:val="00516352"/>
    <w:rsid w:val="005165F3"/>
    <w:rsid w:val="0051751E"/>
    <w:rsid w:val="00517652"/>
    <w:rsid w:val="00517E2E"/>
    <w:rsid w:val="005201BA"/>
    <w:rsid w:val="00522D9A"/>
    <w:rsid w:val="0052332C"/>
    <w:rsid w:val="00523B4C"/>
    <w:rsid w:val="00524430"/>
    <w:rsid w:val="00524847"/>
    <w:rsid w:val="00525121"/>
    <w:rsid w:val="00526734"/>
    <w:rsid w:val="00526B06"/>
    <w:rsid w:val="005270F5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4E86"/>
    <w:rsid w:val="00534F43"/>
    <w:rsid w:val="00536DED"/>
    <w:rsid w:val="0053765E"/>
    <w:rsid w:val="00537C2F"/>
    <w:rsid w:val="0054068B"/>
    <w:rsid w:val="005407D9"/>
    <w:rsid w:val="00540F29"/>
    <w:rsid w:val="00541779"/>
    <w:rsid w:val="00542C54"/>
    <w:rsid w:val="00543000"/>
    <w:rsid w:val="00544060"/>
    <w:rsid w:val="00545F16"/>
    <w:rsid w:val="00546224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666"/>
    <w:rsid w:val="00556E28"/>
    <w:rsid w:val="00557D7C"/>
    <w:rsid w:val="005615E0"/>
    <w:rsid w:val="0056195B"/>
    <w:rsid w:val="00561C43"/>
    <w:rsid w:val="00562BC9"/>
    <w:rsid w:val="0056377D"/>
    <w:rsid w:val="00564864"/>
    <w:rsid w:val="00564B88"/>
    <w:rsid w:val="00564F9F"/>
    <w:rsid w:val="00565C31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424A"/>
    <w:rsid w:val="00584465"/>
    <w:rsid w:val="00584830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1D12"/>
    <w:rsid w:val="005921DA"/>
    <w:rsid w:val="0059284D"/>
    <w:rsid w:val="005929D5"/>
    <w:rsid w:val="005935AD"/>
    <w:rsid w:val="00593EF1"/>
    <w:rsid w:val="0059452F"/>
    <w:rsid w:val="0059522A"/>
    <w:rsid w:val="005962E7"/>
    <w:rsid w:val="00596A7F"/>
    <w:rsid w:val="005A2128"/>
    <w:rsid w:val="005A2611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236C"/>
    <w:rsid w:val="005B2E41"/>
    <w:rsid w:val="005B4AAB"/>
    <w:rsid w:val="005B4B41"/>
    <w:rsid w:val="005B4D08"/>
    <w:rsid w:val="005B6AC1"/>
    <w:rsid w:val="005B796A"/>
    <w:rsid w:val="005B7DB3"/>
    <w:rsid w:val="005C3355"/>
    <w:rsid w:val="005C3BA9"/>
    <w:rsid w:val="005C694E"/>
    <w:rsid w:val="005C71DA"/>
    <w:rsid w:val="005C75D3"/>
    <w:rsid w:val="005C7937"/>
    <w:rsid w:val="005C7CF2"/>
    <w:rsid w:val="005D08E3"/>
    <w:rsid w:val="005D0ED1"/>
    <w:rsid w:val="005D1071"/>
    <w:rsid w:val="005D12BC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FFB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F0F"/>
    <w:rsid w:val="00601BCC"/>
    <w:rsid w:val="00602FF2"/>
    <w:rsid w:val="006047AE"/>
    <w:rsid w:val="0060499C"/>
    <w:rsid w:val="00606088"/>
    <w:rsid w:val="00606F76"/>
    <w:rsid w:val="00607A92"/>
    <w:rsid w:val="0061082B"/>
    <w:rsid w:val="00611ABC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AEC"/>
    <w:rsid w:val="006348EC"/>
    <w:rsid w:val="00636A21"/>
    <w:rsid w:val="00636B0B"/>
    <w:rsid w:val="006375C4"/>
    <w:rsid w:val="0064188F"/>
    <w:rsid w:val="00641E56"/>
    <w:rsid w:val="00641F75"/>
    <w:rsid w:val="006429D2"/>
    <w:rsid w:val="006433CE"/>
    <w:rsid w:val="006436E6"/>
    <w:rsid w:val="00643731"/>
    <w:rsid w:val="0064545D"/>
    <w:rsid w:val="00646AFA"/>
    <w:rsid w:val="00647CA0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604DD"/>
    <w:rsid w:val="00662595"/>
    <w:rsid w:val="0066382C"/>
    <w:rsid w:val="00664C94"/>
    <w:rsid w:val="0066503A"/>
    <w:rsid w:val="00666DBD"/>
    <w:rsid w:val="00667713"/>
    <w:rsid w:val="00667B3D"/>
    <w:rsid w:val="00671A99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86F"/>
    <w:rsid w:val="00684FB8"/>
    <w:rsid w:val="00685A21"/>
    <w:rsid w:val="00687948"/>
    <w:rsid w:val="00687D53"/>
    <w:rsid w:val="006902F0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3CA2"/>
    <w:rsid w:val="006A3D6C"/>
    <w:rsid w:val="006A3D7F"/>
    <w:rsid w:val="006A5033"/>
    <w:rsid w:val="006A5162"/>
    <w:rsid w:val="006A5899"/>
    <w:rsid w:val="006A6740"/>
    <w:rsid w:val="006A6A1A"/>
    <w:rsid w:val="006A774E"/>
    <w:rsid w:val="006B15AB"/>
    <w:rsid w:val="006B15FB"/>
    <w:rsid w:val="006B252B"/>
    <w:rsid w:val="006B258E"/>
    <w:rsid w:val="006B55BA"/>
    <w:rsid w:val="006B6338"/>
    <w:rsid w:val="006B72FD"/>
    <w:rsid w:val="006B75C1"/>
    <w:rsid w:val="006B777B"/>
    <w:rsid w:val="006B7FDE"/>
    <w:rsid w:val="006C0B11"/>
    <w:rsid w:val="006C10FE"/>
    <w:rsid w:val="006C2FE0"/>
    <w:rsid w:val="006C4C98"/>
    <w:rsid w:val="006C5BB5"/>
    <w:rsid w:val="006C678F"/>
    <w:rsid w:val="006C6AD0"/>
    <w:rsid w:val="006C709E"/>
    <w:rsid w:val="006D0362"/>
    <w:rsid w:val="006D0671"/>
    <w:rsid w:val="006D0F49"/>
    <w:rsid w:val="006D2F69"/>
    <w:rsid w:val="006D3146"/>
    <w:rsid w:val="006D31B2"/>
    <w:rsid w:val="006D3335"/>
    <w:rsid w:val="006D3913"/>
    <w:rsid w:val="006D3AFE"/>
    <w:rsid w:val="006D4AB5"/>
    <w:rsid w:val="006D5605"/>
    <w:rsid w:val="006E07AF"/>
    <w:rsid w:val="006E0D19"/>
    <w:rsid w:val="006E1B67"/>
    <w:rsid w:val="006E1CFE"/>
    <w:rsid w:val="006E1F7D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E1D"/>
    <w:rsid w:val="006F62F5"/>
    <w:rsid w:val="006F6B7C"/>
    <w:rsid w:val="00700CB3"/>
    <w:rsid w:val="00702327"/>
    <w:rsid w:val="007025A6"/>
    <w:rsid w:val="00705DDA"/>
    <w:rsid w:val="007069AD"/>
    <w:rsid w:val="00706A3E"/>
    <w:rsid w:val="007073F0"/>
    <w:rsid w:val="00707750"/>
    <w:rsid w:val="00707E53"/>
    <w:rsid w:val="00710BA9"/>
    <w:rsid w:val="00710D9A"/>
    <w:rsid w:val="0071153A"/>
    <w:rsid w:val="00711896"/>
    <w:rsid w:val="00712646"/>
    <w:rsid w:val="00712C76"/>
    <w:rsid w:val="00713A9B"/>
    <w:rsid w:val="00713B48"/>
    <w:rsid w:val="0071465F"/>
    <w:rsid w:val="00715A1D"/>
    <w:rsid w:val="007168E9"/>
    <w:rsid w:val="00720208"/>
    <w:rsid w:val="007211C0"/>
    <w:rsid w:val="00722C3E"/>
    <w:rsid w:val="00723DF2"/>
    <w:rsid w:val="00724930"/>
    <w:rsid w:val="00724A5C"/>
    <w:rsid w:val="00725DE9"/>
    <w:rsid w:val="007270AD"/>
    <w:rsid w:val="007277F3"/>
    <w:rsid w:val="00727A06"/>
    <w:rsid w:val="00727AD4"/>
    <w:rsid w:val="00730775"/>
    <w:rsid w:val="00732702"/>
    <w:rsid w:val="00732A35"/>
    <w:rsid w:val="00737741"/>
    <w:rsid w:val="00737C1E"/>
    <w:rsid w:val="00742B45"/>
    <w:rsid w:val="00742D2D"/>
    <w:rsid w:val="00744013"/>
    <w:rsid w:val="00746A4B"/>
    <w:rsid w:val="00747260"/>
    <w:rsid w:val="00747B09"/>
    <w:rsid w:val="0075269F"/>
    <w:rsid w:val="00752703"/>
    <w:rsid w:val="00754A87"/>
    <w:rsid w:val="00755320"/>
    <w:rsid w:val="00756D41"/>
    <w:rsid w:val="007601C6"/>
    <w:rsid w:val="0076171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2006"/>
    <w:rsid w:val="00773087"/>
    <w:rsid w:val="00774231"/>
    <w:rsid w:val="0077441A"/>
    <w:rsid w:val="00774882"/>
    <w:rsid w:val="00774BC3"/>
    <w:rsid w:val="00775137"/>
    <w:rsid w:val="007758C5"/>
    <w:rsid w:val="00775E81"/>
    <w:rsid w:val="0077713E"/>
    <w:rsid w:val="00780796"/>
    <w:rsid w:val="00780B68"/>
    <w:rsid w:val="00781F4A"/>
    <w:rsid w:val="007825AA"/>
    <w:rsid w:val="00782928"/>
    <w:rsid w:val="00783FC3"/>
    <w:rsid w:val="007844D9"/>
    <w:rsid w:val="007858F4"/>
    <w:rsid w:val="00785EAA"/>
    <w:rsid w:val="00786D53"/>
    <w:rsid w:val="007878B2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D84"/>
    <w:rsid w:val="007A73ED"/>
    <w:rsid w:val="007B0E77"/>
    <w:rsid w:val="007B154D"/>
    <w:rsid w:val="007B274D"/>
    <w:rsid w:val="007B2DFB"/>
    <w:rsid w:val="007B329A"/>
    <w:rsid w:val="007B3D74"/>
    <w:rsid w:val="007B4691"/>
    <w:rsid w:val="007B46F7"/>
    <w:rsid w:val="007B57EF"/>
    <w:rsid w:val="007B5CAD"/>
    <w:rsid w:val="007B61B4"/>
    <w:rsid w:val="007C0E6C"/>
    <w:rsid w:val="007C10A2"/>
    <w:rsid w:val="007C1A03"/>
    <w:rsid w:val="007C1C00"/>
    <w:rsid w:val="007C1C22"/>
    <w:rsid w:val="007C31A5"/>
    <w:rsid w:val="007C3231"/>
    <w:rsid w:val="007C357C"/>
    <w:rsid w:val="007C3D53"/>
    <w:rsid w:val="007C52AF"/>
    <w:rsid w:val="007C5746"/>
    <w:rsid w:val="007C5BF7"/>
    <w:rsid w:val="007C5E2C"/>
    <w:rsid w:val="007C6CEB"/>
    <w:rsid w:val="007C7B08"/>
    <w:rsid w:val="007C7D1F"/>
    <w:rsid w:val="007C7DAD"/>
    <w:rsid w:val="007D18F3"/>
    <w:rsid w:val="007D2A9C"/>
    <w:rsid w:val="007D2D95"/>
    <w:rsid w:val="007D4013"/>
    <w:rsid w:val="007D46A1"/>
    <w:rsid w:val="007D547F"/>
    <w:rsid w:val="007D5B93"/>
    <w:rsid w:val="007D5E81"/>
    <w:rsid w:val="007D6914"/>
    <w:rsid w:val="007D77C0"/>
    <w:rsid w:val="007E1EDA"/>
    <w:rsid w:val="007E2AAA"/>
    <w:rsid w:val="007E2EC6"/>
    <w:rsid w:val="007E3155"/>
    <w:rsid w:val="007E429E"/>
    <w:rsid w:val="007E55F8"/>
    <w:rsid w:val="007E6227"/>
    <w:rsid w:val="007E7603"/>
    <w:rsid w:val="007F07B7"/>
    <w:rsid w:val="007F0D4C"/>
    <w:rsid w:val="007F23AA"/>
    <w:rsid w:val="007F2543"/>
    <w:rsid w:val="007F3555"/>
    <w:rsid w:val="007F3872"/>
    <w:rsid w:val="007F3E6C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49A3"/>
    <w:rsid w:val="00806715"/>
    <w:rsid w:val="00806B0C"/>
    <w:rsid w:val="0081034E"/>
    <w:rsid w:val="00810A85"/>
    <w:rsid w:val="008120E0"/>
    <w:rsid w:val="008120FA"/>
    <w:rsid w:val="00813E0F"/>
    <w:rsid w:val="00813E38"/>
    <w:rsid w:val="0081432B"/>
    <w:rsid w:val="008158A5"/>
    <w:rsid w:val="0081652F"/>
    <w:rsid w:val="008204E4"/>
    <w:rsid w:val="00820BEC"/>
    <w:rsid w:val="00821695"/>
    <w:rsid w:val="00822B45"/>
    <w:rsid w:val="00822D8C"/>
    <w:rsid w:val="00823024"/>
    <w:rsid w:val="00823DCA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B02"/>
    <w:rsid w:val="00834511"/>
    <w:rsid w:val="00834FF7"/>
    <w:rsid w:val="008357C4"/>
    <w:rsid w:val="00835C10"/>
    <w:rsid w:val="0083637D"/>
    <w:rsid w:val="00837A61"/>
    <w:rsid w:val="00840334"/>
    <w:rsid w:val="0084065C"/>
    <w:rsid w:val="008410C4"/>
    <w:rsid w:val="00841211"/>
    <w:rsid w:val="00841901"/>
    <w:rsid w:val="00841BE6"/>
    <w:rsid w:val="00841BFB"/>
    <w:rsid w:val="0084558E"/>
    <w:rsid w:val="008458DA"/>
    <w:rsid w:val="0084676D"/>
    <w:rsid w:val="00846B46"/>
    <w:rsid w:val="008475EC"/>
    <w:rsid w:val="00850996"/>
    <w:rsid w:val="00851A92"/>
    <w:rsid w:val="0085253C"/>
    <w:rsid w:val="00852A41"/>
    <w:rsid w:val="008535D8"/>
    <w:rsid w:val="008537BA"/>
    <w:rsid w:val="008537F9"/>
    <w:rsid w:val="00853E35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2853"/>
    <w:rsid w:val="0087343E"/>
    <w:rsid w:val="00874D33"/>
    <w:rsid w:val="00874DC9"/>
    <w:rsid w:val="00877595"/>
    <w:rsid w:val="00877BB3"/>
    <w:rsid w:val="00877BFD"/>
    <w:rsid w:val="00880686"/>
    <w:rsid w:val="008809EC"/>
    <w:rsid w:val="00881727"/>
    <w:rsid w:val="00881EC2"/>
    <w:rsid w:val="008829E2"/>
    <w:rsid w:val="00882BE9"/>
    <w:rsid w:val="0088303B"/>
    <w:rsid w:val="00883041"/>
    <w:rsid w:val="00884457"/>
    <w:rsid w:val="00885A44"/>
    <w:rsid w:val="00886580"/>
    <w:rsid w:val="00886A4C"/>
    <w:rsid w:val="00886F94"/>
    <w:rsid w:val="00887C74"/>
    <w:rsid w:val="00887F9A"/>
    <w:rsid w:val="00890764"/>
    <w:rsid w:val="008909A3"/>
    <w:rsid w:val="00890F04"/>
    <w:rsid w:val="00891312"/>
    <w:rsid w:val="00891F51"/>
    <w:rsid w:val="0089207B"/>
    <w:rsid w:val="0089276E"/>
    <w:rsid w:val="00892E4E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421B"/>
    <w:rsid w:val="008B4251"/>
    <w:rsid w:val="008B449E"/>
    <w:rsid w:val="008B4948"/>
    <w:rsid w:val="008B4BA7"/>
    <w:rsid w:val="008B571F"/>
    <w:rsid w:val="008B7882"/>
    <w:rsid w:val="008B7A76"/>
    <w:rsid w:val="008B7D68"/>
    <w:rsid w:val="008C0343"/>
    <w:rsid w:val="008C1DFF"/>
    <w:rsid w:val="008C4433"/>
    <w:rsid w:val="008C494C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ED8"/>
    <w:rsid w:val="008D3CB7"/>
    <w:rsid w:val="008D3F84"/>
    <w:rsid w:val="008D4B79"/>
    <w:rsid w:val="008D5997"/>
    <w:rsid w:val="008E0322"/>
    <w:rsid w:val="008E0473"/>
    <w:rsid w:val="008E0607"/>
    <w:rsid w:val="008E0860"/>
    <w:rsid w:val="008E0E57"/>
    <w:rsid w:val="008E12C2"/>
    <w:rsid w:val="008E1A92"/>
    <w:rsid w:val="008E2EDD"/>
    <w:rsid w:val="008E59A8"/>
    <w:rsid w:val="008E6291"/>
    <w:rsid w:val="008E7618"/>
    <w:rsid w:val="008E7BEB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17E9"/>
    <w:rsid w:val="009025A9"/>
    <w:rsid w:val="00903239"/>
    <w:rsid w:val="00903314"/>
    <w:rsid w:val="0090372A"/>
    <w:rsid w:val="009046F2"/>
    <w:rsid w:val="00904B7A"/>
    <w:rsid w:val="0090694F"/>
    <w:rsid w:val="00906A25"/>
    <w:rsid w:val="0091018A"/>
    <w:rsid w:val="00910B1F"/>
    <w:rsid w:val="00910B4D"/>
    <w:rsid w:val="009112DF"/>
    <w:rsid w:val="00911847"/>
    <w:rsid w:val="00911D82"/>
    <w:rsid w:val="0091248A"/>
    <w:rsid w:val="00913598"/>
    <w:rsid w:val="00913BDA"/>
    <w:rsid w:val="009151EC"/>
    <w:rsid w:val="00915ADD"/>
    <w:rsid w:val="00915E61"/>
    <w:rsid w:val="00916113"/>
    <w:rsid w:val="00916376"/>
    <w:rsid w:val="00916FF8"/>
    <w:rsid w:val="0092048C"/>
    <w:rsid w:val="00920BEB"/>
    <w:rsid w:val="00923A0A"/>
    <w:rsid w:val="00924504"/>
    <w:rsid w:val="00925C82"/>
    <w:rsid w:val="00926828"/>
    <w:rsid w:val="00927D35"/>
    <w:rsid w:val="00927F6F"/>
    <w:rsid w:val="0093005D"/>
    <w:rsid w:val="00930B96"/>
    <w:rsid w:val="00931A03"/>
    <w:rsid w:val="009330B3"/>
    <w:rsid w:val="0093325E"/>
    <w:rsid w:val="009333BC"/>
    <w:rsid w:val="00934C90"/>
    <w:rsid w:val="00935B8A"/>
    <w:rsid w:val="00936F1A"/>
    <w:rsid w:val="00940186"/>
    <w:rsid w:val="0094040C"/>
    <w:rsid w:val="00940B08"/>
    <w:rsid w:val="00940BEE"/>
    <w:rsid w:val="00940C00"/>
    <w:rsid w:val="00940E98"/>
    <w:rsid w:val="00941430"/>
    <w:rsid w:val="00944CE0"/>
    <w:rsid w:val="00945FD2"/>
    <w:rsid w:val="00947065"/>
    <w:rsid w:val="00947103"/>
    <w:rsid w:val="00947BAF"/>
    <w:rsid w:val="0095027D"/>
    <w:rsid w:val="009514CB"/>
    <w:rsid w:val="009521D7"/>
    <w:rsid w:val="00952713"/>
    <w:rsid w:val="00953444"/>
    <w:rsid w:val="00953452"/>
    <w:rsid w:val="00953DC7"/>
    <w:rsid w:val="0095458F"/>
    <w:rsid w:val="00954857"/>
    <w:rsid w:val="00955DB4"/>
    <w:rsid w:val="0095731F"/>
    <w:rsid w:val="009615BE"/>
    <w:rsid w:val="00961605"/>
    <w:rsid w:val="00961AE8"/>
    <w:rsid w:val="00963DEC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6CD"/>
    <w:rsid w:val="00987C7C"/>
    <w:rsid w:val="00987DA0"/>
    <w:rsid w:val="00990433"/>
    <w:rsid w:val="00990649"/>
    <w:rsid w:val="00992569"/>
    <w:rsid w:val="00992C1F"/>
    <w:rsid w:val="00992CCA"/>
    <w:rsid w:val="009954F8"/>
    <w:rsid w:val="009964D2"/>
    <w:rsid w:val="00996710"/>
    <w:rsid w:val="00996F69"/>
    <w:rsid w:val="00997C85"/>
    <w:rsid w:val="009A09B5"/>
    <w:rsid w:val="009A0DC4"/>
    <w:rsid w:val="009A131D"/>
    <w:rsid w:val="009A322C"/>
    <w:rsid w:val="009A32C9"/>
    <w:rsid w:val="009A59E6"/>
    <w:rsid w:val="009A6D29"/>
    <w:rsid w:val="009A7CEE"/>
    <w:rsid w:val="009B01AE"/>
    <w:rsid w:val="009B058D"/>
    <w:rsid w:val="009B0786"/>
    <w:rsid w:val="009B085E"/>
    <w:rsid w:val="009B0D77"/>
    <w:rsid w:val="009B1022"/>
    <w:rsid w:val="009B1CD7"/>
    <w:rsid w:val="009B1E34"/>
    <w:rsid w:val="009B2013"/>
    <w:rsid w:val="009B4782"/>
    <w:rsid w:val="009B558F"/>
    <w:rsid w:val="009B5899"/>
    <w:rsid w:val="009B5AF6"/>
    <w:rsid w:val="009B5E73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5465"/>
    <w:rsid w:val="009C6E6A"/>
    <w:rsid w:val="009C78F6"/>
    <w:rsid w:val="009D0470"/>
    <w:rsid w:val="009D2CF0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60A5"/>
    <w:rsid w:val="009E71F4"/>
    <w:rsid w:val="009F017A"/>
    <w:rsid w:val="009F053C"/>
    <w:rsid w:val="009F0705"/>
    <w:rsid w:val="009F1948"/>
    <w:rsid w:val="009F1B8D"/>
    <w:rsid w:val="009F255C"/>
    <w:rsid w:val="009F2F54"/>
    <w:rsid w:val="009F2FB4"/>
    <w:rsid w:val="009F33CE"/>
    <w:rsid w:val="009F4D45"/>
    <w:rsid w:val="009F516C"/>
    <w:rsid w:val="009F64C3"/>
    <w:rsid w:val="009F6BC3"/>
    <w:rsid w:val="009F7835"/>
    <w:rsid w:val="009F7C29"/>
    <w:rsid w:val="00A008FE"/>
    <w:rsid w:val="00A00BC3"/>
    <w:rsid w:val="00A01C24"/>
    <w:rsid w:val="00A01DCF"/>
    <w:rsid w:val="00A02CD3"/>
    <w:rsid w:val="00A03225"/>
    <w:rsid w:val="00A0326D"/>
    <w:rsid w:val="00A03936"/>
    <w:rsid w:val="00A043FF"/>
    <w:rsid w:val="00A0472D"/>
    <w:rsid w:val="00A05321"/>
    <w:rsid w:val="00A060C1"/>
    <w:rsid w:val="00A0627B"/>
    <w:rsid w:val="00A0633B"/>
    <w:rsid w:val="00A06836"/>
    <w:rsid w:val="00A0758F"/>
    <w:rsid w:val="00A0794D"/>
    <w:rsid w:val="00A1072B"/>
    <w:rsid w:val="00A11AB1"/>
    <w:rsid w:val="00A11DA3"/>
    <w:rsid w:val="00A124A2"/>
    <w:rsid w:val="00A13721"/>
    <w:rsid w:val="00A1691A"/>
    <w:rsid w:val="00A17A63"/>
    <w:rsid w:val="00A2186F"/>
    <w:rsid w:val="00A21AB5"/>
    <w:rsid w:val="00A235A1"/>
    <w:rsid w:val="00A242FE"/>
    <w:rsid w:val="00A24B47"/>
    <w:rsid w:val="00A24B8C"/>
    <w:rsid w:val="00A24BE1"/>
    <w:rsid w:val="00A25597"/>
    <w:rsid w:val="00A277A2"/>
    <w:rsid w:val="00A27D27"/>
    <w:rsid w:val="00A30574"/>
    <w:rsid w:val="00A308E0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E5A"/>
    <w:rsid w:val="00A37C07"/>
    <w:rsid w:val="00A40717"/>
    <w:rsid w:val="00A40FB5"/>
    <w:rsid w:val="00A418F1"/>
    <w:rsid w:val="00A41D8C"/>
    <w:rsid w:val="00A4243D"/>
    <w:rsid w:val="00A42E19"/>
    <w:rsid w:val="00A43C2D"/>
    <w:rsid w:val="00A442C6"/>
    <w:rsid w:val="00A459B7"/>
    <w:rsid w:val="00A459C4"/>
    <w:rsid w:val="00A45B2C"/>
    <w:rsid w:val="00A4625F"/>
    <w:rsid w:val="00A4709B"/>
    <w:rsid w:val="00A47C42"/>
    <w:rsid w:val="00A526BA"/>
    <w:rsid w:val="00A53132"/>
    <w:rsid w:val="00A53628"/>
    <w:rsid w:val="00A5393B"/>
    <w:rsid w:val="00A53BB6"/>
    <w:rsid w:val="00A54FDE"/>
    <w:rsid w:val="00A555BD"/>
    <w:rsid w:val="00A56018"/>
    <w:rsid w:val="00A56792"/>
    <w:rsid w:val="00A57B50"/>
    <w:rsid w:val="00A62DEB"/>
    <w:rsid w:val="00A6439D"/>
    <w:rsid w:val="00A671C0"/>
    <w:rsid w:val="00A67287"/>
    <w:rsid w:val="00A672C5"/>
    <w:rsid w:val="00A7054F"/>
    <w:rsid w:val="00A707DB"/>
    <w:rsid w:val="00A70E60"/>
    <w:rsid w:val="00A7101F"/>
    <w:rsid w:val="00A71451"/>
    <w:rsid w:val="00A733A8"/>
    <w:rsid w:val="00A738A1"/>
    <w:rsid w:val="00A74D9B"/>
    <w:rsid w:val="00A76AB5"/>
    <w:rsid w:val="00A76AFB"/>
    <w:rsid w:val="00A77234"/>
    <w:rsid w:val="00A8004D"/>
    <w:rsid w:val="00A82149"/>
    <w:rsid w:val="00A824C7"/>
    <w:rsid w:val="00A82BD5"/>
    <w:rsid w:val="00A82BFE"/>
    <w:rsid w:val="00A83D7C"/>
    <w:rsid w:val="00A84202"/>
    <w:rsid w:val="00A84609"/>
    <w:rsid w:val="00A84B0D"/>
    <w:rsid w:val="00A85C5A"/>
    <w:rsid w:val="00A9039E"/>
    <w:rsid w:val="00A90A77"/>
    <w:rsid w:val="00A91149"/>
    <w:rsid w:val="00A91184"/>
    <w:rsid w:val="00A93BEF"/>
    <w:rsid w:val="00A94BDD"/>
    <w:rsid w:val="00A94F25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423E"/>
    <w:rsid w:val="00AA46EB"/>
    <w:rsid w:val="00AA4DFF"/>
    <w:rsid w:val="00AA4FA9"/>
    <w:rsid w:val="00AB0044"/>
    <w:rsid w:val="00AB02E1"/>
    <w:rsid w:val="00AB0727"/>
    <w:rsid w:val="00AB1948"/>
    <w:rsid w:val="00AB1F4F"/>
    <w:rsid w:val="00AB20BD"/>
    <w:rsid w:val="00AB3510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C05BF"/>
    <w:rsid w:val="00AC069C"/>
    <w:rsid w:val="00AC115C"/>
    <w:rsid w:val="00AC22EA"/>
    <w:rsid w:val="00AC2679"/>
    <w:rsid w:val="00AC3DFF"/>
    <w:rsid w:val="00AC45A1"/>
    <w:rsid w:val="00AC4EF8"/>
    <w:rsid w:val="00AD1711"/>
    <w:rsid w:val="00AD1A4A"/>
    <w:rsid w:val="00AD1A7D"/>
    <w:rsid w:val="00AD1D19"/>
    <w:rsid w:val="00AD2C8F"/>
    <w:rsid w:val="00AD5283"/>
    <w:rsid w:val="00AD5A54"/>
    <w:rsid w:val="00AD64FE"/>
    <w:rsid w:val="00AD6B94"/>
    <w:rsid w:val="00AD6C1E"/>
    <w:rsid w:val="00AD6FD5"/>
    <w:rsid w:val="00AE0749"/>
    <w:rsid w:val="00AE0B36"/>
    <w:rsid w:val="00AE1082"/>
    <w:rsid w:val="00AE1686"/>
    <w:rsid w:val="00AE230E"/>
    <w:rsid w:val="00AE2E36"/>
    <w:rsid w:val="00AE5F62"/>
    <w:rsid w:val="00AE65B3"/>
    <w:rsid w:val="00AE68BE"/>
    <w:rsid w:val="00AE6DAB"/>
    <w:rsid w:val="00AE6E19"/>
    <w:rsid w:val="00AF1239"/>
    <w:rsid w:val="00AF1318"/>
    <w:rsid w:val="00AF134A"/>
    <w:rsid w:val="00AF1EAA"/>
    <w:rsid w:val="00AF30B9"/>
    <w:rsid w:val="00AF3358"/>
    <w:rsid w:val="00AF3A0C"/>
    <w:rsid w:val="00AF3EFB"/>
    <w:rsid w:val="00AF459A"/>
    <w:rsid w:val="00AF45EF"/>
    <w:rsid w:val="00AF48CC"/>
    <w:rsid w:val="00AF4E37"/>
    <w:rsid w:val="00AF56AF"/>
    <w:rsid w:val="00AF62A2"/>
    <w:rsid w:val="00AF6BB8"/>
    <w:rsid w:val="00AF6E7F"/>
    <w:rsid w:val="00AF7A76"/>
    <w:rsid w:val="00AF7AB2"/>
    <w:rsid w:val="00AF7D48"/>
    <w:rsid w:val="00B0096D"/>
    <w:rsid w:val="00B01805"/>
    <w:rsid w:val="00B031D8"/>
    <w:rsid w:val="00B03424"/>
    <w:rsid w:val="00B052A8"/>
    <w:rsid w:val="00B05D7C"/>
    <w:rsid w:val="00B064C9"/>
    <w:rsid w:val="00B07D63"/>
    <w:rsid w:val="00B11170"/>
    <w:rsid w:val="00B12D9C"/>
    <w:rsid w:val="00B13B52"/>
    <w:rsid w:val="00B14C71"/>
    <w:rsid w:val="00B15658"/>
    <w:rsid w:val="00B20E52"/>
    <w:rsid w:val="00B22040"/>
    <w:rsid w:val="00B24005"/>
    <w:rsid w:val="00B24737"/>
    <w:rsid w:val="00B249D0"/>
    <w:rsid w:val="00B25E5D"/>
    <w:rsid w:val="00B2745D"/>
    <w:rsid w:val="00B27772"/>
    <w:rsid w:val="00B3007F"/>
    <w:rsid w:val="00B309AE"/>
    <w:rsid w:val="00B32BD0"/>
    <w:rsid w:val="00B32E91"/>
    <w:rsid w:val="00B34438"/>
    <w:rsid w:val="00B354A5"/>
    <w:rsid w:val="00B3602F"/>
    <w:rsid w:val="00B3666A"/>
    <w:rsid w:val="00B41DFE"/>
    <w:rsid w:val="00B41FBC"/>
    <w:rsid w:val="00B42451"/>
    <w:rsid w:val="00B435DC"/>
    <w:rsid w:val="00B43C26"/>
    <w:rsid w:val="00B461FF"/>
    <w:rsid w:val="00B468D9"/>
    <w:rsid w:val="00B46E7F"/>
    <w:rsid w:val="00B5129B"/>
    <w:rsid w:val="00B51C2A"/>
    <w:rsid w:val="00B5295D"/>
    <w:rsid w:val="00B53356"/>
    <w:rsid w:val="00B535EE"/>
    <w:rsid w:val="00B53E8E"/>
    <w:rsid w:val="00B53FD2"/>
    <w:rsid w:val="00B54022"/>
    <w:rsid w:val="00B552D6"/>
    <w:rsid w:val="00B55920"/>
    <w:rsid w:val="00B56943"/>
    <w:rsid w:val="00B56E5F"/>
    <w:rsid w:val="00B5727E"/>
    <w:rsid w:val="00B57375"/>
    <w:rsid w:val="00B60262"/>
    <w:rsid w:val="00B6133D"/>
    <w:rsid w:val="00B61426"/>
    <w:rsid w:val="00B626AD"/>
    <w:rsid w:val="00B627A4"/>
    <w:rsid w:val="00B6334D"/>
    <w:rsid w:val="00B63A5B"/>
    <w:rsid w:val="00B63E3C"/>
    <w:rsid w:val="00B648BD"/>
    <w:rsid w:val="00B65C97"/>
    <w:rsid w:val="00B65DD3"/>
    <w:rsid w:val="00B6742B"/>
    <w:rsid w:val="00B702FE"/>
    <w:rsid w:val="00B712D6"/>
    <w:rsid w:val="00B71796"/>
    <w:rsid w:val="00B71FF5"/>
    <w:rsid w:val="00B72A30"/>
    <w:rsid w:val="00B75857"/>
    <w:rsid w:val="00B7598C"/>
    <w:rsid w:val="00B764B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691"/>
    <w:rsid w:val="00B95C18"/>
    <w:rsid w:val="00B95DD3"/>
    <w:rsid w:val="00B967E1"/>
    <w:rsid w:val="00B978DE"/>
    <w:rsid w:val="00BA016D"/>
    <w:rsid w:val="00BA1726"/>
    <w:rsid w:val="00BA1795"/>
    <w:rsid w:val="00BA2157"/>
    <w:rsid w:val="00BA4629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4F6"/>
    <w:rsid w:val="00BB2048"/>
    <w:rsid w:val="00BB225E"/>
    <w:rsid w:val="00BB35E4"/>
    <w:rsid w:val="00BB4CAE"/>
    <w:rsid w:val="00BB5FF5"/>
    <w:rsid w:val="00BB7D72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A22"/>
    <w:rsid w:val="00BC4A60"/>
    <w:rsid w:val="00BC4ACE"/>
    <w:rsid w:val="00BC5962"/>
    <w:rsid w:val="00BC73D1"/>
    <w:rsid w:val="00BC76DD"/>
    <w:rsid w:val="00BD2025"/>
    <w:rsid w:val="00BD255E"/>
    <w:rsid w:val="00BD300B"/>
    <w:rsid w:val="00BD3559"/>
    <w:rsid w:val="00BD47AA"/>
    <w:rsid w:val="00BD52F9"/>
    <w:rsid w:val="00BD61C1"/>
    <w:rsid w:val="00BD63C4"/>
    <w:rsid w:val="00BD6644"/>
    <w:rsid w:val="00BD6F2A"/>
    <w:rsid w:val="00BE00B0"/>
    <w:rsid w:val="00BE0123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DBC"/>
    <w:rsid w:val="00BF58B3"/>
    <w:rsid w:val="00BF611A"/>
    <w:rsid w:val="00BF6BCC"/>
    <w:rsid w:val="00C00F7F"/>
    <w:rsid w:val="00C015A8"/>
    <w:rsid w:val="00C01DA6"/>
    <w:rsid w:val="00C02182"/>
    <w:rsid w:val="00C04E31"/>
    <w:rsid w:val="00C05857"/>
    <w:rsid w:val="00C05FEF"/>
    <w:rsid w:val="00C060C3"/>
    <w:rsid w:val="00C07E28"/>
    <w:rsid w:val="00C1082E"/>
    <w:rsid w:val="00C11CA4"/>
    <w:rsid w:val="00C12856"/>
    <w:rsid w:val="00C13418"/>
    <w:rsid w:val="00C15C5A"/>
    <w:rsid w:val="00C164C8"/>
    <w:rsid w:val="00C20007"/>
    <w:rsid w:val="00C20139"/>
    <w:rsid w:val="00C206DA"/>
    <w:rsid w:val="00C20AF8"/>
    <w:rsid w:val="00C22A72"/>
    <w:rsid w:val="00C25EF1"/>
    <w:rsid w:val="00C26622"/>
    <w:rsid w:val="00C27764"/>
    <w:rsid w:val="00C27900"/>
    <w:rsid w:val="00C31659"/>
    <w:rsid w:val="00C32168"/>
    <w:rsid w:val="00C332CB"/>
    <w:rsid w:val="00C3519B"/>
    <w:rsid w:val="00C37A75"/>
    <w:rsid w:val="00C37D43"/>
    <w:rsid w:val="00C406FD"/>
    <w:rsid w:val="00C40A94"/>
    <w:rsid w:val="00C40D86"/>
    <w:rsid w:val="00C414EC"/>
    <w:rsid w:val="00C4210A"/>
    <w:rsid w:val="00C432F2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608"/>
    <w:rsid w:val="00C602FD"/>
    <w:rsid w:val="00C605A8"/>
    <w:rsid w:val="00C60D2C"/>
    <w:rsid w:val="00C613F0"/>
    <w:rsid w:val="00C6181F"/>
    <w:rsid w:val="00C618AD"/>
    <w:rsid w:val="00C61F7D"/>
    <w:rsid w:val="00C62838"/>
    <w:rsid w:val="00C6309D"/>
    <w:rsid w:val="00C63436"/>
    <w:rsid w:val="00C636D0"/>
    <w:rsid w:val="00C63CB1"/>
    <w:rsid w:val="00C64B05"/>
    <w:rsid w:val="00C664CD"/>
    <w:rsid w:val="00C676BE"/>
    <w:rsid w:val="00C67E94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3374"/>
    <w:rsid w:val="00C836D6"/>
    <w:rsid w:val="00C83E9C"/>
    <w:rsid w:val="00C84802"/>
    <w:rsid w:val="00C84B68"/>
    <w:rsid w:val="00C85B9B"/>
    <w:rsid w:val="00C861F0"/>
    <w:rsid w:val="00C862FC"/>
    <w:rsid w:val="00C86D74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696B"/>
    <w:rsid w:val="00C96A13"/>
    <w:rsid w:val="00C96CBB"/>
    <w:rsid w:val="00CA0A2E"/>
    <w:rsid w:val="00CA1CBA"/>
    <w:rsid w:val="00CA203F"/>
    <w:rsid w:val="00CA204D"/>
    <w:rsid w:val="00CA314F"/>
    <w:rsid w:val="00CA3830"/>
    <w:rsid w:val="00CA407D"/>
    <w:rsid w:val="00CA4DF3"/>
    <w:rsid w:val="00CA5D6B"/>
    <w:rsid w:val="00CA661A"/>
    <w:rsid w:val="00CA6A4F"/>
    <w:rsid w:val="00CA7402"/>
    <w:rsid w:val="00CA7EA5"/>
    <w:rsid w:val="00CB0124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F00"/>
    <w:rsid w:val="00CC59A6"/>
    <w:rsid w:val="00CC5DC4"/>
    <w:rsid w:val="00CC6EFC"/>
    <w:rsid w:val="00CC7800"/>
    <w:rsid w:val="00CC78AF"/>
    <w:rsid w:val="00CD0BB4"/>
    <w:rsid w:val="00CD150C"/>
    <w:rsid w:val="00CD1C08"/>
    <w:rsid w:val="00CD2004"/>
    <w:rsid w:val="00CD272B"/>
    <w:rsid w:val="00CD3847"/>
    <w:rsid w:val="00CD493D"/>
    <w:rsid w:val="00CD54D3"/>
    <w:rsid w:val="00CD6619"/>
    <w:rsid w:val="00CD7F83"/>
    <w:rsid w:val="00CE0E89"/>
    <w:rsid w:val="00CE0EF7"/>
    <w:rsid w:val="00CE10BF"/>
    <w:rsid w:val="00CE1943"/>
    <w:rsid w:val="00CE2815"/>
    <w:rsid w:val="00CE29C0"/>
    <w:rsid w:val="00CE2E3F"/>
    <w:rsid w:val="00CE3805"/>
    <w:rsid w:val="00CE5B22"/>
    <w:rsid w:val="00CE5D7C"/>
    <w:rsid w:val="00CE65D1"/>
    <w:rsid w:val="00CE6F2B"/>
    <w:rsid w:val="00CE7B5F"/>
    <w:rsid w:val="00CF082B"/>
    <w:rsid w:val="00CF2708"/>
    <w:rsid w:val="00CF291D"/>
    <w:rsid w:val="00CF3865"/>
    <w:rsid w:val="00CF3898"/>
    <w:rsid w:val="00CF42BB"/>
    <w:rsid w:val="00CF5B24"/>
    <w:rsid w:val="00CF6B6E"/>
    <w:rsid w:val="00CF76B2"/>
    <w:rsid w:val="00D00260"/>
    <w:rsid w:val="00D0143F"/>
    <w:rsid w:val="00D01A23"/>
    <w:rsid w:val="00D03B1F"/>
    <w:rsid w:val="00D05D9F"/>
    <w:rsid w:val="00D07DF2"/>
    <w:rsid w:val="00D102E8"/>
    <w:rsid w:val="00D112C3"/>
    <w:rsid w:val="00D11B40"/>
    <w:rsid w:val="00D12095"/>
    <w:rsid w:val="00D130D8"/>
    <w:rsid w:val="00D14586"/>
    <w:rsid w:val="00D1467B"/>
    <w:rsid w:val="00D16572"/>
    <w:rsid w:val="00D17A5B"/>
    <w:rsid w:val="00D209C8"/>
    <w:rsid w:val="00D2135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1017"/>
    <w:rsid w:val="00D42244"/>
    <w:rsid w:val="00D426E6"/>
    <w:rsid w:val="00D42CAE"/>
    <w:rsid w:val="00D4326A"/>
    <w:rsid w:val="00D43E9E"/>
    <w:rsid w:val="00D443E4"/>
    <w:rsid w:val="00D44668"/>
    <w:rsid w:val="00D4569F"/>
    <w:rsid w:val="00D46AB2"/>
    <w:rsid w:val="00D503C7"/>
    <w:rsid w:val="00D5072C"/>
    <w:rsid w:val="00D512A2"/>
    <w:rsid w:val="00D52906"/>
    <w:rsid w:val="00D5306F"/>
    <w:rsid w:val="00D53586"/>
    <w:rsid w:val="00D54F58"/>
    <w:rsid w:val="00D550C5"/>
    <w:rsid w:val="00D5573C"/>
    <w:rsid w:val="00D57AF8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636F"/>
    <w:rsid w:val="00D66406"/>
    <w:rsid w:val="00D672DF"/>
    <w:rsid w:val="00D67438"/>
    <w:rsid w:val="00D70072"/>
    <w:rsid w:val="00D70075"/>
    <w:rsid w:val="00D70340"/>
    <w:rsid w:val="00D718D3"/>
    <w:rsid w:val="00D71995"/>
    <w:rsid w:val="00D7265E"/>
    <w:rsid w:val="00D72FDC"/>
    <w:rsid w:val="00D743C5"/>
    <w:rsid w:val="00D74B07"/>
    <w:rsid w:val="00D75C49"/>
    <w:rsid w:val="00D76B48"/>
    <w:rsid w:val="00D80075"/>
    <w:rsid w:val="00D800D1"/>
    <w:rsid w:val="00D80686"/>
    <w:rsid w:val="00D81DC5"/>
    <w:rsid w:val="00D8370F"/>
    <w:rsid w:val="00D83EC9"/>
    <w:rsid w:val="00D86C2C"/>
    <w:rsid w:val="00D9013A"/>
    <w:rsid w:val="00D9115F"/>
    <w:rsid w:val="00D91D78"/>
    <w:rsid w:val="00D92CC3"/>
    <w:rsid w:val="00D93AE0"/>
    <w:rsid w:val="00D9476C"/>
    <w:rsid w:val="00D94C4F"/>
    <w:rsid w:val="00D95293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6A1D"/>
    <w:rsid w:val="00DA6F65"/>
    <w:rsid w:val="00DA75A2"/>
    <w:rsid w:val="00DB0360"/>
    <w:rsid w:val="00DB0477"/>
    <w:rsid w:val="00DB055A"/>
    <w:rsid w:val="00DB075C"/>
    <w:rsid w:val="00DB0DF5"/>
    <w:rsid w:val="00DB1E5F"/>
    <w:rsid w:val="00DB2027"/>
    <w:rsid w:val="00DB2045"/>
    <w:rsid w:val="00DB284C"/>
    <w:rsid w:val="00DB300D"/>
    <w:rsid w:val="00DB4CF8"/>
    <w:rsid w:val="00DB6AC6"/>
    <w:rsid w:val="00DC179C"/>
    <w:rsid w:val="00DC3040"/>
    <w:rsid w:val="00DC3898"/>
    <w:rsid w:val="00DC39B7"/>
    <w:rsid w:val="00DC3E79"/>
    <w:rsid w:val="00DC5D45"/>
    <w:rsid w:val="00DC5DDF"/>
    <w:rsid w:val="00DC6951"/>
    <w:rsid w:val="00DC78EB"/>
    <w:rsid w:val="00DD0EF9"/>
    <w:rsid w:val="00DD2204"/>
    <w:rsid w:val="00DD2426"/>
    <w:rsid w:val="00DD2680"/>
    <w:rsid w:val="00DD34B2"/>
    <w:rsid w:val="00DD4BB2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6329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201CF"/>
    <w:rsid w:val="00E20356"/>
    <w:rsid w:val="00E20774"/>
    <w:rsid w:val="00E20AE9"/>
    <w:rsid w:val="00E20EBC"/>
    <w:rsid w:val="00E21F5A"/>
    <w:rsid w:val="00E21F6E"/>
    <w:rsid w:val="00E24949"/>
    <w:rsid w:val="00E2529D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4220"/>
    <w:rsid w:val="00E54594"/>
    <w:rsid w:val="00E5480F"/>
    <w:rsid w:val="00E55109"/>
    <w:rsid w:val="00E557E1"/>
    <w:rsid w:val="00E56589"/>
    <w:rsid w:val="00E60AE6"/>
    <w:rsid w:val="00E60CE2"/>
    <w:rsid w:val="00E614C4"/>
    <w:rsid w:val="00E61EB0"/>
    <w:rsid w:val="00E64A86"/>
    <w:rsid w:val="00E64F1E"/>
    <w:rsid w:val="00E65B9F"/>
    <w:rsid w:val="00E65C0B"/>
    <w:rsid w:val="00E66381"/>
    <w:rsid w:val="00E704F3"/>
    <w:rsid w:val="00E72544"/>
    <w:rsid w:val="00E73970"/>
    <w:rsid w:val="00E75540"/>
    <w:rsid w:val="00E75629"/>
    <w:rsid w:val="00E75B61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36F"/>
    <w:rsid w:val="00E862B6"/>
    <w:rsid w:val="00E86779"/>
    <w:rsid w:val="00E86C58"/>
    <w:rsid w:val="00E87473"/>
    <w:rsid w:val="00E90192"/>
    <w:rsid w:val="00E9031A"/>
    <w:rsid w:val="00E903B0"/>
    <w:rsid w:val="00E90CB8"/>
    <w:rsid w:val="00E90DD8"/>
    <w:rsid w:val="00E913C1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72D"/>
    <w:rsid w:val="00EB591E"/>
    <w:rsid w:val="00EB684B"/>
    <w:rsid w:val="00EB685F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10C3"/>
    <w:rsid w:val="00ED117A"/>
    <w:rsid w:val="00ED1608"/>
    <w:rsid w:val="00ED1FF6"/>
    <w:rsid w:val="00ED346B"/>
    <w:rsid w:val="00ED546C"/>
    <w:rsid w:val="00ED5C1F"/>
    <w:rsid w:val="00ED73B0"/>
    <w:rsid w:val="00EE2F2D"/>
    <w:rsid w:val="00EE3DFF"/>
    <w:rsid w:val="00EE42B1"/>
    <w:rsid w:val="00EE4F12"/>
    <w:rsid w:val="00EE6078"/>
    <w:rsid w:val="00EE6379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3DD6"/>
    <w:rsid w:val="00F057B3"/>
    <w:rsid w:val="00F0681C"/>
    <w:rsid w:val="00F0729B"/>
    <w:rsid w:val="00F07778"/>
    <w:rsid w:val="00F0790C"/>
    <w:rsid w:val="00F07B96"/>
    <w:rsid w:val="00F1041D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3E9F"/>
    <w:rsid w:val="00F24299"/>
    <w:rsid w:val="00F25292"/>
    <w:rsid w:val="00F263DD"/>
    <w:rsid w:val="00F2677A"/>
    <w:rsid w:val="00F270F1"/>
    <w:rsid w:val="00F275FB"/>
    <w:rsid w:val="00F30D8D"/>
    <w:rsid w:val="00F32BDD"/>
    <w:rsid w:val="00F32E19"/>
    <w:rsid w:val="00F33B38"/>
    <w:rsid w:val="00F34132"/>
    <w:rsid w:val="00F342CC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17B3"/>
    <w:rsid w:val="00F42371"/>
    <w:rsid w:val="00F42FA8"/>
    <w:rsid w:val="00F43BB8"/>
    <w:rsid w:val="00F44D83"/>
    <w:rsid w:val="00F4605A"/>
    <w:rsid w:val="00F467D8"/>
    <w:rsid w:val="00F46877"/>
    <w:rsid w:val="00F50324"/>
    <w:rsid w:val="00F507C9"/>
    <w:rsid w:val="00F51454"/>
    <w:rsid w:val="00F51C9B"/>
    <w:rsid w:val="00F5240B"/>
    <w:rsid w:val="00F52487"/>
    <w:rsid w:val="00F52947"/>
    <w:rsid w:val="00F52C3E"/>
    <w:rsid w:val="00F53C6E"/>
    <w:rsid w:val="00F54224"/>
    <w:rsid w:val="00F54F22"/>
    <w:rsid w:val="00F556A2"/>
    <w:rsid w:val="00F55790"/>
    <w:rsid w:val="00F56290"/>
    <w:rsid w:val="00F564DE"/>
    <w:rsid w:val="00F56949"/>
    <w:rsid w:val="00F57007"/>
    <w:rsid w:val="00F57F31"/>
    <w:rsid w:val="00F620F0"/>
    <w:rsid w:val="00F62D52"/>
    <w:rsid w:val="00F6303D"/>
    <w:rsid w:val="00F6304D"/>
    <w:rsid w:val="00F639D5"/>
    <w:rsid w:val="00F63AA2"/>
    <w:rsid w:val="00F64195"/>
    <w:rsid w:val="00F649E7"/>
    <w:rsid w:val="00F64A3C"/>
    <w:rsid w:val="00F65A5E"/>
    <w:rsid w:val="00F66CF3"/>
    <w:rsid w:val="00F702BB"/>
    <w:rsid w:val="00F702F9"/>
    <w:rsid w:val="00F708D0"/>
    <w:rsid w:val="00F717FF"/>
    <w:rsid w:val="00F71C02"/>
    <w:rsid w:val="00F71EBC"/>
    <w:rsid w:val="00F73239"/>
    <w:rsid w:val="00F741EA"/>
    <w:rsid w:val="00F76289"/>
    <w:rsid w:val="00F771FA"/>
    <w:rsid w:val="00F804C9"/>
    <w:rsid w:val="00F80537"/>
    <w:rsid w:val="00F80A3C"/>
    <w:rsid w:val="00F812D7"/>
    <w:rsid w:val="00F818D2"/>
    <w:rsid w:val="00F829BD"/>
    <w:rsid w:val="00F82D9D"/>
    <w:rsid w:val="00F8301A"/>
    <w:rsid w:val="00F84642"/>
    <w:rsid w:val="00F84687"/>
    <w:rsid w:val="00F849AA"/>
    <w:rsid w:val="00F86BB5"/>
    <w:rsid w:val="00F875AB"/>
    <w:rsid w:val="00F92DEE"/>
    <w:rsid w:val="00F92DF5"/>
    <w:rsid w:val="00F93684"/>
    <w:rsid w:val="00F93EE9"/>
    <w:rsid w:val="00F9499D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EA8"/>
    <w:rsid w:val="00FA5BC5"/>
    <w:rsid w:val="00FA7F1F"/>
    <w:rsid w:val="00FB011A"/>
    <w:rsid w:val="00FB2631"/>
    <w:rsid w:val="00FB3AB5"/>
    <w:rsid w:val="00FB4339"/>
    <w:rsid w:val="00FB5764"/>
    <w:rsid w:val="00FB60F7"/>
    <w:rsid w:val="00FB6734"/>
    <w:rsid w:val="00FB76D9"/>
    <w:rsid w:val="00FC010E"/>
    <w:rsid w:val="00FC0704"/>
    <w:rsid w:val="00FC0B83"/>
    <w:rsid w:val="00FC13ED"/>
    <w:rsid w:val="00FC161E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BDD"/>
    <w:rsid w:val="00FD21CB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DBA"/>
    <w:rsid w:val="00FE3F8A"/>
    <w:rsid w:val="00FE4C38"/>
    <w:rsid w:val="00FE56D4"/>
    <w:rsid w:val="00FE74A4"/>
    <w:rsid w:val="00FE7511"/>
    <w:rsid w:val="00FE75DD"/>
    <w:rsid w:val="00FF0AB1"/>
    <w:rsid w:val="00FF1E80"/>
    <w:rsid w:val="00FF269B"/>
    <w:rsid w:val="00FF3481"/>
    <w:rsid w:val="00FF4624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1284B16F"/>
    <w:rsid w:val="1596A6C0"/>
    <w:rsid w:val="16431762"/>
    <w:rsid w:val="1DAFD04B"/>
    <w:rsid w:val="1DF7A46E"/>
    <w:rsid w:val="1EB2F5E2"/>
    <w:rsid w:val="21200605"/>
    <w:rsid w:val="21FA0F3A"/>
    <w:rsid w:val="27B176E3"/>
    <w:rsid w:val="298967F9"/>
    <w:rsid w:val="2AE96B7C"/>
    <w:rsid w:val="2B668E8A"/>
    <w:rsid w:val="2B699032"/>
    <w:rsid w:val="2B9B9BFF"/>
    <w:rsid w:val="2DD2FFC4"/>
    <w:rsid w:val="31CD6E93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50482930"/>
    <w:rsid w:val="50F5C4C5"/>
    <w:rsid w:val="555F0A37"/>
    <w:rsid w:val="568CDBD6"/>
    <w:rsid w:val="56F725D4"/>
    <w:rsid w:val="5A533267"/>
    <w:rsid w:val="5EE73490"/>
    <w:rsid w:val="5EE7EB1D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0620214D-2959-46BA-88B9-57AEBB30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x:/t/MANA/EQ4t27fDHI9BkyU8zfUthI0BM_TtRzXb4S8dtItGljZ-5Q?CID=740a4f7a-f49b-e349-32a3-9418544ebbd0&amp;e=4%3AlUdD5w&amp;at=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9D09F4C258419FA043414D18E0E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DDACA-BB27-4685-8A19-CC98B4B485CB}"/>
      </w:docPartPr>
      <w:docPartBody>
        <w:p w:rsidR="00F55E54" w:rsidRDefault="003F1FCF" w:rsidP="003F1FCF">
          <w:pPr>
            <w:pStyle w:val="4D9D09F4C258419FA043414D18E0ED02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110BE"/>
    <w:rsid w:val="0003143B"/>
    <w:rsid w:val="00047095"/>
    <w:rsid w:val="000548B9"/>
    <w:rsid w:val="0006015A"/>
    <w:rsid w:val="00085490"/>
    <w:rsid w:val="000954E7"/>
    <w:rsid w:val="00097FA6"/>
    <w:rsid w:val="000B3DA7"/>
    <w:rsid w:val="000B7E2D"/>
    <w:rsid w:val="000C152B"/>
    <w:rsid w:val="000E1DD8"/>
    <w:rsid w:val="000F091D"/>
    <w:rsid w:val="00122C4D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6FB4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77208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C1DFF"/>
    <w:rsid w:val="008C7CB8"/>
    <w:rsid w:val="008D197B"/>
    <w:rsid w:val="008D3271"/>
    <w:rsid w:val="008E2BB5"/>
    <w:rsid w:val="008E42FC"/>
    <w:rsid w:val="008F354E"/>
    <w:rsid w:val="009144F5"/>
    <w:rsid w:val="00940D3E"/>
    <w:rsid w:val="00942A29"/>
    <w:rsid w:val="00957689"/>
    <w:rsid w:val="0096305B"/>
    <w:rsid w:val="00992BD8"/>
    <w:rsid w:val="009959CF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60CCD"/>
    <w:rsid w:val="00A67413"/>
    <w:rsid w:val="00A72FE2"/>
    <w:rsid w:val="00AA06DA"/>
    <w:rsid w:val="00AB22FD"/>
    <w:rsid w:val="00AB507F"/>
    <w:rsid w:val="00AC7778"/>
    <w:rsid w:val="00AE57BD"/>
    <w:rsid w:val="00AF7EC9"/>
    <w:rsid w:val="00B13622"/>
    <w:rsid w:val="00B14164"/>
    <w:rsid w:val="00B172EC"/>
    <w:rsid w:val="00B4464A"/>
    <w:rsid w:val="00B57D8E"/>
    <w:rsid w:val="00B73865"/>
    <w:rsid w:val="00B7497B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2C3"/>
    <w:rsid w:val="00D22E1E"/>
    <w:rsid w:val="00D316D8"/>
    <w:rsid w:val="00D46E27"/>
    <w:rsid w:val="00D57E74"/>
    <w:rsid w:val="00D716D7"/>
    <w:rsid w:val="00D718D3"/>
    <w:rsid w:val="00D71901"/>
    <w:rsid w:val="00D76D71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52535"/>
    <w:rsid w:val="00E540A9"/>
    <w:rsid w:val="00E65E07"/>
    <w:rsid w:val="00E80D1F"/>
    <w:rsid w:val="00E8131F"/>
    <w:rsid w:val="00E96DE5"/>
    <w:rsid w:val="00EA4115"/>
    <w:rsid w:val="00EB7B1B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95EEF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1FCF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4D9D09F4C258419FA043414D18E0ED02">
    <w:name w:val="4D9D09F4C258419FA043414D18E0ED02"/>
    <w:rsid w:val="003F1FC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F37CDC-10B6-4CE3-A73D-8156D5E7A7F0}"/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124</TotalTime>
  <Pages>2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Links>
    <vt:vector size="24" baseType="variant">
      <vt:variant>
        <vt:i4>6488176</vt:i4>
      </vt:variant>
      <vt:variant>
        <vt:i4>9</vt:i4>
      </vt:variant>
      <vt:variant>
        <vt:i4>0</vt:i4>
      </vt:variant>
      <vt:variant>
        <vt:i4>5</vt:i4>
      </vt:variant>
      <vt:variant>
        <vt:lpwstr>https://pinkypixels.atlassian.net/browse/ITSM-4779</vt:lpwstr>
      </vt:variant>
      <vt:variant>
        <vt:lpwstr/>
      </vt:variant>
      <vt:variant>
        <vt:i4>5308426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Project/MANA - AbbaDox RIS Implemetation?csf=1&amp;web=1&amp;e=eFgN35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30</cp:revision>
  <cp:lastPrinted>2017-08-16T11:23:00Z</cp:lastPrinted>
  <dcterms:created xsi:type="dcterms:W3CDTF">2025-07-23T13:14:00Z</dcterms:created>
  <dcterms:modified xsi:type="dcterms:W3CDTF">2025-07-30T14:04:00Z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