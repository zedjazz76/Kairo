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CAD0" w14:textId="14645802" w:rsidR="002761A5" w:rsidRPr="00AB46CF" w:rsidRDefault="00000000" w:rsidP="00564B88">
      <w:pPr>
        <w:tabs>
          <w:tab w:val="left" w:pos="8726"/>
        </w:tabs>
        <w:jc w:val="center"/>
        <w:rPr>
          <w:rFonts w:cs="Segoe UI"/>
        </w:rPr>
      </w:pPr>
      <w:sdt>
        <w:sdtPr>
          <w:rPr>
            <w:rFonts w:cs="Segoe UI"/>
            <w:sz w:val="32"/>
            <w:szCs w:val="32"/>
          </w:rPr>
          <w:alias w:val="Meeting/Project Name"/>
          <w:tag w:val="Meeting/Project Name"/>
          <w:id w:val="-292057600"/>
          <w:placeholder>
            <w:docPart w:val="FC26F688FA444A67A81D22197F95A2E5"/>
          </w:placeholder>
        </w:sdtPr>
        <w:sdtContent>
          <w:r w:rsidR="00FE3F8A">
            <w:rPr>
              <w:rFonts w:cs="Segoe UI"/>
              <w:sz w:val="32"/>
              <w:szCs w:val="32"/>
            </w:rPr>
            <w:t>MANA</w:t>
          </w:r>
          <w:r w:rsidR="00564B88" w:rsidRPr="42386A45">
            <w:rPr>
              <w:rFonts w:cs="Segoe UI"/>
              <w:sz w:val="32"/>
              <w:szCs w:val="32"/>
            </w:rPr>
            <w:t xml:space="preserve"> /</w:t>
          </w:r>
          <w:r w:rsidR="00BC37A5" w:rsidRPr="42386A45">
            <w:rPr>
              <w:rFonts w:cs="Segoe UI"/>
              <w:sz w:val="32"/>
              <w:szCs w:val="32"/>
            </w:rPr>
            <w:t xml:space="preserve"> </w:t>
          </w:r>
          <w:r w:rsidR="00BE0123" w:rsidRPr="42386A45">
            <w:rPr>
              <w:rFonts w:cs="Segoe UI"/>
              <w:sz w:val="32"/>
              <w:szCs w:val="32"/>
            </w:rPr>
            <w:t xml:space="preserve">AbbaDox </w:t>
          </w:r>
        </w:sdtContent>
      </w:sdt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530"/>
        <w:gridCol w:w="3690"/>
        <w:gridCol w:w="2160"/>
        <w:gridCol w:w="3145"/>
      </w:tblGrid>
      <w:tr w:rsidR="00AB46CF" w:rsidRPr="000E5ED0" w14:paraId="1F74F69D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07458839" w14:textId="77777777" w:rsidR="00AB46CF" w:rsidRPr="00AB46CF" w:rsidRDefault="0041673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Date:</w:t>
            </w:r>
          </w:p>
        </w:tc>
        <w:tc>
          <w:tcPr>
            <w:tcW w:w="3690" w:type="dxa"/>
          </w:tcPr>
          <w:p w14:paraId="1187B386" w14:textId="29599511" w:rsidR="00AB46CF" w:rsidRPr="000E5ED0" w:rsidRDefault="00000000" w:rsidP="00E64A86">
            <w:pPr>
              <w:rPr>
                <w:rFonts w:cs="Segoe UI"/>
              </w:rPr>
            </w:pPr>
            <w:sdt>
              <w:sdtPr>
                <w:rPr>
                  <w:rFonts w:cs="Segoe UI"/>
                </w:rPr>
                <w:alias w:val="Meeting Date"/>
                <w:tag w:val="Meeting Date"/>
                <w:id w:val="-87164527"/>
                <w:placeholder>
                  <w:docPart w:val="2968C09E61764C6E9028C44FD2F703ED"/>
                </w:placeholder>
                <w:date w:fullDate="2025-11-26T00:00:00Z"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B35956">
                  <w:rPr>
                    <w:rFonts w:cs="Segoe UI"/>
                  </w:rPr>
                  <w:t>Wednesday, November 26, 2025</w:t>
                </w:r>
              </w:sdtContent>
            </w:sdt>
          </w:p>
        </w:tc>
        <w:tc>
          <w:tcPr>
            <w:tcW w:w="2160" w:type="dxa"/>
            <w:shd w:val="clear" w:color="auto" w:fill="00406C" w:themeFill="accent1" w:themeFillShade="BF"/>
          </w:tcPr>
          <w:p w14:paraId="1DFED3BA" w14:textId="479C37B8" w:rsidR="00AB46CF" w:rsidRPr="00AB46CF" w:rsidRDefault="00121F2C" w:rsidP="00C60D2C">
            <w:pPr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Time</w:t>
            </w:r>
          </w:p>
        </w:tc>
        <w:tc>
          <w:tcPr>
            <w:tcW w:w="3145" w:type="dxa"/>
          </w:tcPr>
          <w:p w14:paraId="540D5B50" w14:textId="5DDF6441" w:rsidR="00AB46CF" w:rsidRPr="000E5ED0" w:rsidRDefault="00000000" w:rsidP="003A217E">
            <w:pPr>
              <w:rPr>
                <w:rFonts w:cs="Segoe UI"/>
              </w:rPr>
            </w:pPr>
            <w:sdt>
              <w:sdtPr>
                <w:rPr>
                  <w:rFonts w:cs="Segoe UI"/>
                  <w:b/>
                </w:rPr>
                <w:alias w:val="Time Control (e.g. 2-3PM)"/>
                <w:tag w:val="Time Control (e.g. 2-3PM)"/>
                <w:id w:val="1338270879"/>
                <w:placeholder>
                  <w:docPart w:val="5BD5430F432F4EA9922476EB05D23630"/>
                </w:placeholder>
                <w:text/>
              </w:sdtPr>
              <w:sdtContent>
                <w:r w:rsidR="00A06836">
                  <w:rPr>
                    <w:rFonts w:cs="Segoe UI"/>
                    <w:b/>
                  </w:rPr>
                  <w:t>1</w:t>
                </w:r>
                <w:r w:rsidR="00AD6C1E">
                  <w:rPr>
                    <w:rFonts w:cs="Segoe UI"/>
                    <w:b/>
                  </w:rPr>
                  <w:t>0</w:t>
                </w:r>
                <w:r w:rsidR="00E704F3">
                  <w:rPr>
                    <w:rFonts w:cs="Segoe UI"/>
                    <w:b/>
                  </w:rPr>
                  <w:t xml:space="preserve">:00 </w:t>
                </w:r>
                <w:r w:rsidR="00BE522B">
                  <w:rPr>
                    <w:rFonts w:cs="Segoe UI"/>
                    <w:b/>
                  </w:rPr>
                  <w:t>A</w:t>
                </w:r>
                <w:r w:rsidR="00E704F3">
                  <w:rPr>
                    <w:rFonts w:cs="Segoe UI"/>
                    <w:b/>
                  </w:rPr>
                  <w:t>M EST</w:t>
                </w:r>
              </w:sdtContent>
            </w:sdt>
          </w:p>
        </w:tc>
      </w:tr>
      <w:tr w:rsidR="00AB46CF" w:rsidRPr="000E5ED0" w14:paraId="77F10E53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6525A3C0" w14:textId="77777777" w:rsidR="00AB46CF" w:rsidRPr="00AB46CF" w:rsidRDefault="00AB46CF" w:rsidP="00E73970">
            <w:pPr>
              <w:spacing w:after="120"/>
              <w:rPr>
                <w:rFonts w:cs="Segoe UI"/>
                <w:color w:val="FFFFFF" w:themeColor="background1"/>
              </w:rPr>
            </w:pPr>
            <w:r w:rsidRPr="00AB46CF">
              <w:rPr>
                <w:rFonts w:cs="Segoe UI"/>
                <w:color w:val="FFFFFF" w:themeColor="background1"/>
              </w:rPr>
              <w:t>Location:</w:t>
            </w:r>
          </w:p>
        </w:tc>
        <w:tc>
          <w:tcPr>
            <w:tcW w:w="8995" w:type="dxa"/>
            <w:gridSpan w:val="3"/>
          </w:tcPr>
          <w:p w14:paraId="74089356" w14:textId="143E4F71" w:rsidR="00810A85" w:rsidRPr="00810A85" w:rsidRDefault="000C7468" w:rsidP="00810A85">
            <w:pPr>
              <w:rPr>
                <w:rFonts w:cs="Segoe UI"/>
                <w:color w:val="252424"/>
                <w:sz w:val="21"/>
                <w:szCs w:val="21"/>
              </w:rPr>
            </w:pPr>
            <w:r>
              <w:t xml:space="preserve">Teams </w:t>
            </w:r>
            <w:r w:rsidR="00810A85">
              <w:rPr>
                <w:rFonts w:cs="Segoe UI"/>
                <w:color w:val="252424"/>
                <w:sz w:val="21"/>
                <w:szCs w:val="21"/>
              </w:rPr>
              <w:t>Meeting</w:t>
            </w:r>
            <w:r w:rsidR="00810A85" w:rsidRPr="00810A85">
              <w:rPr>
                <w:rFonts w:cs="Segoe UI"/>
                <w:color w:val="252424"/>
                <w:sz w:val="21"/>
                <w:szCs w:val="21"/>
              </w:rPr>
              <w:t xml:space="preserve"> </w:t>
            </w:r>
          </w:p>
          <w:p w14:paraId="7007D7DC" w14:textId="03ACEB5A" w:rsidR="00961AE8" w:rsidRPr="00010123" w:rsidRDefault="00961AE8" w:rsidP="00EA562C">
            <w:pPr>
              <w:rPr>
                <w:rFonts w:cs="Segoe UI"/>
                <w:color w:val="242424"/>
              </w:rPr>
            </w:pPr>
          </w:p>
        </w:tc>
      </w:tr>
      <w:tr w:rsidR="00AB46CF" w:rsidRPr="000E5ED0" w14:paraId="6368D815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75BF8CA5" w14:textId="2E5422FB" w:rsidR="00AB46CF" w:rsidRPr="00AB46CF" w:rsidRDefault="00121F2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Facilitator</w:t>
            </w:r>
          </w:p>
        </w:tc>
        <w:tc>
          <w:tcPr>
            <w:tcW w:w="8995" w:type="dxa"/>
            <w:gridSpan w:val="3"/>
          </w:tcPr>
          <w:p w14:paraId="39DD72E4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hyperlink r:id="rId11" w:tgtFrame="_blank" w:tooltip="https://teams.microsoft.com/l/meetup-join/19%3ameeting_MTUxMzEzYjMtMTE2Yi00ZWMzLTk2NDAtZjQyMzdhYWZhY2Iz%40thread.v2/0?context=%7b%22Tid%22%3a%2217857e43-5020-4fed-b1b7-e78c63ccc93e%22%2c%22Oid%22%3a%22605f8c34-4b37-486b-b377-e0f451ec8e47%22%7d" w:history="1">
              <w:r w:rsidRPr="00E20AE9">
                <w:rPr>
                  <w:rFonts w:asciiTheme="minorHAnsi" w:eastAsia="Times New Roman" w:hAnsiTheme="minorHAnsi" w:cstheme="minorHAnsi"/>
                  <w:b/>
                  <w:bCs/>
                  <w:color w:val="5B5FC7"/>
                  <w:sz w:val="18"/>
                  <w:szCs w:val="18"/>
                  <w:u w:val="single"/>
                  <w:bdr w:val="none" w:sz="0" w:space="0" w:color="auto" w:frame="1"/>
                </w:rPr>
                <w:t>Join the meeting now</w:t>
              </w:r>
            </w:hyperlink>
          </w:p>
          <w:p w14:paraId="7F8D5603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Meeting ID: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281 654 499 189</w:t>
            </w:r>
          </w:p>
          <w:p w14:paraId="6C29B257" w14:textId="77777777" w:rsidR="00E20AE9" w:rsidRPr="00E20AE9" w:rsidRDefault="00E20AE9" w:rsidP="00E20AE9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Passcode: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Hs2Ho7tm</w:t>
            </w:r>
          </w:p>
          <w:p w14:paraId="508397F1" w14:textId="1524A512" w:rsidR="00AB46CF" w:rsidRPr="00E20AE9" w:rsidRDefault="00AB46CF" w:rsidP="00EC0875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663CFD20" w14:textId="77777777" w:rsidR="002611B5" w:rsidRDefault="002611B5" w:rsidP="002611B5">
      <w:pPr>
        <w:rPr>
          <w:rFonts w:ascii="Open Sans" w:hAnsi="Open Sans" w:cs="Open Sans"/>
          <w:b/>
          <w:bCs/>
          <w:color w:val="000000"/>
          <w:sz w:val="18"/>
          <w:szCs w:val="18"/>
        </w:rPr>
      </w:pPr>
    </w:p>
    <w:p w14:paraId="48368E2C" w14:textId="6DFC619B" w:rsidR="002761A5" w:rsidRPr="00A06836" w:rsidRDefault="002611B5" w:rsidP="00A06836">
      <w:pPr>
        <w:rPr>
          <w:rFonts w:asciiTheme="minorHAnsi" w:hAnsiTheme="minorHAnsi" w:cstheme="minorHAnsi"/>
          <w:color w:val="000000"/>
        </w:rPr>
      </w:pPr>
      <w:r w:rsidRPr="002611B5">
        <w:rPr>
          <w:rFonts w:asciiTheme="minorHAnsi" w:hAnsiTheme="minorHAnsi" w:cstheme="minorHAnsi"/>
          <w:color w:val="000000"/>
        </w:rPr>
        <w:t>SharePoint Link:</w:t>
      </w:r>
      <w:r w:rsidR="00EA562C" w:rsidRPr="002611B5">
        <w:rPr>
          <w:rFonts w:asciiTheme="minorHAnsi" w:hAnsiTheme="minorHAnsi" w:cstheme="minorHAnsi"/>
        </w:rPr>
        <w:t xml:space="preserve"> </w:t>
      </w:r>
      <w:hyperlink r:id="rId12" w:history="1">
        <w:r w:rsidR="00FE3F8A" w:rsidRPr="007B2DFB">
          <w:rPr>
            <w:rStyle w:val="Hyperlink"/>
            <w:rFonts w:asciiTheme="minorHAnsi" w:hAnsiTheme="minorHAnsi" w:cstheme="minorHAnsi"/>
          </w:rPr>
          <w:t>MANA</w:t>
        </w:r>
        <w:r w:rsidR="00B32E91" w:rsidRPr="007B2DFB">
          <w:rPr>
            <w:rStyle w:val="Hyperlink"/>
            <w:rFonts w:asciiTheme="minorHAnsi" w:hAnsiTheme="minorHAnsi" w:cstheme="minorHAnsi"/>
          </w:rPr>
          <w:t xml:space="preserve"> – AbbaDox Careflow RIS SharePoint</w:t>
        </w:r>
      </w:hyperlink>
      <w:r w:rsidRPr="002611B5">
        <w:rPr>
          <w:rFonts w:asciiTheme="minorHAnsi" w:hAnsiTheme="minorHAnsi" w:cstheme="minorHAnsi"/>
        </w:rPr>
        <w:br/>
      </w:r>
      <w:r w:rsidRPr="002611B5">
        <w:rPr>
          <w:rFonts w:asciiTheme="minorHAnsi" w:hAnsiTheme="minorHAnsi" w:cstheme="minorHAnsi"/>
          <w:color w:val="000000"/>
        </w:rPr>
        <w:t>Account Setup Workbook:</w:t>
      </w:r>
      <w:r w:rsidR="00EA562C" w:rsidRPr="00A06836">
        <w:rPr>
          <w:rFonts w:asciiTheme="minorHAnsi" w:hAnsiTheme="minorHAnsi" w:cstheme="minorHAnsi"/>
          <w:color w:val="000000"/>
        </w:rPr>
        <w:t xml:space="preserve"> </w:t>
      </w:r>
      <w:hyperlink r:id="rId13" w:history="1">
        <w:r w:rsidR="00FE3F8A" w:rsidRPr="009F255C">
          <w:rPr>
            <w:rStyle w:val="Hyperlink"/>
            <w:rFonts w:asciiTheme="minorHAnsi" w:hAnsiTheme="minorHAnsi" w:cstheme="minorHAnsi"/>
          </w:rPr>
          <w:t>MANA</w:t>
        </w:r>
        <w:r w:rsidR="00100EB3" w:rsidRPr="009F255C">
          <w:rPr>
            <w:rStyle w:val="Hyperlink"/>
            <w:rFonts w:asciiTheme="minorHAnsi" w:hAnsiTheme="minorHAnsi" w:cstheme="minorHAnsi"/>
          </w:rPr>
          <w:t xml:space="preserve"> Account Setup Workbook</w:t>
        </w:r>
      </w:hyperlink>
    </w:p>
    <w:tbl>
      <w:tblPr>
        <w:tblStyle w:val="TableGrid"/>
        <w:tblpPr w:leftFromText="180" w:rightFromText="180" w:vertAnchor="text" w:horzAnchor="margin" w:tblpXSpec="center" w:tblpY="330"/>
        <w:tblOverlap w:val="never"/>
        <w:tblW w:w="9231" w:type="dxa"/>
        <w:tblLook w:val="04A0" w:firstRow="1" w:lastRow="0" w:firstColumn="1" w:lastColumn="0" w:noHBand="0" w:noVBand="1"/>
      </w:tblPr>
      <w:tblGrid>
        <w:gridCol w:w="1165"/>
        <w:gridCol w:w="4225"/>
        <w:gridCol w:w="3841"/>
      </w:tblGrid>
      <w:tr w:rsidR="004665FC" w:rsidRPr="008C325C" w14:paraId="0489B2C4" w14:textId="77777777" w:rsidTr="004665FC">
        <w:trPr>
          <w:trHeight w:val="271"/>
        </w:trPr>
        <w:tc>
          <w:tcPr>
            <w:tcW w:w="1165" w:type="dxa"/>
            <w:shd w:val="clear" w:color="auto" w:fill="00406C" w:themeFill="text2" w:themeFillShade="BF"/>
          </w:tcPr>
          <w:p w14:paraId="02674D1F" w14:textId="77777777" w:rsidR="004665FC" w:rsidRPr="008C325C" w:rsidRDefault="004665FC" w:rsidP="004665FC"/>
        </w:tc>
        <w:tc>
          <w:tcPr>
            <w:tcW w:w="4225" w:type="dxa"/>
            <w:shd w:val="clear" w:color="auto" w:fill="00406C" w:themeFill="text2" w:themeFillShade="BF"/>
          </w:tcPr>
          <w:p w14:paraId="500640F4" w14:textId="77777777" w:rsidR="004665FC" w:rsidRPr="008C325C" w:rsidRDefault="004665FC" w:rsidP="004665FC">
            <w:r w:rsidRPr="008C325C">
              <w:t>Attendee</w:t>
            </w:r>
          </w:p>
        </w:tc>
        <w:tc>
          <w:tcPr>
            <w:tcW w:w="3841" w:type="dxa"/>
            <w:shd w:val="clear" w:color="auto" w:fill="00406C" w:themeFill="text2" w:themeFillShade="BF"/>
          </w:tcPr>
          <w:p w14:paraId="1AF6AE4E" w14:textId="77777777" w:rsidR="004665FC" w:rsidRPr="008C325C" w:rsidRDefault="004665FC" w:rsidP="004665FC">
            <w:r>
              <w:t>Party</w:t>
            </w:r>
          </w:p>
        </w:tc>
      </w:tr>
      <w:tr w:rsidR="004665FC" w:rsidRPr="008C325C" w14:paraId="72C5B762" w14:textId="77777777" w:rsidTr="004665FC">
        <w:trPr>
          <w:trHeight w:val="259"/>
        </w:trPr>
        <w:tc>
          <w:tcPr>
            <w:tcW w:w="1165" w:type="dxa"/>
          </w:tcPr>
          <w:p w14:paraId="319BC72C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40349EC7" w14:textId="49263FFB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Carrie Johnson</w:t>
            </w:r>
          </w:p>
        </w:tc>
        <w:tc>
          <w:tcPr>
            <w:tcW w:w="3841" w:type="dxa"/>
          </w:tcPr>
          <w:p w14:paraId="3DBC102F" w14:textId="3C8A1C74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C954CE" w14:textId="77777777" w:rsidTr="004665FC">
        <w:trPr>
          <w:trHeight w:val="259"/>
        </w:trPr>
        <w:tc>
          <w:tcPr>
            <w:tcW w:w="1165" w:type="dxa"/>
          </w:tcPr>
          <w:p w14:paraId="2619226A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2D4A0112" w14:textId="68DBD267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Darron Mitchell</w:t>
            </w:r>
          </w:p>
        </w:tc>
        <w:tc>
          <w:tcPr>
            <w:tcW w:w="3841" w:type="dxa"/>
          </w:tcPr>
          <w:p w14:paraId="0B17CABC" w14:textId="55735533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476F5B12" w14:textId="77777777" w:rsidTr="004665FC">
        <w:trPr>
          <w:trHeight w:val="259"/>
        </w:trPr>
        <w:tc>
          <w:tcPr>
            <w:tcW w:w="1165" w:type="dxa"/>
          </w:tcPr>
          <w:p w14:paraId="08C739C2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5DFF6F90" w14:textId="02D67FD0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Daniel Lad</w:t>
            </w:r>
          </w:p>
        </w:tc>
        <w:tc>
          <w:tcPr>
            <w:tcW w:w="3841" w:type="dxa"/>
          </w:tcPr>
          <w:p w14:paraId="2B67C7F9" w14:textId="2541A2CE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1B2320" w:rsidRPr="008C325C" w14:paraId="6F86D04B" w14:textId="77777777" w:rsidTr="004665FC">
        <w:trPr>
          <w:trHeight w:val="246"/>
        </w:trPr>
        <w:tc>
          <w:tcPr>
            <w:tcW w:w="1165" w:type="dxa"/>
          </w:tcPr>
          <w:p w14:paraId="680790A5" w14:textId="1AB16A60" w:rsidR="001B2320" w:rsidRDefault="001B2320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0545025B" w14:textId="1B2502B9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Dawn</w:t>
            </w:r>
          </w:p>
        </w:tc>
        <w:tc>
          <w:tcPr>
            <w:tcW w:w="3841" w:type="dxa"/>
          </w:tcPr>
          <w:p w14:paraId="43780C90" w14:textId="78B175E4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1E32BF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4015705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1605A38C" w14:textId="77777777" w:rsidR="004665FC" w:rsidRDefault="004665FC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4225" w:type="dxa"/>
          </w:tcPr>
          <w:p w14:paraId="715FFBD0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Ruben Gonzalez</w:t>
            </w:r>
          </w:p>
        </w:tc>
        <w:tc>
          <w:tcPr>
            <w:tcW w:w="3841" w:type="dxa"/>
          </w:tcPr>
          <w:p w14:paraId="0A4C3F1F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1FC72AB9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1756325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638DA2D9" w14:textId="7F1BB75A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BAD5A63" w14:textId="77777777" w:rsidR="004665FC" w:rsidRPr="008C325C" w:rsidRDefault="004665FC" w:rsidP="004665FC">
            <w:pPr>
              <w:tabs>
                <w:tab w:val="left" w:pos="967"/>
              </w:tabs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Andreina Boudle</w:t>
            </w:r>
          </w:p>
        </w:tc>
        <w:tc>
          <w:tcPr>
            <w:tcW w:w="3841" w:type="dxa"/>
          </w:tcPr>
          <w:p w14:paraId="547175F5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299F168D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-1765759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36BEB235" w14:textId="763C40F8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CC75B2B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Rafael De Leon</w:t>
            </w:r>
          </w:p>
        </w:tc>
        <w:tc>
          <w:tcPr>
            <w:tcW w:w="3841" w:type="dxa"/>
          </w:tcPr>
          <w:p w14:paraId="17015824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</w:tbl>
    <w:p w14:paraId="6108EAD5" w14:textId="73CE17E2" w:rsidR="00121F2C" w:rsidRDefault="00121F2C" w:rsidP="005615E0">
      <w:pPr>
        <w:pStyle w:val="NumberedCategories"/>
        <w:numPr>
          <w:ilvl w:val="0"/>
          <w:numId w:val="0"/>
        </w:numPr>
      </w:pPr>
    </w:p>
    <w:p w14:paraId="1D0FCEBE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879E7DD" w14:textId="77777777" w:rsidR="00481069" w:rsidRPr="00481069" w:rsidRDefault="00481069" w:rsidP="00481069"/>
    <w:p w14:paraId="0EFE3DFC" w14:textId="77777777" w:rsidR="00481069" w:rsidRPr="00481069" w:rsidRDefault="00481069" w:rsidP="00481069"/>
    <w:p w14:paraId="73E7EC8A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477200E" w14:textId="236A7115" w:rsidR="00916113" w:rsidRDefault="00481069" w:rsidP="00481069">
      <w:pPr>
        <w:pStyle w:val="NumberedCategories"/>
        <w:numPr>
          <w:ilvl w:val="0"/>
          <w:numId w:val="0"/>
        </w:numPr>
        <w:tabs>
          <w:tab w:val="center" w:pos="689"/>
        </w:tabs>
      </w:pPr>
      <w:r>
        <w:tab/>
      </w:r>
      <w:r>
        <w:br w:type="textWrapping" w:clear="all"/>
      </w:r>
    </w:p>
    <w:p w14:paraId="36362A3E" w14:textId="2CAE3621" w:rsidR="00024C56" w:rsidRPr="00226784" w:rsidRDefault="00B5727E" w:rsidP="00226784">
      <w:pPr>
        <w:pStyle w:val="NumberedCategories"/>
        <w:numPr>
          <w:ilvl w:val="0"/>
          <w:numId w:val="0"/>
        </w:numPr>
        <w:ind w:firstLine="720"/>
        <w:rPr>
          <w:sz w:val="16"/>
          <w:szCs w:val="14"/>
        </w:rPr>
      </w:pPr>
      <w:r>
        <w:rPr>
          <w:b/>
          <w:bCs/>
          <w:sz w:val="16"/>
          <w:szCs w:val="14"/>
        </w:rPr>
        <w:t>7+</w:t>
      </w:r>
      <w:r w:rsidR="000C7468" w:rsidRPr="000C7468">
        <w:rPr>
          <w:b/>
          <w:bCs/>
          <w:sz w:val="16"/>
          <w:szCs w:val="14"/>
        </w:rPr>
        <w:t xml:space="preserve"> Locations, </w:t>
      </w:r>
      <w:r w:rsidR="00121DA1">
        <w:rPr>
          <w:b/>
          <w:bCs/>
          <w:sz w:val="16"/>
          <w:szCs w:val="14"/>
        </w:rPr>
        <w:t>120,000</w:t>
      </w:r>
      <w:r w:rsidR="000C7468" w:rsidRPr="000C7468">
        <w:rPr>
          <w:b/>
          <w:bCs/>
          <w:sz w:val="16"/>
          <w:szCs w:val="14"/>
        </w:rPr>
        <w:t xml:space="preserve"> Annual Studies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0435"/>
      </w:tblGrid>
      <w:tr w:rsidR="00121F2C" w14:paraId="247E93E8" w14:textId="77777777" w:rsidTr="6069F71F">
        <w:tc>
          <w:tcPr>
            <w:tcW w:w="10435" w:type="dxa"/>
            <w:shd w:val="clear" w:color="auto" w:fill="00406C" w:themeFill="accent1" w:themeFillShade="BF"/>
          </w:tcPr>
          <w:p w14:paraId="3AE9556A" w14:textId="713E3D7C" w:rsidR="00121F2C" w:rsidRDefault="00121F2C" w:rsidP="0055561E">
            <w:r>
              <w:t>Meeting Minute</w:t>
            </w:r>
          </w:p>
        </w:tc>
      </w:tr>
      <w:tr w:rsidR="00121F2C" w:rsidRPr="00DF3B84" w14:paraId="28588B3E" w14:textId="77777777" w:rsidTr="005B1181">
        <w:trPr>
          <w:trHeight w:val="6011"/>
        </w:trPr>
        <w:tc>
          <w:tcPr>
            <w:tcW w:w="10435" w:type="dxa"/>
          </w:tcPr>
          <w:p w14:paraId="6B5108A4" w14:textId="51D41E13" w:rsidR="007F3555" w:rsidRPr="007F3555" w:rsidRDefault="007F3555" w:rsidP="007F3555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2BC2A589" w14:textId="28DA760E" w:rsidR="007A1B36" w:rsidRDefault="007A1B36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Go Live Date</w:t>
            </w:r>
            <w:r w:rsidR="00D258C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7A6FA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Tentative - 2/17</w:t>
            </w:r>
          </w:p>
          <w:p w14:paraId="7C863DB8" w14:textId="12F713E3" w:rsidR="001B7C1C" w:rsidRDefault="001B7C1C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On-site assessment</w:t>
            </w:r>
          </w:p>
          <w:p w14:paraId="355E1EAB" w14:textId="3799565A" w:rsidR="001B7C1C" w:rsidRPr="001B7C1C" w:rsidRDefault="001B7C1C" w:rsidP="001B7C1C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11/12 Request to meet on-site</w:t>
            </w:r>
            <w:r w:rsidR="0010272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</w:t>
            </w:r>
            <w:r w:rsidR="000A6AE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F268D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January </w:t>
            </w:r>
            <w:r w:rsidR="0010272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6</w:t>
            </w:r>
            <w:r w:rsidR="00F268D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th.</w:t>
            </w:r>
          </w:p>
          <w:p w14:paraId="38D59C82" w14:textId="1A45A2E0" w:rsidR="0081034E" w:rsidRDefault="008120E0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4" w:history="1">
              <w:r w:rsidRPr="00E26C44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Workflow Reviews</w:t>
              </w:r>
            </w:hyperlink>
            <w:r w:rsidR="0012151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4979BEF4" w14:textId="60E6CACA" w:rsidR="00444F6F" w:rsidRDefault="00BD2632" w:rsidP="00444F6F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A-Z</w:t>
            </w:r>
            <w:r w:rsidR="00444F6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Workflow Recap</w:t>
            </w:r>
          </w:p>
          <w:p w14:paraId="6226600F" w14:textId="1FDC99EA" w:rsidR="00444F6F" w:rsidRDefault="00444F6F" w:rsidP="00444F6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</w:t>
            </w:r>
            <w:r w:rsidR="00A571D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D263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– </w:t>
            </w:r>
            <w:r w:rsidR="003227E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4CB4E3EF" w14:textId="150E8CC1" w:rsidR="002C40B9" w:rsidRDefault="00A571D9" w:rsidP="002C40B9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</w:t>
            </w:r>
            <w:r w:rsidR="0089331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26 Technologist workflow review recap required.</w:t>
            </w:r>
          </w:p>
          <w:p w14:paraId="360BADAF" w14:textId="453738EA" w:rsidR="00C662F5" w:rsidRDefault="00C662F5" w:rsidP="002C40B9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11/5 </w:t>
            </w:r>
            <w:r w:rsidR="00F416C3" w:rsidRPr="00F416C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Action</w:t>
            </w:r>
            <w:r w:rsidR="00F416C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: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Ticket request being </w:t>
            </w:r>
            <w:r w:rsidR="00C96A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written</w:t>
            </w:r>
            <w:r w:rsidR="00142BF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</w:t>
            </w:r>
            <w:r w:rsidR="00142BF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AbbaDox – In Progress</w:t>
            </w:r>
          </w:p>
          <w:p w14:paraId="0EFB6C20" w14:textId="1B9B8AE5" w:rsidR="00BD2632" w:rsidRDefault="00633417" w:rsidP="00444F6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</w:t>
            </w:r>
            <w:r w:rsidR="00BD263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10/29</w:t>
            </w:r>
            <w:r w:rsidR="00D93B1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</w:t>
            </w:r>
            <w:r w:rsidR="00587FA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shifted towards configuration Q&amp;A</w:t>
            </w:r>
          </w:p>
          <w:p w14:paraId="3E68FD04" w14:textId="7B0FBB7C" w:rsidR="00CD19BB" w:rsidRDefault="00A85C5A" w:rsidP="008B272B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5" w:history="1">
              <w:r w:rsidRPr="00672368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Interfaces</w:t>
              </w:r>
            </w:hyperlink>
            <w:r w:rsidR="00BC49E5">
              <w:t xml:space="preserve"> </w:t>
            </w:r>
            <w:r w:rsidR="00395516" w:rsidRPr="0039551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Feature-707</w:t>
            </w:r>
          </w:p>
          <w:p w14:paraId="529E6EC4" w14:textId="324C56B7" w:rsidR="00354434" w:rsidRPr="00ED4C7D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Merge PACS.</w:t>
            </w:r>
            <w:r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</w:t>
            </w:r>
            <w:r w:rsidR="00D75C49"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Uni</w:t>
            </w:r>
            <w:r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</w:t>
            </w:r>
            <w:r w:rsidR="00D75C4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ORM,ADT,ORU</w:t>
            </w:r>
            <w:r w:rsidR="00C1399F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61A8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61A89" w:rsidRPr="00ED4C7D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Thursdays at 3.00 PM EST.</w:t>
            </w:r>
            <w:r w:rsidR="00B331D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B331D3" w:rsidRPr="00B331D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8</w:t>
            </w:r>
            <w:r w:rsidR="00DB75A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5</w:t>
            </w:r>
            <w:r w:rsidR="00B331D3" w:rsidRPr="00B331D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34847366" w14:textId="5C18EF75" w:rsidR="00AC39B8" w:rsidRPr="00A0031F" w:rsidRDefault="002227DC" w:rsidP="00A0031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11/26 </w:t>
            </w:r>
            <w:r w:rsidR="004102C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AbbaDox to send</w:t>
            </w:r>
            <w:r w:rsidR="0016372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OB ORU.</w:t>
            </w:r>
          </w:p>
          <w:p w14:paraId="7C0BFE4C" w14:textId="6E4CC5BE" w:rsidR="00944620" w:rsidRPr="00213028" w:rsidRDefault="00354434" w:rsidP="0021302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MagView</w:t>
            </w:r>
            <w:r w:rsidR="00D75C49"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Bid. ORM,ADT/ORU</w:t>
            </w:r>
            <w:r w:rsidR="00084A27" w:rsidRPr="009644B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156AC8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Tuesdays at </w:t>
            </w:r>
            <w:r w:rsidR="00D1433C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12.00 PM EST</w:t>
            </w:r>
            <w:r w:rsidR="00C06B11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B16635" w:rsidRPr="00B1663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90</w:t>
            </w:r>
            <w:r w:rsidR="00C06B11" w:rsidRPr="00C06B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356B860F" w14:textId="1F7577C4" w:rsidR="00FD273C" w:rsidRDefault="0035206C" w:rsidP="00E548F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</w:t>
            </w:r>
            <w:r w:rsidR="00B1663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26 AbbaDox received ORU</w:t>
            </w:r>
            <w:r w:rsidR="000847C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</w:t>
            </w:r>
          </w:p>
          <w:p w14:paraId="0A5C2329" w14:textId="3144C0BA" w:rsidR="00B16635" w:rsidRPr="00E548F8" w:rsidRDefault="00B16635" w:rsidP="00B16635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B1663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Successfully received report</w:t>
            </w:r>
            <w: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: </w:t>
            </w:r>
            <w:r w:rsidRPr="00B1663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Amanda Zztest (AB1018)</w:t>
            </w:r>
          </w:p>
          <w:p w14:paraId="242AF98B" w14:textId="4404F0B2" w:rsidR="00354434" w:rsidRPr="00CA3833" w:rsidRDefault="00354434" w:rsidP="00CA3833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PowerScribe</w:t>
            </w:r>
            <w:r w:rsidR="00D75C49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</w:t>
            </w:r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 Bid. ORM,ADT/ORU</w:t>
            </w:r>
            <w:r w:rsidR="00E2676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A383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- 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at </w:t>
            </w:r>
            <w:r w:rsidR="000E0E4D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  <w:r w:rsidR="00B331D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4764F1" w:rsidRPr="004764F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90</w:t>
            </w:r>
            <w:r w:rsidR="00B331D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23A1E377" w14:textId="0137C434" w:rsidR="000F6C53" w:rsidRPr="00BD17B3" w:rsidRDefault="000A6FD3" w:rsidP="002F519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</w:t>
            </w:r>
            <w:r w:rsidR="005319F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26</w:t>
            </w:r>
            <w:r w:rsidR="00EC115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6F2AA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Received report and</w:t>
            </w:r>
            <w:r w:rsidR="00EC115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319F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</w:t>
            </w:r>
            <w:r w:rsidR="00EC115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ddendum</w:t>
            </w:r>
            <w:r w:rsidR="006F2AA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on: </w:t>
            </w:r>
            <w:r w:rsidR="006F2AAE" w:rsidRPr="00DB75A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Andreina Zztest123 (AB1003)</w:t>
            </w:r>
          </w:p>
          <w:p w14:paraId="1FB40A16" w14:textId="0C9323BC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E01BC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eCW</w:t>
            </w:r>
            <w:r w:rsidR="009A0DC4" w:rsidRPr="00E01BC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</w:t>
            </w:r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Bid. ORU,ADT,DFT</w:t>
            </w:r>
            <w:r w:rsidR="00B3396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,SIU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/ADT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(Steven Domingue</w:t>
            </w:r>
            <w:r w:rsidR="00A1614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z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)</w:t>
            </w:r>
            <w:r w:rsidR="007550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at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2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  <w:r w:rsidR="009005C1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9005C1" w:rsidRP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25%</w:t>
            </w:r>
          </w:p>
          <w:p w14:paraId="66B3EA44" w14:textId="029375B1" w:rsidR="005363DC" w:rsidRPr="005363DC" w:rsidRDefault="00405434" w:rsidP="005363D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</w:t>
            </w:r>
            <w:r w:rsidR="007C0BC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26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363D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AbbaDox ready to receive samples to </w:t>
            </w:r>
            <w:r w:rsidR="005363DC" w:rsidRPr="005363D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all the message types to</w:t>
            </w:r>
          </w:p>
          <w:p w14:paraId="224C00B1" w14:textId="4B89252D" w:rsidR="00EA5D2D" w:rsidRPr="00405434" w:rsidRDefault="005363DC" w:rsidP="005363D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5363D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172.16.25.11 : 6030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</w:t>
            </w:r>
          </w:p>
          <w:p w14:paraId="2E165B63" w14:textId="0A6ECF80" w:rsidR="00924864" w:rsidRPr="007B114F" w:rsidRDefault="00354434" w:rsidP="00C4014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Outreads</w:t>
            </w:r>
            <w:r w:rsidR="00132EA8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Flatiron/Onc</w:t>
            </w:r>
            <w:r w:rsidR="007B114F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oEMR HOG</w:t>
            </w:r>
            <w:r w:rsid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5%</w:t>
            </w:r>
          </w:p>
          <w:p w14:paraId="06D1AB7B" w14:textId="7A9D8230" w:rsidR="00246BE0" w:rsidRDefault="00994223" w:rsidP="00C0098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</w:t>
            </w:r>
            <w:r w:rsidR="00E0431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40543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AbbaDox to return </w:t>
            </w:r>
            <w:r w:rsidR="00E0431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signed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B</w:t>
            </w:r>
            <w:r w:rsidR="00612DC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 from HOG/OncoEMR</w:t>
            </w:r>
          </w:p>
          <w:p w14:paraId="4EFD6E30" w14:textId="77777777" w:rsidR="00613F11" w:rsidRPr="00C0098F" w:rsidRDefault="00613F11" w:rsidP="00613F11">
            <w:pPr>
              <w:pStyle w:val="ListParagraph"/>
              <w:ind w:left="216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6399A112" w14:textId="0A18BD9A" w:rsidR="00223AA6" w:rsidRPr="00E57E4B" w:rsidRDefault="001B2F28" w:rsidP="005B02F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>Data Migration</w:t>
            </w:r>
            <w:r w:rsidR="000B2D40"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 xml:space="preserve"> DS-696</w:t>
            </w:r>
          </w:p>
          <w:p w14:paraId="16F67311" w14:textId="46AEE45D" w:rsidR="00492C97" w:rsidRPr="00887C2A" w:rsidRDefault="00A51D70" w:rsidP="0008166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51D7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Scope:</w:t>
            </w:r>
            <w:r w:rsidR="007C3D53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r w:rsidR="00492C97">
              <w:rPr>
                <w:rFonts w:ascii="Calibri" w:eastAsia="Times New Roman" w:hAnsi="Calibri" w:cs="Calibri"/>
                <w:sz w:val="18"/>
                <w:szCs w:val="18"/>
              </w:rPr>
              <w:t>Merge .CSV Data upload template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>. Pt records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 with payers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>historical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 exams,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future exams, </w:t>
            </w:r>
            <w:r w:rsidR="00E06329">
              <w:rPr>
                <w:rFonts w:ascii="Calibri" w:eastAsia="Times New Roman" w:hAnsi="Calibri" w:cs="Calibri"/>
                <w:sz w:val="18"/>
                <w:szCs w:val="18"/>
              </w:rPr>
              <w:t>historical ORU.</w:t>
            </w:r>
          </w:p>
          <w:p w14:paraId="096C74FA" w14:textId="0AC600F2" w:rsidR="001D52C6" w:rsidRDefault="001D52C6" w:rsidP="0092486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11/14 </w:t>
            </w:r>
          </w:p>
          <w:p w14:paraId="664FEE9E" w14:textId="0A284DF5" w:rsidR="001D52C6" w:rsidRDefault="001D52C6" w:rsidP="001D52C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– Will need to create Merge Procedures in AbbaDox </w:t>
            </w:r>
            <w:r w:rsidR="00FE280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and also map other procedures</w:t>
            </w:r>
            <w:r w:rsidR="00E6021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</w:t>
            </w:r>
          </w:p>
          <w:p w14:paraId="33C1417D" w14:textId="4B3B999B" w:rsidR="00FE2807" w:rsidRDefault="00FE2807" w:rsidP="001D52C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– Local procedures </w:t>
            </w:r>
            <w:r w:rsidR="00B43A7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AbbaDox and Merge are one to one, so there’s will not be mapping needed.</w:t>
            </w:r>
          </w:p>
          <w:p w14:paraId="76466CC8" w14:textId="360A7451" w:rsidR="002C4459" w:rsidRDefault="002C4459" w:rsidP="002C445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11/26 AbbaDox received </w:t>
            </w:r>
            <w:r w:rsidR="0000042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file from Merge, it is now ready to upload samples</w:t>
            </w:r>
            <w:r w:rsidR="00142BF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AbbaDox – In Progress</w:t>
            </w:r>
          </w:p>
          <w:p w14:paraId="50973C22" w14:textId="77777777" w:rsidR="004E17C3" w:rsidRPr="00924864" w:rsidRDefault="004E17C3" w:rsidP="00613F11">
            <w:pPr>
              <w:pStyle w:val="ListParagraph"/>
              <w:ind w:left="144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1F801DBC" w14:textId="3E0EB3ED" w:rsidR="005E5C34" w:rsidRPr="00000425" w:rsidRDefault="00757ABE" w:rsidP="00000425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>Account Configurations</w:t>
            </w:r>
            <w:r w:rsidR="00AA2EB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 xml:space="preserve"> </w:t>
            </w:r>
            <w:r w:rsidR="00AA2EB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ETA: </w:t>
            </w:r>
            <w:r w:rsidR="00F13B8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12/5</w:t>
            </w:r>
            <w:r w:rsidR="00AA2EB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</w:t>
            </w:r>
          </w:p>
          <w:p w14:paraId="3CF49D62" w14:textId="7E1463A8" w:rsidR="003C56A1" w:rsidRDefault="003C56A1" w:rsidP="003C56A1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Complex Procedures</w:t>
            </w:r>
          </w:p>
          <w:p w14:paraId="3AF2F826" w14:textId="45A39514" w:rsidR="00266079" w:rsidRDefault="00E866E4" w:rsidP="00266079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11/12 BC – Secondary procedure should be treated as 0 minutes.</w:t>
            </w:r>
          </w:p>
          <w:p w14:paraId="5E70D609" w14:textId="3AF28A83" w:rsidR="00000425" w:rsidRDefault="00000425" w:rsidP="00266079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11/26 Workaround determined via Combos codes.</w:t>
            </w:r>
          </w:p>
          <w:p w14:paraId="655A67EC" w14:textId="602D68D5" w:rsidR="00266079" w:rsidRDefault="00266079" w:rsidP="0026607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Block FAB</w:t>
            </w:r>
            <w:r w:rsidR="004C345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Feature</w:t>
            </w:r>
            <w:r w:rsidR="004801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-725</w:t>
            </w:r>
          </w:p>
          <w:p w14:paraId="3EB8598E" w14:textId="67C007D1" w:rsidR="00266079" w:rsidRDefault="00266079" w:rsidP="00266079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</w:t>
            </w:r>
            <w:r w:rsidR="004801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26 Ticket is on</w:t>
            </w:r>
            <w:r w:rsidR="00AF7F7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-</w:t>
            </w:r>
            <w:r w:rsidR="004801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going.</w:t>
            </w:r>
          </w:p>
          <w:p w14:paraId="5B87D582" w14:textId="14748964" w:rsidR="00511254" w:rsidRPr="00266079" w:rsidRDefault="00511254" w:rsidP="0051125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12/1 </w:t>
            </w:r>
            <w:r w:rsidR="001023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Inquiry: </w:t>
            </w:r>
            <w:r w:rsidR="00EE5F0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In wizard, </w:t>
            </w:r>
            <w:r w:rsidR="00C2462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request to </w:t>
            </w:r>
            <w:r w:rsidR="00EE5F0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not have all locations selected when scheduling</w:t>
            </w:r>
            <w:r w:rsidR="001023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by default, AbbaDox - New</w:t>
            </w:r>
          </w:p>
          <w:p w14:paraId="35F6B713" w14:textId="1C810C78" w:rsidR="00A85C5A" w:rsidRDefault="00A85C5A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Document Management</w:t>
            </w:r>
          </w:p>
          <w:p w14:paraId="5158E0D9" w14:textId="77777777" w:rsidR="00A85C5A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Reforma (Print)</w:t>
            </w:r>
          </w:p>
          <w:p w14:paraId="443FC2C7" w14:textId="3083F24D" w:rsidR="00B330FE" w:rsidRDefault="00B330FE" w:rsidP="00B6334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9/18 Upload registration documents to Reforma folder in Sharepoint.</w:t>
            </w:r>
          </w:p>
          <w:p w14:paraId="34ED9DAB" w14:textId="2C0CD1E6" w:rsidR="001A650D" w:rsidRDefault="001A650D" w:rsidP="000B3C57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</w:t>
            </w:r>
            <w:r w:rsidR="00CA75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26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Documents have been loaded</w:t>
            </w:r>
            <w:r w:rsidR="0037044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packages being built.</w:t>
            </w:r>
          </w:p>
          <w:p w14:paraId="40B3BA9B" w14:textId="16BC6B7F" w:rsidR="008A697B" w:rsidRDefault="008A697B" w:rsidP="000B3C57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12/1 Lynette will provide additional forms to load.</w:t>
            </w:r>
          </w:p>
          <w:p w14:paraId="29EBF587" w14:textId="02C0105C" w:rsidR="00790308" w:rsidRDefault="00790308" w:rsidP="0079030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10/1 will pursue Reforma to print Router, Recommendation, and Risk </w:t>
            </w:r>
            <w:r w:rsidR="003023D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Assessment</w:t>
            </w:r>
          </w:p>
          <w:p w14:paraId="350C9BBB" w14:textId="07EB8F24" w:rsidR="00370443" w:rsidRPr="00370443" w:rsidRDefault="00370443" w:rsidP="00370443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</w:t>
            </w:r>
            <w:r w:rsidR="00CA75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26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Documents have been loaded, packages being built</w:t>
            </w:r>
            <w:r w:rsidR="007A6F1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AbbaDox - New</w:t>
            </w:r>
          </w:p>
          <w:p w14:paraId="59B5A3C4" w14:textId="09C2ABAB" w:rsidR="0059732F" w:rsidRPr="00513564" w:rsidRDefault="0059732F" w:rsidP="00513564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</w:tc>
      </w:tr>
    </w:tbl>
    <w:p w14:paraId="6111EA34" w14:textId="541B68E6" w:rsidR="004231CA" w:rsidRDefault="004231CA" w:rsidP="00012DFA">
      <w:pPr>
        <w:pStyle w:val="NumberedCategories"/>
        <w:numPr>
          <w:ilvl w:val="0"/>
          <w:numId w:val="0"/>
        </w:numPr>
        <w:rPr>
          <w:noProof/>
        </w:rPr>
      </w:pPr>
    </w:p>
    <w:sectPr w:rsidR="004231CA" w:rsidSect="007F7643">
      <w:headerReference w:type="default" r:id="rId16"/>
      <w:footerReference w:type="default" r:id="rId17"/>
      <w:pgSz w:w="12240" w:h="15840"/>
      <w:pgMar w:top="144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7D753" w14:textId="77777777" w:rsidR="00B65004" w:rsidRDefault="00B65004" w:rsidP="00C60D2C">
      <w:pPr>
        <w:spacing w:after="0" w:line="240" w:lineRule="auto"/>
      </w:pPr>
      <w:r>
        <w:separator/>
      </w:r>
    </w:p>
  </w:endnote>
  <w:endnote w:type="continuationSeparator" w:id="0">
    <w:p w14:paraId="1EF6D68A" w14:textId="77777777" w:rsidR="00B65004" w:rsidRDefault="00B65004" w:rsidP="00C60D2C">
      <w:pPr>
        <w:spacing w:after="0" w:line="240" w:lineRule="auto"/>
      </w:pPr>
      <w:r>
        <w:continuationSeparator/>
      </w:r>
    </w:p>
  </w:endnote>
  <w:endnote w:type="continuationNotice" w:id="1">
    <w:p w14:paraId="20CCB177" w14:textId="77777777" w:rsidR="00B65004" w:rsidRDefault="00B6500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51B0" w14:textId="050BA7B8" w:rsidR="00567D60" w:rsidRPr="00456996" w:rsidRDefault="00567D60" w:rsidP="00456996">
    <w:pPr>
      <w:pStyle w:val="Footer"/>
      <w:rPr>
        <w:rFonts w:cs="Segoe UI"/>
        <w:sz w:val="14"/>
      </w:rPr>
    </w:pPr>
    <w:r w:rsidRPr="00456996">
      <w:rPr>
        <w:rFonts w:cs="Segoe UI"/>
        <w:sz w:val="14"/>
      </w:rPr>
      <w:t xml:space="preserve">IDS/ABBADOX </w:t>
    </w:r>
    <w:r w:rsidRPr="00456996">
      <w:rPr>
        <w:rFonts w:cs="Segoe UI"/>
        <w:sz w:val="14"/>
      </w:rPr>
      <w:ptab w:relativeTo="margin" w:alignment="center" w:leader="none"/>
    </w:r>
    <w:r w:rsidRPr="00456996">
      <w:rPr>
        <w:rFonts w:cs="Segoe UI"/>
        <w:sz w:val="14"/>
      </w:rPr>
      <w:t xml:space="preserve">COPYRIGHT </w:t>
    </w:r>
    <w:r w:rsidR="00983193">
      <w:rPr>
        <w:rFonts w:cs="Segoe UI"/>
        <w:sz w:val="14"/>
      </w:rPr>
      <w:t>2024</w:t>
    </w:r>
    <w:r w:rsidRPr="00456996">
      <w:rPr>
        <w:rFonts w:cs="Segoe UI"/>
        <w:sz w:val="14"/>
      </w:rPr>
      <w:t xml:space="preserve"> – ALL RIGHTS RESERVED</w:t>
    </w:r>
    <w:r w:rsidRPr="00456996">
      <w:rPr>
        <w:rFonts w:cs="Segoe UI"/>
        <w:sz w:val="14"/>
      </w:rPr>
      <w:tab/>
    </w:r>
    <w:r w:rsidRPr="00456996">
      <w:rPr>
        <w:rFonts w:cs="Segoe UI"/>
        <w:sz w:val="14"/>
      </w:rPr>
      <w:ptab w:relativeTo="margin" w:alignment="right" w:leader="none"/>
    </w:r>
    <w:r w:rsidRPr="00456996">
      <w:rPr>
        <w:rFonts w:cs="Segoe UI"/>
        <w:sz w:val="14"/>
      </w:rPr>
      <w:t xml:space="preserve">PAGE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PAGE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  <w:r w:rsidRPr="00456996">
      <w:rPr>
        <w:rFonts w:cs="Segoe UI"/>
        <w:sz w:val="14"/>
      </w:rPr>
      <w:t xml:space="preserve"> OF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NUMPAGES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B5C60" w14:textId="77777777" w:rsidR="00B65004" w:rsidRDefault="00B65004" w:rsidP="00C60D2C">
      <w:pPr>
        <w:spacing w:after="0" w:line="240" w:lineRule="auto"/>
      </w:pPr>
      <w:r>
        <w:separator/>
      </w:r>
    </w:p>
  </w:footnote>
  <w:footnote w:type="continuationSeparator" w:id="0">
    <w:p w14:paraId="378555D7" w14:textId="77777777" w:rsidR="00B65004" w:rsidRDefault="00B65004" w:rsidP="00C60D2C">
      <w:pPr>
        <w:spacing w:after="0" w:line="240" w:lineRule="auto"/>
      </w:pPr>
      <w:r>
        <w:continuationSeparator/>
      </w:r>
    </w:p>
  </w:footnote>
  <w:footnote w:type="continuationNotice" w:id="1">
    <w:p w14:paraId="1F220D18" w14:textId="77777777" w:rsidR="00B65004" w:rsidRDefault="00B6500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11" w:type="dxa"/>
      <w:tblBorders>
        <w:bottom w:val="single" w:sz="4" w:space="0" w:color="D9D9D9" w:themeColor="background1" w:themeShade="D9"/>
      </w:tblBorders>
      <w:tblLook w:val="0000" w:firstRow="0" w:lastRow="0" w:firstColumn="0" w:lastColumn="0" w:noHBand="0" w:noVBand="0"/>
    </w:tblPr>
    <w:tblGrid>
      <w:gridCol w:w="3995"/>
      <w:gridCol w:w="6716"/>
    </w:tblGrid>
    <w:tr w:rsidR="00567D60" w:rsidRPr="00FF3481" w14:paraId="72426619" w14:textId="77777777" w:rsidTr="00456996">
      <w:trPr>
        <w:trHeight w:val="341"/>
      </w:trPr>
      <w:tc>
        <w:tcPr>
          <w:tcW w:w="3995" w:type="dxa"/>
          <w:vAlign w:val="center"/>
        </w:tcPr>
        <w:p w14:paraId="6A91CF7E" w14:textId="3905DD64" w:rsidR="00567D60" w:rsidRDefault="00AF62A2" w:rsidP="00456996">
          <w:pPr>
            <w:pStyle w:val="Header"/>
            <w:spacing w:after="120"/>
            <w:rPr>
              <w:spacing w:val="60"/>
            </w:rPr>
          </w:pPr>
          <w:r>
            <w:rPr>
              <w:noProof/>
              <w:spacing w:val="60"/>
            </w:rPr>
            <w:drawing>
              <wp:inline distT="0" distB="0" distL="0" distR="0" wp14:anchorId="310B2311" wp14:editId="47598055">
                <wp:extent cx="1625340" cy="529590"/>
                <wp:effectExtent l="0" t="0" r="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356" cy="537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Align w:val="center"/>
        </w:tcPr>
        <w:p w14:paraId="76D20623" w14:textId="6AA9E36C" w:rsidR="00567D60" w:rsidRPr="006C4152" w:rsidRDefault="00567D60" w:rsidP="00456996">
          <w:pPr>
            <w:pStyle w:val="BodyText"/>
            <w:jc w:val="right"/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</w:pP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t>MEETING MINUTES</w:t>
          </w: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br/>
          </w:r>
          <w:r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  <w:t xml:space="preserve">FOR </w:t>
          </w:r>
          <w:r w:rsidR="00AF62A2">
            <w:rPr>
              <w:rFonts w:ascii="Calibri Light" w:hAnsi="Calibri Light"/>
              <w:color w:val="005691" w:themeColor="text2"/>
              <w:sz w:val="16"/>
            </w:rPr>
            <w:t>AbbaDox</w:t>
          </w:r>
          <w:r w:rsidR="00B2745D">
            <w:rPr>
              <w:rFonts w:ascii="Calibri Light" w:hAnsi="Calibri Light"/>
              <w:color w:val="005691" w:themeColor="text2"/>
              <w:sz w:val="16"/>
            </w:rPr>
            <w:t>/</w:t>
          </w:r>
          <w:r w:rsidR="00FE3F8A">
            <w:rPr>
              <w:rFonts w:ascii="Calibri Light" w:hAnsi="Calibri Light"/>
              <w:color w:val="005691" w:themeColor="text2"/>
              <w:sz w:val="16"/>
            </w:rPr>
            <w:t>MANA</w:t>
          </w:r>
        </w:p>
      </w:tc>
    </w:tr>
  </w:tbl>
  <w:p w14:paraId="7853B0CF" w14:textId="77777777" w:rsidR="00567D60" w:rsidRPr="00456996" w:rsidRDefault="00567D60" w:rsidP="00456996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15B"/>
    <w:multiLevelType w:val="hybridMultilevel"/>
    <w:tmpl w:val="569AA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F0400"/>
    <w:multiLevelType w:val="multilevel"/>
    <w:tmpl w:val="37FE54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37C3F7E"/>
    <w:multiLevelType w:val="multilevel"/>
    <w:tmpl w:val="249E49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0A5EAD"/>
    <w:multiLevelType w:val="multilevel"/>
    <w:tmpl w:val="B180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D18E7"/>
    <w:multiLevelType w:val="hybridMultilevel"/>
    <w:tmpl w:val="F874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A2D29"/>
    <w:multiLevelType w:val="multilevel"/>
    <w:tmpl w:val="890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7B59B5"/>
    <w:multiLevelType w:val="hybridMultilevel"/>
    <w:tmpl w:val="6A60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7762C"/>
    <w:multiLevelType w:val="multilevel"/>
    <w:tmpl w:val="99D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650138"/>
    <w:multiLevelType w:val="multilevel"/>
    <w:tmpl w:val="EF6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5A3BE7"/>
    <w:multiLevelType w:val="multilevel"/>
    <w:tmpl w:val="AAFACC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0DB6E58"/>
    <w:multiLevelType w:val="multilevel"/>
    <w:tmpl w:val="E6F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084859"/>
    <w:multiLevelType w:val="multilevel"/>
    <w:tmpl w:val="7AB87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67C65D1"/>
    <w:multiLevelType w:val="multilevel"/>
    <w:tmpl w:val="A92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5C6F0D"/>
    <w:multiLevelType w:val="hybridMultilevel"/>
    <w:tmpl w:val="086EB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AC295D"/>
    <w:multiLevelType w:val="hybridMultilevel"/>
    <w:tmpl w:val="F36AC820"/>
    <w:lvl w:ilvl="0" w:tplc="B07E6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F91A27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trike w:val="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D623E"/>
    <w:multiLevelType w:val="hybridMultilevel"/>
    <w:tmpl w:val="51C6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B6F6B"/>
    <w:multiLevelType w:val="hybridMultilevel"/>
    <w:tmpl w:val="4DDEB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29D"/>
    <w:multiLevelType w:val="multilevel"/>
    <w:tmpl w:val="B75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45106"/>
    <w:multiLevelType w:val="multilevel"/>
    <w:tmpl w:val="529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726EB0"/>
    <w:multiLevelType w:val="multilevel"/>
    <w:tmpl w:val="332A25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923408F"/>
    <w:multiLevelType w:val="hybridMultilevel"/>
    <w:tmpl w:val="0358C104"/>
    <w:lvl w:ilvl="0" w:tplc="37D09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B207F9"/>
    <w:multiLevelType w:val="multilevel"/>
    <w:tmpl w:val="388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6A04D3"/>
    <w:multiLevelType w:val="hybridMultilevel"/>
    <w:tmpl w:val="0B26081A"/>
    <w:lvl w:ilvl="0" w:tplc="352A0E80">
      <w:start w:val="1"/>
      <w:numFmt w:val="decimal"/>
      <w:pStyle w:val="NumberedCategorie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EDB70B7"/>
    <w:multiLevelType w:val="hybridMultilevel"/>
    <w:tmpl w:val="F550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C4595"/>
    <w:multiLevelType w:val="multilevel"/>
    <w:tmpl w:val="3A2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278491">
    <w:abstractNumId w:val="22"/>
  </w:num>
  <w:num w:numId="2" w16cid:durableId="1036005122">
    <w:abstractNumId w:val="15"/>
  </w:num>
  <w:num w:numId="3" w16cid:durableId="2057925323">
    <w:abstractNumId w:val="18"/>
  </w:num>
  <w:num w:numId="4" w16cid:durableId="496726345">
    <w:abstractNumId w:val="1"/>
  </w:num>
  <w:num w:numId="5" w16cid:durableId="1454254706">
    <w:abstractNumId w:val="8"/>
  </w:num>
  <w:num w:numId="6" w16cid:durableId="1278029189">
    <w:abstractNumId w:val="11"/>
  </w:num>
  <w:num w:numId="7" w16cid:durableId="90123987">
    <w:abstractNumId w:val="12"/>
  </w:num>
  <w:num w:numId="8" w16cid:durableId="1187912860">
    <w:abstractNumId w:val="24"/>
  </w:num>
  <w:num w:numId="9" w16cid:durableId="860779093">
    <w:abstractNumId w:val="9"/>
  </w:num>
  <w:num w:numId="10" w16cid:durableId="68354738">
    <w:abstractNumId w:val="7"/>
  </w:num>
  <w:num w:numId="11" w16cid:durableId="676153438">
    <w:abstractNumId w:val="19"/>
  </w:num>
  <w:num w:numId="12" w16cid:durableId="1899243738">
    <w:abstractNumId w:val="5"/>
  </w:num>
  <w:num w:numId="13" w16cid:durableId="1921595575">
    <w:abstractNumId w:val="2"/>
  </w:num>
  <w:num w:numId="14" w16cid:durableId="2015496608">
    <w:abstractNumId w:val="10"/>
  </w:num>
  <w:num w:numId="15" w16cid:durableId="19769130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53934193">
    <w:abstractNumId w:val="0"/>
  </w:num>
  <w:num w:numId="17" w16cid:durableId="1240825741">
    <w:abstractNumId w:val="4"/>
  </w:num>
  <w:num w:numId="18" w16cid:durableId="1333340289">
    <w:abstractNumId w:val="17"/>
  </w:num>
  <w:num w:numId="19" w16cid:durableId="1949383174">
    <w:abstractNumId w:val="21"/>
  </w:num>
  <w:num w:numId="20" w16cid:durableId="1756512087">
    <w:abstractNumId w:val="6"/>
  </w:num>
  <w:num w:numId="21" w16cid:durableId="1817331350">
    <w:abstractNumId w:val="3"/>
    <w:lvlOverride w:ilvl="0">
      <w:startOverride w:val="1"/>
    </w:lvlOverride>
  </w:num>
  <w:num w:numId="22" w16cid:durableId="1817331350">
    <w:abstractNumId w:val="3"/>
    <w:lvlOverride w:ilvl="0"/>
    <w:lvlOverride w:ilvl="1">
      <w:startOverride w:val="1"/>
    </w:lvlOverride>
  </w:num>
  <w:num w:numId="23" w16cid:durableId="1817331350">
    <w:abstractNumId w:val="3"/>
    <w:lvlOverride w:ilvl="0"/>
    <w:lvlOverride w:ilvl="1"/>
    <w:lvlOverride w:ilvl="2">
      <w:startOverride w:val="1"/>
    </w:lvlOverride>
  </w:num>
  <w:num w:numId="24" w16cid:durableId="1817331350">
    <w:abstractNumId w:val="3"/>
    <w:lvlOverride w:ilvl="0"/>
    <w:lvlOverride w:ilvl="1"/>
    <w:lvlOverride w:ilvl="2"/>
    <w:lvlOverride w:ilvl="3">
      <w:startOverride w:val="1"/>
    </w:lvlOverride>
  </w:num>
  <w:num w:numId="25" w16cid:durableId="1817331350">
    <w:abstractNumId w:val="3"/>
    <w:lvlOverride w:ilvl="0"/>
    <w:lvlOverride w:ilvl="1"/>
    <w:lvlOverride w:ilvl="2">
      <w:startOverride w:val="1"/>
    </w:lvlOverride>
    <w:lvlOverride w:ilvl="3"/>
  </w:num>
  <w:num w:numId="26" w16cid:durableId="1817331350">
    <w:abstractNumId w:val="3"/>
    <w:lvlOverride w:ilvl="0"/>
    <w:lvlOverride w:ilvl="1">
      <w:startOverride w:val="1"/>
    </w:lvlOverride>
    <w:lvlOverride w:ilvl="2"/>
    <w:lvlOverride w:ilvl="3"/>
  </w:num>
  <w:num w:numId="27" w16cid:durableId="1817331350">
    <w:abstractNumId w:val="3"/>
    <w:lvlOverride w:ilvl="0"/>
    <w:lvlOverride w:ilvl="1"/>
    <w:lvlOverride w:ilvl="2">
      <w:startOverride w:val="1"/>
    </w:lvlOverride>
    <w:lvlOverride w:ilvl="3"/>
  </w:num>
  <w:num w:numId="28" w16cid:durableId="1817331350">
    <w:abstractNumId w:val="3"/>
    <w:lvlOverride w:ilvl="0"/>
    <w:lvlOverride w:ilvl="1"/>
    <w:lvlOverride w:ilvl="2">
      <w:startOverride w:val="1"/>
    </w:lvlOverride>
    <w:lvlOverride w:ilvl="3"/>
  </w:num>
  <w:num w:numId="29" w16cid:durableId="1817331350">
    <w:abstractNumId w:val="3"/>
    <w:lvlOverride w:ilvl="0"/>
    <w:lvlOverride w:ilvl="1">
      <w:startOverride w:val="1"/>
    </w:lvlOverride>
    <w:lvlOverride w:ilvl="2"/>
    <w:lvlOverride w:ilvl="3"/>
  </w:num>
  <w:num w:numId="30" w16cid:durableId="1817331350">
    <w:abstractNumId w:val="3"/>
    <w:lvlOverride w:ilvl="0"/>
    <w:lvlOverride w:ilvl="1">
      <w:startOverride w:val="1"/>
    </w:lvlOverride>
    <w:lvlOverride w:ilvl="2"/>
    <w:lvlOverride w:ilvl="3"/>
  </w:num>
  <w:num w:numId="31" w16cid:durableId="1817331350">
    <w:abstractNumId w:val="3"/>
    <w:lvlOverride w:ilvl="0"/>
    <w:lvlOverride w:ilvl="1">
      <w:startOverride w:val="1"/>
    </w:lvlOverride>
    <w:lvlOverride w:ilvl="2"/>
    <w:lvlOverride w:ilvl="3"/>
  </w:num>
  <w:num w:numId="32" w16cid:durableId="1870683331">
    <w:abstractNumId w:val="23"/>
  </w:num>
  <w:num w:numId="33" w16cid:durableId="1658411532">
    <w:abstractNumId w:val="13"/>
  </w:num>
  <w:num w:numId="34" w16cid:durableId="380597170">
    <w:abstractNumId w:val="16"/>
  </w:num>
  <w:num w:numId="35" w16cid:durableId="1924994861">
    <w:abstractNumId w:val="14"/>
  </w:num>
  <w:num w:numId="36" w16cid:durableId="170833466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bewNDU0MzEwNTExMjRQ0lEKTi0uzszPAykwrwUANMALHiwAAAA="/>
  </w:docVars>
  <w:rsids>
    <w:rsidRoot w:val="000E5ED0"/>
    <w:rsid w:val="00000425"/>
    <w:rsid w:val="0000077F"/>
    <w:rsid w:val="00001737"/>
    <w:rsid w:val="00001757"/>
    <w:rsid w:val="000017D5"/>
    <w:rsid w:val="00001C38"/>
    <w:rsid w:val="00002CC0"/>
    <w:rsid w:val="00002EDC"/>
    <w:rsid w:val="000039D6"/>
    <w:rsid w:val="00003D4B"/>
    <w:rsid w:val="000041F7"/>
    <w:rsid w:val="00004434"/>
    <w:rsid w:val="00005A7B"/>
    <w:rsid w:val="000073FA"/>
    <w:rsid w:val="00010123"/>
    <w:rsid w:val="000108B2"/>
    <w:rsid w:val="000110BE"/>
    <w:rsid w:val="00012DFA"/>
    <w:rsid w:val="00012EB0"/>
    <w:rsid w:val="00014273"/>
    <w:rsid w:val="000148A6"/>
    <w:rsid w:val="00014D88"/>
    <w:rsid w:val="00014DF4"/>
    <w:rsid w:val="00015284"/>
    <w:rsid w:val="000166AC"/>
    <w:rsid w:val="000170D9"/>
    <w:rsid w:val="00020065"/>
    <w:rsid w:val="0002048F"/>
    <w:rsid w:val="0002097D"/>
    <w:rsid w:val="000210AC"/>
    <w:rsid w:val="00021DE7"/>
    <w:rsid w:val="00022AAF"/>
    <w:rsid w:val="00022E30"/>
    <w:rsid w:val="00023A58"/>
    <w:rsid w:val="00024C56"/>
    <w:rsid w:val="00024F72"/>
    <w:rsid w:val="000251FC"/>
    <w:rsid w:val="0002627A"/>
    <w:rsid w:val="000271F7"/>
    <w:rsid w:val="000273E7"/>
    <w:rsid w:val="000275D0"/>
    <w:rsid w:val="00027EE3"/>
    <w:rsid w:val="0003143B"/>
    <w:rsid w:val="00032734"/>
    <w:rsid w:val="00033976"/>
    <w:rsid w:val="00034906"/>
    <w:rsid w:val="00034E21"/>
    <w:rsid w:val="0003589C"/>
    <w:rsid w:val="000369D8"/>
    <w:rsid w:val="000411B7"/>
    <w:rsid w:val="00041378"/>
    <w:rsid w:val="0004183A"/>
    <w:rsid w:val="00041EF0"/>
    <w:rsid w:val="00041F83"/>
    <w:rsid w:val="00042121"/>
    <w:rsid w:val="00042A37"/>
    <w:rsid w:val="00042FC3"/>
    <w:rsid w:val="00043CD2"/>
    <w:rsid w:val="00043DD5"/>
    <w:rsid w:val="000443A2"/>
    <w:rsid w:val="00044B2B"/>
    <w:rsid w:val="00045BA7"/>
    <w:rsid w:val="0004687C"/>
    <w:rsid w:val="00047251"/>
    <w:rsid w:val="00047627"/>
    <w:rsid w:val="000507A1"/>
    <w:rsid w:val="0005215B"/>
    <w:rsid w:val="00052F0C"/>
    <w:rsid w:val="000574B7"/>
    <w:rsid w:val="0006039D"/>
    <w:rsid w:val="000605C9"/>
    <w:rsid w:val="00060DED"/>
    <w:rsid w:val="0006112E"/>
    <w:rsid w:val="00063121"/>
    <w:rsid w:val="0006325E"/>
    <w:rsid w:val="000637CD"/>
    <w:rsid w:val="00064777"/>
    <w:rsid w:val="00064826"/>
    <w:rsid w:val="000659A7"/>
    <w:rsid w:val="00065BAD"/>
    <w:rsid w:val="0006600C"/>
    <w:rsid w:val="0006618A"/>
    <w:rsid w:val="000663E1"/>
    <w:rsid w:val="00066478"/>
    <w:rsid w:val="000671CB"/>
    <w:rsid w:val="00067539"/>
    <w:rsid w:val="000705BC"/>
    <w:rsid w:val="00070807"/>
    <w:rsid w:val="00070C29"/>
    <w:rsid w:val="00071137"/>
    <w:rsid w:val="00072C91"/>
    <w:rsid w:val="00073A02"/>
    <w:rsid w:val="00073B97"/>
    <w:rsid w:val="0007416F"/>
    <w:rsid w:val="0007464E"/>
    <w:rsid w:val="00074A1E"/>
    <w:rsid w:val="00074B7D"/>
    <w:rsid w:val="00074D41"/>
    <w:rsid w:val="00076156"/>
    <w:rsid w:val="00076564"/>
    <w:rsid w:val="00076DAA"/>
    <w:rsid w:val="00076FAF"/>
    <w:rsid w:val="0008061B"/>
    <w:rsid w:val="00080F71"/>
    <w:rsid w:val="00081669"/>
    <w:rsid w:val="00082244"/>
    <w:rsid w:val="00082AC0"/>
    <w:rsid w:val="00082BDA"/>
    <w:rsid w:val="000847C9"/>
    <w:rsid w:val="00084A27"/>
    <w:rsid w:val="000858C5"/>
    <w:rsid w:val="00085EE2"/>
    <w:rsid w:val="00085FD4"/>
    <w:rsid w:val="00086276"/>
    <w:rsid w:val="00086997"/>
    <w:rsid w:val="00087C7B"/>
    <w:rsid w:val="00087F2C"/>
    <w:rsid w:val="00087F31"/>
    <w:rsid w:val="000906AC"/>
    <w:rsid w:val="000907F8"/>
    <w:rsid w:val="00091721"/>
    <w:rsid w:val="00091805"/>
    <w:rsid w:val="000925C3"/>
    <w:rsid w:val="000940D6"/>
    <w:rsid w:val="00094A61"/>
    <w:rsid w:val="00094C0E"/>
    <w:rsid w:val="000954E7"/>
    <w:rsid w:val="000956D1"/>
    <w:rsid w:val="00096C95"/>
    <w:rsid w:val="00097030"/>
    <w:rsid w:val="000973AE"/>
    <w:rsid w:val="00097613"/>
    <w:rsid w:val="000A0A30"/>
    <w:rsid w:val="000A0FA4"/>
    <w:rsid w:val="000A2163"/>
    <w:rsid w:val="000A2590"/>
    <w:rsid w:val="000A3554"/>
    <w:rsid w:val="000A389A"/>
    <w:rsid w:val="000A3F34"/>
    <w:rsid w:val="000A53A9"/>
    <w:rsid w:val="000A5842"/>
    <w:rsid w:val="000A608F"/>
    <w:rsid w:val="000A66DA"/>
    <w:rsid w:val="000A6947"/>
    <w:rsid w:val="000A6AAB"/>
    <w:rsid w:val="000A6AE5"/>
    <w:rsid w:val="000A6FD3"/>
    <w:rsid w:val="000A75BA"/>
    <w:rsid w:val="000A76B8"/>
    <w:rsid w:val="000A76D2"/>
    <w:rsid w:val="000A7C2D"/>
    <w:rsid w:val="000B009A"/>
    <w:rsid w:val="000B0343"/>
    <w:rsid w:val="000B03AF"/>
    <w:rsid w:val="000B0A30"/>
    <w:rsid w:val="000B1487"/>
    <w:rsid w:val="000B1E33"/>
    <w:rsid w:val="000B253C"/>
    <w:rsid w:val="000B2D40"/>
    <w:rsid w:val="000B31FE"/>
    <w:rsid w:val="000B3B4E"/>
    <w:rsid w:val="000B3C57"/>
    <w:rsid w:val="000B3E1C"/>
    <w:rsid w:val="000B3EB3"/>
    <w:rsid w:val="000B50F0"/>
    <w:rsid w:val="000B54D5"/>
    <w:rsid w:val="000B61AA"/>
    <w:rsid w:val="000B6216"/>
    <w:rsid w:val="000B7BEB"/>
    <w:rsid w:val="000C0CA9"/>
    <w:rsid w:val="000C0CBB"/>
    <w:rsid w:val="000C18A8"/>
    <w:rsid w:val="000C2C28"/>
    <w:rsid w:val="000C56DE"/>
    <w:rsid w:val="000C56F1"/>
    <w:rsid w:val="000C590E"/>
    <w:rsid w:val="000C7468"/>
    <w:rsid w:val="000C74D7"/>
    <w:rsid w:val="000C7914"/>
    <w:rsid w:val="000C7A35"/>
    <w:rsid w:val="000D02DB"/>
    <w:rsid w:val="000D11EA"/>
    <w:rsid w:val="000D1976"/>
    <w:rsid w:val="000D2880"/>
    <w:rsid w:val="000D2BA4"/>
    <w:rsid w:val="000D384B"/>
    <w:rsid w:val="000D5118"/>
    <w:rsid w:val="000D5190"/>
    <w:rsid w:val="000D7454"/>
    <w:rsid w:val="000D7E90"/>
    <w:rsid w:val="000E0AF4"/>
    <w:rsid w:val="000E0E4D"/>
    <w:rsid w:val="000E11B4"/>
    <w:rsid w:val="000E14F0"/>
    <w:rsid w:val="000E2359"/>
    <w:rsid w:val="000E241B"/>
    <w:rsid w:val="000E32F7"/>
    <w:rsid w:val="000E350B"/>
    <w:rsid w:val="000E3FAA"/>
    <w:rsid w:val="000E4166"/>
    <w:rsid w:val="000E4186"/>
    <w:rsid w:val="000E4C2A"/>
    <w:rsid w:val="000E5E2B"/>
    <w:rsid w:val="000E5ED0"/>
    <w:rsid w:val="000E754C"/>
    <w:rsid w:val="000E7840"/>
    <w:rsid w:val="000F0530"/>
    <w:rsid w:val="000F1C1E"/>
    <w:rsid w:val="000F1C76"/>
    <w:rsid w:val="000F2608"/>
    <w:rsid w:val="000F2773"/>
    <w:rsid w:val="000F2D9F"/>
    <w:rsid w:val="000F423D"/>
    <w:rsid w:val="000F4493"/>
    <w:rsid w:val="000F545F"/>
    <w:rsid w:val="000F59DE"/>
    <w:rsid w:val="000F5BB1"/>
    <w:rsid w:val="000F5C62"/>
    <w:rsid w:val="000F6AB3"/>
    <w:rsid w:val="000F6C53"/>
    <w:rsid w:val="000F6E1E"/>
    <w:rsid w:val="000F70AE"/>
    <w:rsid w:val="000F7B66"/>
    <w:rsid w:val="00100A0B"/>
    <w:rsid w:val="00100EB3"/>
    <w:rsid w:val="001012DD"/>
    <w:rsid w:val="001023B8"/>
    <w:rsid w:val="00102502"/>
    <w:rsid w:val="00102720"/>
    <w:rsid w:val="001037E1"/>
    <w:rsid w:val="00104A24"/>
    <w:rsid w:val="00104D7D"/>
    <w:rsid w:val="00104FF1"/>
    <w:rsid w:val="00105DAD"/>
    <w:rsid w:val="0010647B"/>
    <w:rsid w:val="00106D17"/>
    <w:rsid w:val="00112072"/>
    <w:rsid w:val="00112862"/>
    <w:rsid w:val="00112918"/>
    <w:rsid w:val="001131A7"/>
    <w:rsid w:val="00113D46"/>
    <w:rsid w:val="001152A4"/>
    <w:rsid w:val="001156AB"/>
    <w:rsid w:val="00116B0B"/>
    <w:rsid w:val="00116CA0"/>
    <w:rsid w:val="00117E46"/>
    <w:rsid w:val="00117FFA"/>
    <w:rsid w:val="00120A10"/>
    <w:rsid w:val="0012151C"/>
    <w:rsid w:val="00121746"/>
    <w:rsid w:val="00121A14"/>
    <w:rsid w:val="00121DA1"/>
    <w:rsid w:val="00121F2C"/>
    <w:rsid w:val="0012211D"/>
    <w:rsid w:val="00122602"/>
    <w:rsid w:val="00122731"/>
    <w:rsid w:val="00122742"/>
    <w:rsid w:val="00122EC4"/>
    <w:rsid w:val="001234E4"/>
    <w:rsid w:val="00123576"/>
    <w:rsid w:val="00124592"/>
    <w:rsid w:val="00124703"/>
    <w:rsid w:val="00124806"/>
    <w:rsid w:val="00124DA7"/>
    <w:rsid w:val="00124F85"/>
    <w:rsid w:val="00125066"/>
    <w:rsid w:val="001259FB"/>
    <w:rsid w:val="00126A21"/>
    <w:rsid w:val="00127AF7"/>
    <w:rsid w:val="00130559"/>
    <w:rsid w:val="00130B50"/>
    <w:rsid w:val="0013139C"/>
    <w:rsid w:val="00131639"/>
    <w:rsid w:val="001317DC"/>
    <w:rsid w:val="00131A2B"/>
    <w:rsid w:val="00132EA8"/>
    <w:rsid w:val="001332A5"/>
    <w:rsid w:val="001344EC"/>
    <w:rsid w:val="00135BA2"/>
    <w:rsid w:val="0013606C"/>
    <w:rsid w:val="00136650"/>
    <w:rsid w:val="00136E55"/>
    <w:rsid w:val="001374A0"/>
    <w:rsid w:val="001410ED"/>
    <w:rsid w:val="0014180F"/>
    <w:rsid w:val="00141A50"/>
    <w:rsid w:val="0014245C"/>
    <w:rsid w:val="001426B2"/>
    <w:rsid w:val="00142ABC"/>
    <w:rsid w:val="00142AC4"/>
    <w:rsid w:val="00142BF5"/>
    <w:rsid w:val="00142EFD"/>
    <w:rsid w:val="0014342C"/>
    <w:rsid w:val="00143C5E"/>
    <w:rsid w:val="00143ED9"/>
    <w:rsid w:val="00144FA3"/>
    <w:rsid w:val="00144FCC"/>
    <w:rsid w:val="0014511A"/>
    <w:rsid w:val="00145A07"/>
    <w:rsid w:val="00146870"/>
    <w:rsid w:val="00146ADA"/>
    <w:rsid w:val="00146CB8"/>
    <w:rsid w:val="001473E6"/>
    <w:rsid w:val="001514C0"/>
    <w:rsid w:val="00152B60"/>
    <w:rsid w:val="0015325A"/>
    <w:rsid w:val="00154542"/>
    <w:rsid w:val="001545D5"/>
    <w:rsid w:val="00155262"/>
    <w:rsid w:val="00155C74"/>
    <w:rsid w:val="00156248"/>
    <w:rsid w:val="00156AC8"/>
    <w:rsid w:val="001601C9"/>
    <w:rsid w:val="0016023D"/>
    <w:rsid w:val="00160360"/>
    <w:rsid w:val="00163510"/>
    <w:rsid w:val="0016372A"/>
    <w:rsid w:val="00163B6A"/>
    <w:rsid w:val="00165255"/>
    <w:rsid w:val="0016583A"/>
    <w:rsid w:val="00165F25"/>
    <w:rsid w:val="00170710"/>
    <w:rsid w:val="00170B3E"/>
    <w:rsid w:val="00171368"/>
    <w:rsid w:val="0017181C"/>
    <w:rsid w:val="001718A7"/>
    <w:rsid w:val="00171E55"/>
    <w:rsid w:val="00172577"/>
    <w:rsid w:val="00172F40"/>
    <w:rsid w:val="001734F2"/>
    <w:rsid w:val="0017358F"/>
    <w:rsid w:val="00173F08"/>
    <w:rsid w:val="00173F3D"/>
    <w:rsid w:val="00174435"/>
    <w:rsid w:val="001746CC"/>
    <w:rsid w:val="00174961"/>
    <w:rsid w:val="00174A63"/>
    <w:rsid w:val="00175727"/>
    <w:rsid w:val="00176886"/>
    <w:rsid w:val="00176D9E"/>
    <w:rsid w:val="00177325"/>
    <w:rsid w:val="00177809"/>
    <w:rsid w:val="001778F7"/>
    <w:rsid w:val="00177DD4"/>
    <w:rsid w:val="00177E24"/>
    <w:rsid w:val="00180249"/>
    <w:rsid w:val="00181973"/>
    <w:rsid w:val="00182A7F"/>
    <w:rsid w:val="00182D66"/>
    <w:rsid w:val="0018324F"/>
    <w:rsid w:val="00184223"/>
    <w:rsid w:val="00184475"/>
    <w:rsid w:val="00184EE0"/>
    <w:rsid w:val="00185B5C"/>
    <w:rsid w:val="00185C12"/>
    <w:rsid w:val="00186198"/>
    <w:rsid w:val="00187B09"/>
    <w:rsid w:val="001906D4"/>
    <w:rsid w:val="00191789"/>
    <w:rsid w:val="00191E80"/>
    <w:rsid w:val="001926BB"/>
    <w:rsid w:val="001928D2"/>
    <w:rsid w:val="001957DE"/>
    <w:rsid w:val="00196DDC"/>
    <w:rsid w:val="00197B4D"/>
    <w:rsid w:val="001A0396"/>
    <w:rsid w:val="001A04F7"/>
    <w:rsid w:val="001A1C75"/>
    <w:rsid w:val="001A2716"/>
    <w:rsid w:val="001A376C"/>
    <w:rsid w:val="001A423E"/>
    <w:rsid w:val="001A4A81"/>
    <w:rsid w:val="001A5545"/>
    <w:rsid w:val="001A59E5"/>
    <w:rsid w:val="001A5CE6"/>
    <w:rsid w:val="001A650D"/>
    <w:rsid w:val="001A6BA7"/>
    <w:rsid w:val="001A6E6A"/>
    <w:rsid w:val="001A780E"/>
    <w:rsid w:val="001A78CF"/>
    <w:rsid w:val="001A7B2F"/>
    <w:rsid w:val="001B0EF4"/>
    <w:rsid w:val="001B153A"/>
    <w:rsid w:val="001B2320"/>
    <w:rsid w:val="001B2F28"/>
    <w:rsid w:val="001B3492"/>
    <w:rsid w:val="001B4689"/>
    <w:rsid w:val="001B6450"/>
    <w:rsid w:val="001B6CCD"/>
    <w:rsid w:val="001B7C1C"/>
    <w:rsid w:val="001B7E1E"/>
    <w:rsid w:val="001C0010"/>
    <w:rsid w:val="001C01AA"/>
    <w:rsid w:val="001C036A"/>
    <w:rsid w:val="001C1122"/>
    <w:rsid w:val="001C1B1E"/>
    <w:rsid w:val="001C261C"/>
    <w:rsid w:val="001C26D0"/>
    <w:rsid w:val="001C2F3E"/>
    <w:rsid w:val="001C4352"/>
    <w:rsid w:val="001C5221"/>
    <w:rsid w:val="001C5BEB"/>
    <w:rsid w:val="001C656F"/>
    <w:rsid w:val="001C66BB"/>
    <w:rsid w:val="001C6E21"/>
    <w:rsid w:val="001C7490"/>
    <w:rsid w:val="001D05E6"/>
    <w:rsid w:val="001D1189"/>
    <w:rsid w:val="001D2022"/>
    <w:rsid w:val="001D3D7D"/>
    <w:rsid w:val="001D43C1"/>
    <w:rsid w:val="001D4F6D"/>
    <w:rsid w:val="001D52C6"/>
    <w:rsid w:val="001D5A95"/>
    <w:rsid w:val="001D5DFB"/>
    <w:rsid w:val="001D6759"/>
    <w:rsid w:val="001D67C7"/>
    <w:rsid w:val="001D6B98"/>
    <w:rsid w:val="001D6E4F"/>
    <w:rsid w:val="001D7836"/>
    <w:rsid w:val="001D784B"/>
    <w:rsid w:val="001E02DB"/>
    <w:rsid w:val="001E05E3"/>
    <w:rsid w:val="001E05F3"/>
    <w:rsid w:val="001E09FE"/>
    <w:rsid w:val="001E21C4"/>
    <w:rsid w:val="001E2BB9"/>
    <w:rsid w:val="001E507C"/>
    <w:rsid w:val="001E55BE"/>
    <w:rsid w:val="001E561A"/>
    <w:rsid w:val="001E7550"/>
    <w:rsid w:val="001E7D1B"/>
    <w:rsid w:val="001F08F7"/>
    <w:rsid w:val="001F092D"/>
    <w:rsid w:val="001F0C81"/>
    <w:rsid w:val="001F119E"/>
    <w:rsid w:val="001F1BB3"/>
    <w:rsid w:val="001F2929"/>
    <w:rsid w:val="001F2D47"/>
    <w:rsid w:val="001F3861"/>
    <w:rsid w:val="001F40B7"/>
    <w:rsid w:val="001F4367"/>
    <w:rsid w:val="001F57CE"/>
    <w:rsid w:val="001F5A20"/>
    <w:rsid w:val="001F5D7B"/>
    <w:rsid w:val="001F6082"/>
    <w:rsid w:val="001F7DC9"/>
    <w:rsid w:val="001F7EBF"/>
    <w:rsid w:val="002007F8"/>
    <w:rsid w:val="00200C10"/>
    <w:rsid w:val="00201B32"/>
    <w:rsid w:val="0020246E"/>
    <w:rsid w:val="00202A18"/>
    <w:rsid w:val="00202B71"/>
    <w:rsid w:val="00203604"/>
    <w:rsid w:val="00203BAE"/>
    <w:rsid w:val="00204E61"/>
    <w:rsid w:val="00206227"/>
    <w:rsid w:val="002063E2"/>
    <w:rsid w:val="00206D75"/>
    <w:rsid w:val="0020774F"/>
    <w:rsid w:val="00207E4F"/>
    <w:rsid w:val="00210306"/>
    <w:rsid w:val="00210E8A"/>
    <w:rsid w:val="00211E01"/>
    <w:rsid w:val="00212C48"/>
    <w:rsid w:val="00213028"/>
    <w:rsid w:val="0021398C"/>
    <w:rsid w:val="00213FE4"/>
    <w:rsid w:val="0021468B"/>
    <w:rsid w:val="002154B5"/>
    <w:rsid w:val="00215DD7"/>
    <w:rsid w:val="002163F7"/>
    <w:rsid w:val="00217924"/>
    <w:rsid w:val="00217E4F"/>
    <w:rsid w:val="00220351"/>
    <w:rsid w:val="00220CAD"/>
    <w:rsid w:val="0022108A"/>
    <w:rsid w:val="00221686"/>
    <w:rsid w:val="002227DC"/>
    <w:rsid w:val="00223AA6"/>
    <w:rsid w:val="002248FD"/>
    <w:rsid w:val="00224A54"/>
    <w:rsid w:val="002252B8"/>
    <w:rsid w:val="00226784"/>
    <w:rsid w:val="00226B95"/>
    <w:rsid w:val="00230E4B"/>
    <w:rsid w:val="002312E3"/>
    <w:rsid w:val="0023152D"/>
    <w:rsid w:val="00231C9B"/>
    <w:rsid w:val="00231FBA"/>
    <w:rsid w:val="00232892"/>
    <w:rsid w:val="00232DA7"/>
    <w:rsid w:val="00233359"/>
    <w:rsid w:val="002337F8"/>
    <w:rsid w:val="00233FB0"/>
    <w:rsid w:val="00234517"/>
    <w:rsid w:val="002345F3"/>
    <w:rsid w:val="002356DD"/>
    <w:rsid w:val="002373F0"/>
    <w:rsid w:val="002376A7"/>
    <w:rsid w:val="00240248"/>
    <w:rsid w:val="0024024E"/>
    <w:rsid w:val="002411AA"/>
    <w:rsid w:val="002413FE"/>
    <w:rsid w:val="00242E53"/>
    <w:rsid w:val="00244E96"/>
    <w:rsid w:val="00244F56"/>
    <w:rsid w:val="00245F00"/>
    <w:rsid w:val="00246BE0"/>
    <w:rsid w:val="0025079A"/>
    <w:rsid w:val="00251915"/>
    <w:rsid w:val="0025224E"/>
    <w:rsid w:val="00253388"/>
    <w:rsid w:val="00253486"/>
    <w:rsid w:val="00255A6D"/>
    <w:rsid w:val="002560C0"/>
    <w:rsid w:val="00256470"/>
    <w:rsid w:val="00256C1F"/>
    <w:rsid w:val="002574C1"/>
    <w:rsid w:val="00257AAC"/>
    <w:rsid w:val="0026089D"/>
    <w:rsid w:val="00261144"/>
    <w:rsid w:val="002611B5"/>
    <w:rsid w:val="00261AA7"/>
    <w:rsid w:val="00262F44"/>
    <w:rsid w:val="00263896"/>
    <w:rsid w:val="00264BE9"/>
    <w:rsid w:val="00264C01"/>
    <w:rsid w:val="00265B1E"/>
    <w:rsid w:val="00265CB1"/>
    <w:rsid w:val="00265CC7"/>
    <w:rsid w:val="00266079"/>
    <w:rsid w:val="002662EB"/>
    <w:rsid w:val="00267269"/>
    <w:rsid w:val="00267512"/>
    <w:rsid w:val="00267AB6"/>
    <w:rsid w:val="00267BDA"/>
    <w:rsid w:val="0027066C"/>
    <w:rsid w:val="00270697"/>
    <w:rsid w:val="00270D4B"/>
    <w:rsid w:val="00271E48"/>
    <w:rsid w:val="00272E04"/>
    <w:rsid w:val="00274561"/>
    <w:rsid w:val="00274AA2"/>
    <w:rsid w:val="002761A5"/>
    <w:rsid w:val="00276311"/>
    <w:rsid w:val="00277382"/>
    <w:rsid w:val="0028066D"/>
    <w:rsid w:val="0028072C"/>
    <w:rsid w:val="00283D7C"/>
    <w:rsid w:val="00284E43"/>
    <w:rsid w:val="00285704"/>
    <w:rsid w:val="00285795"/>
    <w:rsid w:val="00285D39"/>
    <w:rsid w:val="002864D2"/>
    <w:rsid w:val="00286CA3"/>
    <w:rsid w:val="00287080"/>
    <w:rsid w:val="002871B5"/>
    <w:rsid w:val="002877A8"/>
    <w:rsid w:val="002879DA"/>
    <w:rsid w:val="00287E3C"/>
    <w:rsid w:val="00290011"/>
    <w:rsid w:val="00292B03"/>
    <w:rsid w:val="00292D78"/>
    <w:rsid w:val="0029481B"/>
    <w:rsid w:val="00295D64"/>
    <w:rsid w:val="0029607C"/>
    <w:rsid w:val="00296161"/>
    <w:rsid w:val="00296B62"/>
    <w:rsid w:val="00296F30"/>
    <w:rsid w:val="00297D43"/>
    <w:rsid w:val="002A094C"/>
    <w:rsid w:val="002A0BAD"/>
    <w:rsid w:val="002A2305"/>
    <w:rsid w:val="002A3CD4"/>
    <w:rsid w:val="002A4C37"/>
    <w:rsid w:val="002A4E6B"/>
    <w:rsid w:val="002A539D"/>
    <w:rsid w:val="002A6449"/>
    <w:rsid w:val="002A68A6"/>
    <w:rsid w:val="002A6EF4"/>
    <w:rsid w:val="002A76FB"/>
    <w:rsid w:val="002B0A90"/>
    <w:rsid w:val="002B1B00"/>
    <w:rsid w:val="002B1D51"/>
    <w:rsid w:val="002B2157"/>
    <w:rsid w:val="002B3A63"/>
    <w:rsid w:val="002B3C03"/>
    <w:rsid w:val="002B4567"/>
    <w:rsid w:val="002B4662"/>
    <w:rsid w:val="002B4A37"/>
    <w:rsid w:val="002B4D70"/>
    <w:rsid w:val="002B4F48"/>
    <w:rsid w:val="002B7201"/>
    <w:rsid w:val="002B7682"/>
    <w:rsid w:val="002C02DF"/>
    <w:rsid w:val="002C0505"/>
    <w:rsid w:val="002C051E"/>
    <w:rsid w:val="002C0F11"/>
    <w:rsid w:val="002C1E7E"/>
    <w:rsid w:val="002C26AC"/>
    <w:rsid w:val="002C2BA6"/>
    <w:rsid w:val="002C3118"/>
    <w:rsid w:val="002C363A"/>
    <w:rsid w:val="002C3E27"/>
    <w:rsid w:val="002C3EC6"/>
    <w:rsid w:val="002C40B9"/>
    <w:rsid w:val="002C43B8"/>
    <w:rsid w:val="002C4459"/>
    <w:rsid w:val="002C461F"/>
    <w:rsid w:val="002C568C"/>
    <w:rsid w:val="002C5A17"/>
    <w:rsid w:val="002C5B9A"/>
    <w:rsid w:val="002C5E60"/>
    <w:rsid w:val="002C6687"/>
    <w:rsid w:val="002C6C1B"/>
    <w:rsid w:val="002C6D74"/>
    <w:rsid w:val="002C7511"/>
    <w:rsid w:val="002C76BE"/>
    <w:rsid w:val="002C7E13"/>
    <w:rsid w:val="002D00DF"/>
    <w:rsid w:val="002D0688"/>
    <w:rsid w:val="002D0CF0"/>
    <w:rsid w:val="002D0F1B"/>
    <w:rsid w:val="002D2630"/>
    <w:rsid w:val="002D3AF8"/>
    <w:rsid w:val="002D40B0"/>
    <w:rsid w:val="002D439C"/>
    <w:rsid w:val="002D4640"/>
    <w:rsid w:val="002D5293"/>
    <w:rsid w:val="002D5341"/>
    <w:rsid w:val="002D6466"/>
    <w:rsid w:val="002D662A"/>
    <w:rsid w:val="002D68CA"/>
    <w:rsid w:val="002D6F78"/>
    <w:rsid w:val="002E3251"/>
    <w:rsid w:val="002E3C74"/>
    <w:rsid w:val="002E4AA4"/>
    <w:rsid w:val="002E4FF5"/>
    <w:rsid w:val="002E55B7"/>
    <w:rsid w:val="002E5E3D"/>
    <w:rsid w:val="002E722F"/>
    <w:rsid w:val="002E7344"/>
    <w:rsid w:val="002F0105"/>
    <w:rsid w:val="002F06F3"/>
    <w:rsid w:val="002F08E0"/>
    <w:rsid w:val="002F0FFA"/>
    <w:rsid w:val="002F12D3"/>
    <w:rsid w:val="002F1940"/>
    <w:rsid w:val="002F19CE"/>
    <w:rsid w:val="002F270A"/>
    <w:rsid w:val="002F370E"/>
    <w:rsid w:val="002F519D"/>
    <w:rsid w:val="002F55D7"/>
    <w:rsid w:val="002F5CA6"/>
    <w:rsid w:val="002F69DB"/>
    <w:rsid w:val="002F6ECA"/>
    <w:rsid w:val="002F6F58"/>
    <w:rsid w:val="002F711C"/>
    <w:rsid w:val="002F7BCD"/>
    <w:rsid w:val="002F7CF0"/>
    <w:rsid w:val="003003FC"/>
    <w:rsid w:val="003012EC"/>
    <w:rsid w:val="00301661"/>
    <w:rsid w:val="00301BA8"/>
    <w:rsid w:val="00301CAF"/>
    <w:rsid w:val="00301D11"/>
    <w:rsid w:val="00301D68"/>
    <w:rsid w:val="00301FAD"/>
    <w:rsid w:val="0030230B"/>
    <w:rsid w:val="003023D0"/>
    <w:rsid w:val="003024E2"/>
    <w:rsid w:val="00303417"/>
    <w:rsid w:val="00304708"/>
    <w:rsid w:val="00304B53"/>
    <w:rsid w:val="00304CC7"/>
    <w:rsid w:val="00306032"/>
    <w:rsid w:val="003112E4"/>
    <w:rsid w:val="00311912"/>
    <w:rsid w:val="00312028"/>
    <w:rsid w:val="00312DE7"/>
    <w:rsid w:val="00312EA6"/>
    <w:rsid w:val="00313088"/>
    <w:rsid w:val="00313828"/>
    <w:rsid w:val="0031386A"/>
    <w:rsid w:val="003140C1"/>
    <w:rsid w:val="0031425F"/>
    <w:rsid w:val="00315164"/>
    <w:rsid w:val="003153B6"/>
    <w:rsid w:val="00316322"/>
    <w:rsid w:val="00320092"/>
    <w:rsid w:val="00320D22"/>
    <w:rsid w:val="00321532"/>
    <w:rsid w:val="00321D00"/>
    <w:rsid w:val="003227E8"/>
    <w:rsid w:val="00322EA4"/>
    <w:rsid w:val="00323734"/>
    <w:rsid w:val="00323AAD"/>
    <w:rsid w:val="00323B6F"/>
    <w:rsid w:val="003247DB"/>
    <w:rsid w:val="0032485E"/>
    <w:rsid w:val="00324DAF"/>
    <w:rsid w:val="003250F3"/>
    <w:rsid w:val="00325620"/>
    <w:rsid w:val="00325622"/>
    <w:rsid w:val="00325702"/>
    <w:rsid w:val="003261C0"/>
    <w:rsid w:val="0032628A"/>
    <w:rsid w:val="003274E8"/>
    <w:rsid w:val="003277D1"/>
    <w:rsid w:val="0033074F"/>
    <w:rsid w:val="00330BF0"/>
    <w:rsid w:val="00331DD1"/>
    <w:rsid w:val="003325C9"/>
    <w:rsid w:val="003328AD"/>
    <w:rsid w:val="00332948"/>
    <w:rsid w:val="0033355D"/>
    <w:rsid w:val="00333598"/>
    <w:rsid w:val="003338AE"/>
    <w:rsid w:val="00334533"/>
    <w:rsid w:val="00334634"/>
    <w:rsid w:val="0033503B"/>
    <w:rsid w:val="00335659"/>
    <w:rsid w:val="00335B53"/>
    <w:rsid w:val="00336A9F"/>
    <w:rsid w:val="0033709B"/>
    <w:rsid w:val="0033716E"/>
    <w:rsid w:val="00341174"/>
    <w:rsid w:val="003416E2"/>
    <w:rsid w:val="00342DD8"/>
    <w:rsid w:val="003434B2"/>
    <w:rsid w:val="003435AE"/>
    <w:rsid w:val="003436CE"/>
    <w:rsid w:val="0034594E"/>
    <w:rsid w:val="00345CF3"/>
    <w:rsid w:val="003478B0"/>
    <w:rsid w:val="00350943"/>
    <w:rsid w:val="00350C2A"/>
    <w:rsid w:val="003514F5"/>
    <w:rsid w:val="0035206C"/>
    <w:rsid w:val="003524FE"/>
    <w:rsid w:val="00352682"/>
    <w:rsid w:val="00352CBD"/>
    <w:rsid w:val="00352FD1"/>
    <w:rsid w:val="0035351A"/>
    <w:rsid w:val="003539FC"/>
    <w:rsid w:val="00354434"/>
    <w:rsid w:val="00354B3C"/>
    <w:rsid w:val="00355859"/>
    <w:rsid w:val="00355968"/>
    <w:rsid w:val="00355F69"/>
    <w:rsid w:val="0035711A"/>
    <w:rsid w:val="003575E9"/>
    <w:rsid w:val="00357C70"/>
    <w:rsid w:val="00360121"/>
    <w:rsid w:val="00360B54"/>
    <w:rsid w:val="003623F5"/>
    <w:rsid w:val="003626DF"/>
    <w:rsid w:val="003629A4"/>
    <w:rsid w:val="003641FE"/>
    <w:rsid w:val="00365378"/>
    <w:rsid w:val="00365558"/>
    <w:rsid w:val="00367726"/>
    <w:rsid w:val="00367D29"/>
    <w:rsid w:val="00370443"/>
    <w:rsid w:val="003705D8"/>
    <w:rsid w:val="00370F36"/>
    <w:rsid w:val="00371572"/>
    <w:rsid w:val="00371D1B"/>
    <w:rsid w:val="00372C9A"/>
    <w:rsid w:val="00373904"/>
    <w:rsid w:val="0037411C"/>
    <w:rsid w:val="00374831"/>
    <w:rsid w:val="0037547C"/>
    <w:rsid w:val="003759B3"/>
    <w:rsid w:val="003760BC"/>
    <w:rsid w:val="0037612B"/>
    <w:rsid w:val="003768DB"/>
    <w:rsid w:val="0037702B"/>
    <w:rsid w:val="0037725E"/>
    <w:rsid w:val="00377832"/>
    <w:rsid w:val="003806D3"/>
    <w:rsid w:val="00382551"/>
    <w:rsid w:val="00382B11"/>
    <w:rsid w:val="00382DF2"/>
    <w:rsid w:val="0038358E"/>
    <w:rsid w:val="003840DB"/>
    <w:rsid w:val="00384E75"/>
    <w:rsid w:val="00385750"/>
    <w:rsid w:val="00385E84"/>
    <w:rsid w:val="00386589"/>
    <w:rsid w:val="0038669D"/>
    <w:rsid w:val="0038791E"/>
    <w:rsid w:val="00387BD5"/>
    <w:rsid w:val="003914D2"/>
    <w:rsid w:val="00391953"/>
    <w:rsid w:val="00391FD1"/>
    <w:rsid w:val="0039251E"/>
    <w:rsid w:val="00392541"/>
    <w:rsid w:val="00392E78"/>
    <w:rsid w:val="00393FD7"/>
    <w:rsid w:val="00394507"/>
    <w:rsid w:val="00394FF6"/>
    <w:rsid w:val="003951CE"/>
    <w:rsid w:val="00395516"/>
    <w:rsid w:val="003A0150"/>
    <w:rsid w:val="003A072C"/>
    <w:rsid w:val="003A10FC"/>
    <w:rsid w:val="003A15DD"/>
    <w:rsid w:val="003A1B65"/>
    <w:rsid w:val="003A1F34"/>
    <w:rsid w:val="003A217E"/>
    <w:rsid w:val="003A221E"/>
    <w:rsid w:val="003A2661"/>
    <w:rsid w:val="003A2825"/>
    <w:rsid w:val="003A2B62"/>
    <w:rsid w:val="003A38B8"/>
    <w:rsid w:val="003A3CBB"/>
    <w:rsid w:val="003A40CC"/>
    <w:rsid w:val="003B10D8"/>
    <w:rsid w:val="003B1BAD"/>
    <w:rsid w:val="003B22A3"/>
    <w:rsid w:val="003B232E"/>
    <w:rsid w:val="003B291D"/>
    <w:rsid w:val="003B2999"/>
    <w:rsid w:val="003B2D15"/>
    <w:rsid w:val="003B4ABF"/>
    <w:rsid w:val="003B4BD1"/>
    <w:rsid w:val="003B4DBA"/>
    <w:rsid w:val="003B5B1A"/>
    <w:rsid w:val="003B6970"/>
    <w:rsid w:val="003B6EBA"/>
    <w:rsid w:val="003B7D4A"/>
    <w:rsid w:val="003C01DA"/>
    <w:rsid w:val="003C05DA"/>
    <w:rsid w:val="003C1600"/>
    <w:rsid w:val="003C2373"/>
    <w:rsid w:val="003C30AC"/>
    <w:rsid w:val="003C379F"/>
    <w:rsid w:val="003C3BD7"/>
    <w:rsid w:val="003C3EF1"/>
    <w:rsid w:val="003C43A1"/>
    <w:rsid w:val="003C56A1"/>
    <w:rsid w:val="003C6A12"/>
    <w:rsid w:val="003C6AB5"/>
    <w:rsid w:val="003C6B9E"/>
    <w:rsid w:val="003C6EBE"/>
    <w:rsid w:val="003C6F0B"/>
    <w:rsid w:val="003C7A12"/>
    <w:rsid w:val="003D0EED"/>
    <w:rsid w:val="003D1AC0"/>
    <w:rsid w:val="003D3510"/>
    <w:rsid w:val="003D3FDC"/>
    <w:rsid w:val="003D4112"/>
    <w:rsid w:val="003D55C5"/>
    <w:rsid w:val="003D603E"/>
    <w:rsid w:val="003D6642"/>
    <w:rsid w:val="003D6746"/>
    <w:rsid w:val="003D69B1"/>
    <w:rsid w:val="003D73EA"/>
    <w:rsid w:val="003D74CD"/>
    <w:rsid w:val="003D7E2B"/>
    <w:rsid w:val="003D7F20"/>
    <w:rsid w:val="003E045A"/>
    <w:rsid w:val="003E0E51"/>
    <w:rsid w:val="003E0F51"/>
    <w:rsid w:val="003E0F5E"/>
    <w:rsid w:val="003E1031"/>
    <w:rsid w:val="003E190A"/>
    <w:rsid w:val="003E2682"/>
    <w:rsid w:val="003E3900"/>
    <w:rsid w:val="003E4DBD"/>
    <w:rsid w:val="003E514E"/>
    <w:rsid w:val="003E698D"/>
    <w:rsid w:val="003F0682"/>
    <w:rsid w:val="003F0937"/>
    <w:rsid w:val="003F1FCF"/>
    <w:rsid w:val="003F20CE"/>
    <w:rsid w:val="003F2DA2"/>
    <w:rsid w:val="003F3C51"/>
    <w:rsid w:val="003F4AC7"/>
    <w:rsid w:val="003F5717"/>
    <w:rsid w:val="003F5D4E"/>
    <w:rsid w:val="003F62A8"/>
    <w:rsid w:val="003F65B0"/>
    <w:rsid w:val="003F777F"/>
    <w:rsid w:val="00400185"/>
    <w:rsid w:val="00400795"/>
    <w:rsid w:val="0040095C"/>
    <w:rsid w:val="00400B8B"/>
    <w:rsid w:val="00400E90"/>
    <w:rsid w:val="00401B01"/>
    <w:rsid w:val="00401CF0"/>
    <w:rsid w:val="004024DB"/>
    <w:rsid w:val="00402616"/>
    <w:rsid w:val="00402807"/>
    <w:rsid w:val="00402AE0"/>
    <w:rsid w:val="00402E00"/>
    <w:rsid w:val="004043F5"/>
    <w:rsid w:val="004045B2"/>
    <w:rsid w:val="00405434"/>
    <w:rsid w:val="00405EDB"/>
    <w:rsid w:val="004070EB"/>
    <w:rsid w:val="004079FE"/>
    <w:rsid w:val="004102C5"/>
    <w:rsid w:val="0041135A"/>
    <w:rsid w:val="00411DC3"/>
    <w:rsid w:val="0041235B"/>
    <w:rsid w:val="00412DDE"/>
    <w:rsid w:val="00414361"/>
    <w:rsid w:val="0041454D"/>
    <w:rsid w:val="004146C1"/>
    <w:rsid w:val="004151A5"/>
    <w:rsid w:val="00415EC6"/>
    <w:rsid w:val="00415F5C"/>
    <w:rsid w:val="004165C6"/>
    <w:rsid w:val="0041673C"/>
    <w:rsid w:val="00416F9D"/>
    <w:rsid w:val="00416FA4"/>
    <w:rsid w:val="00417F91"/>
    <w:rsid w:val="004205A6"/>
    <w:rsid w:val="004213C1"/>
    <w:rsid w:val="004231CA"/>
    <w:rsid w:val="00423912"/>
    <w:rsid w:val="00426783"/>
    <w:rsid w:val="00427522"/>
    <w:rsid w:val="004306E2"/>
    <w:rsid w:val="00430A84"/>
    <w:rsid w:val="00430F9A"/>
    <w:rsid w:val="00432719"/>
    <w:rsid w:val="00432F9F"/>
    <w:rsid w:val="004334B7"/>
    <w:rsid w:val="0043496E"/>
    <w:rsid w:val="00434C36"/>
    <w:rsid w:val="00435AB2"/>
    <w:rsid w:val="00436B68"/>
    <w:rsid w:val="0043750F"/>
    <w:rsid w:val="004403E1"/>
    <w:rsid w:val="0044050D"/>
    <w:rsid w:val="00441548"/>
    <w:rsid w:val="00442BB4"/>
    <w:rsid w:val="0044412B"/>
    <w:rsid w:val="00444F6F"/>
    <w:rsid w:val="00445A89"/>
    <w:rsid w:val="00447127"/>
    <w:rsid w:val="00447812"/>
    <w:rsid w:val="0044787A"/>
    <w:rsid w:val="00447B72"/>
    <w:rsid w:val="00450E92"/>
    <w:rsid w:val="004513E4"/>
    <w:rsid w:val="004514BE"/>
    <w:rsid w:val="0045178B"/>
    <w:rsid w:val="004517A5"/>
    <w:rsid w:val="0045180A"/>
    <w:rsid w:val="004519C9"/>
    <w:rsid w:val="00452FDA"/>
    <w:rsid w:val="00453F77"/>
    <w:rsid w:val="00454949"/>
    <w:rsid w:val="00454B35"/>
    <w:rsid w:val="00454B4C"/>
    <w:rsid w:val="004551FC"/>
    <w:rsid w:val="00455C88"/>
    <w:rsid w:val="00455ECA"/>
    <w:rsid w:val="004563B0"/>
    <w:rsid w:val="00456556"/>
    <w:rsid w:val="00456996"/>
    <w:rsid w:val="0045738A"/>
    <w:rsid w:val="00457BAC"/>
    <w:rsid w:val="00460676"/>
    <w:rsid w:val="00461099"/>
    <w:rsid w:val="0046132B"/>
    <w:rsid w:val="0046162C"/>
    <w:rsid w:val="00462787"/>
    <w:rsid w:val="00463CD6"/>
    <w:rsid w:val="004648D2"/>
    <w:rsid w:val="004656F5"/>
    <w:rsid w:val="004665CB"/>
    <w:rsid w:val="004665FC"/>
    <w:rsid w:val="00466EBD"/>
    <w:rsid w:val="00470645"/>
    <w:rsid w:val="00470C0B"/>
    <w:rsid w:val="00471DA4"/>
    <w:rsid w:val="004720C9"/>
    <w:rsid w:val="0047240B"/>
    <w:rsid w:val="00472D1B"/>
    <w:rsid w:val="00472F3B"/>
    <w:rsid w:val="0047354A"/>
    <w:rsid w:val="00474A2C"/>
    <w:rsid w:val="00474A41"/>
    <w:rsid w:val="00474E67"/>
    <w:rsid w:val="004764F1"/>
    <w:rsid w:val="00476649"/>
    <w:rsid w:val="004778A3"/>
    <w:rsid w:val="004800B2"/>
    <w:rsid w:val="00480111"/>
    <w:rsid w:val="004806DB"/>
    <w:rsid w:val="00481069"/>
    <w:rsid w:val="00483157"/>
    <w:rsid w:val="00483385"/>
    <w:rsid w:val="00483EF7"/>
    <w:rsid w:val="00484B12"/>
    <w:rsid w:val="00484F19"/>
    <w:rsid w:val="004852C4"/>
    <w:rsid w:val="004855C7"/>
    <w:rsid w:val="00485683"/>
    <w:rsid w:val="00485CB4"/>
    <w:rsid w:val="00487388"/>
    <w:rsid w:val="004906E2"/>
    <w:rsid w:val="00490987"/>
    <w:rsid w:val="00490A35"/>
    <w:rsid w:val="00490C0D"/>
    <w:rsid w:val="004918B6"/>
    <w:rsid w:val="00491C41"/>
    <w:rsid w:val="00491D65"/>
    <w:rsid w:val="004921BF"/>
    <w:rsid w:val="00492C97"/>
    <w:rsid w:val="00492D9B"/>
    <w:rsid w:val="0049728D"/>
    <w:rsid w:val="00497652"/>
    <w:rsid w:val="00497E97"/>
    <w:rsid w:val="004A07E4"/>
    <w:rsid w:val="004A11BB"/>
    <w:rsid w:val="004A1F7D"/>
    <w:rsid w:val="004A2BAA"/>
    <w:rsid w:val="004A3A9B"/>
    <w:rsid w:val="004A48A6"/>
    <w:rsid w:val="004A5C4B"/>
    <w:rsid w:val="004A6E6B"/>
    <w:rsid w:val="004A7399"/>
    <w:rsid w:val="004A74E1"/>
    <w:rsid w:val="004A76FC"/>
    <w:rsid w:val="004B2645"/>
    <w:rsid w:val="004B2984"/>
    <w:rsid w:val="004B3025"/>
    <w:rsid w:val="004B3314"/>
    <w:rsid w:val="004B4CDB"/>
    <w:rsid w:val="004B5648"/>
    <w:rsid w:val="004B59AB"/>
    <w:rsid w:val="004B69B2"/>
    <w:rsid w:val="004B6FA1"/>
    <w:rsid w:val="004B713A"/>
    <w:rsid w:val="004C15FE"/>
    <w:rsid w:val="004C1F0C"/>
    <w:rsid w:val="004C25BC"/>
    <w:rsid w:val="004C3321"/>
    <w:rsid w:val="004C3387"/>
    <w:rsid w:val="004C3459"/>
    <w:rsid w:val="004C34D3"/>
    <w:rsid w:val="004C3BF6"/>
    <w:rsid w:val="004C3DDB"/>
    <w:rsid w:val="004C458D"/>
    <w:rsid w:val="004C4930"/>
    <w:rsid w:val="004C50F6"/>
    <w:rsid w:val="004C5F81"/>
    <w:rsid w:val="004C6BB2"/>
    <w:rsid w:val="004C6E2D"/>
    <w:rsid w:val="004C7447"/>
    <w:rsid w:val="004D1D18"/>
    <w:rsid w:val="004D2028"/>
    <w:rsid w:val="004D3147"/>
    <w:rsid w:val="004D3927"/>
    <w:rsid w:val="004D46BA"/>
    <w:rsid w:val="004D521D"/>
    <w:rsid w:val="004D563B"/>
    <w:rsid w:val="004D5CDF"/>
    <w:rsid w:val="004D7D88"/>
    <w:rsid w:val="004D7DB0"/>
    <w:rsid w:val="004E05DC"/>
    <w:rsid w:val="004E097C"/>
    <w:rsid w:val="004E0E37"/>
    <w:rsid w:val="004E169C"/>
    <w:rsid w:val="004E17C3"/>
    <w:rsid w:val="004E2237"/>
    <w:rsid w:val="004E506E"/>
    <w:rsid w:val="004E52A5"/>
    <w:rsid w:val="004E5576"/>
    <w:rsid w:val="004E6B02"/>
    <w:rsid w:val="004F022D"/>
    <w:rsid w:val="004F0A0C"/>
    <w:rsid w:val="004F0ACF"/>
    <w:rsid w:val="004F0E23"/>
    <w:rsid w:val="004F112B"/>
    <w:rsid w:val="004F1203"/>
    <w:rsid w:val="004F12FE"/>
    <w:rsid w:val="004F1652"/>
    <w:rsid w:val="004F17C8"/>
    <w:rsid w:val="004F180B"/>
    <w:rsid w:val="004F1EF5"/>
    <w:rsid w:val="004F2649"/>
    <w:rsid w:val="004F2AC2"/>
    <w:rsid w:val="004F2D35"/>
    <w:rsid w:val="004F2F2F"/>
    <w:rsid w:val="004F3C54"/>
    <w:rsid w:val="004F3E76"/>
    <w:rsid w:val="004F4606"/>
    <w:rsid w:val="004F4831"/>
    <w:rsid w:val="004F513D"/>
    <w:rsid w:val="004F6229"/>
    <w:rsid w:val="004F67E8"/>
    <w:rsid w:val="004F71D7"/>
    <w:rsid w:val="00502534"/>
    <w:rsid w:val="005025FE"/>
    <w:rsid w:val="0050269D"/>
    <w:rsid w:val="00503E8B"/>
    <w:rsid w:val="0050478D"/>
    <w:rsid w:val="00504925"/>
    <w:rsid w:val="00504E96"/>
    <w:rsid w:val="00506EB4"/>
    <w:rsid w:val="00507499"/>
    <w:rsid w:val="00507A17"/>
    <w:rsid w:val="00507B29"/>
    <w:rsid w:val="00510084"/>
    <w:rsid w:val="005102DA"/>
    <w:rsid w:val="00510566"/>
    <w:rsid w:val="00510A48"/>
    <w:rsid w:val="00510ABF"/>
    <w:rsid w:val="00511254"/>
    <w:rsid w:val="00511763"/>
    <w:rsid w:val="005117B9"/>
    <w:rsid w:val="005128F9"/>
    <w:rsid w:val="00513564"/>
    <w:rsid w:val="0051375B"/>
    <w:rsid w:val="00513789"/>
    <w:rsid w:val="005139E2"/>
    <w:rsid w:val="00514029"/>
    <w:rsid w:val="0051403A"/>
    <w:rsid w:val="0051425B"/>
    <w:rsid w:val="00514A48"/>
    <w:rsid w:val="00515533"/>
    <w:rsid w:val="00515FF6"/>
    <w:rsid w:val="00516352"/>
    <w:rsid w:val="005165F3"/>
    <w:rsid w:val="0051751E"/>
    <w:rsid w:val="00517652"/>
    <w:rsid w:val="00517786"/>
    <w:rsid w:val="00517E2E"/>
    <w:rsid w:val="005201BA"/>
    <w:rsid w:val="0052293E"/>
    <w:rsid w:val="005229DD"/>
    <w:rsid w:val="00522D9A"/>
    <w:rsid w:val="0052332C"/>
    <w:rsid w:val="00523B4C"/>
    <w:rsid w:val="00524430"/>
    <w:rsid w:val="00524847"/>
    <w:rsid w:val="00525121"/>
    <w:rsid w:val="00526554"/>
    <w:rsid w:val="00526734"/>
    <w:rsid w:val="00526B06"/>
    <w:rsid w:val="005270F5"/>
    <w:rsid w:val="00527DFC"/>
    <w:rsid w:val="00530182"/>
    <w:rsid w:val="00530CB3"/>
    <w:rsid w:val="00530F75"/>
    <w:rsid w:val="005310DD"/>
    <w:rsid w:val="00531268"/>
    <w:rsid w:val="005319FB"/>
    <w:rsid w:val="0053236A"/>
    <w:rsid w:val="00532A45"/>
    <w:rsid w:val="00533B15"/>
    <w:rsid w:val="00533D83"/>
    <w:rsid w:val="00533E5A"/>
    <w:rsid w:val="00533EEE"/>
    <w:rsid w:val="00533EF6"/>
    <w:rsid w:val="00534E86"/>
    <w:rsid w:val="00534F43"/>
    <w:rsid w:val="005363DC"/>
    <w:rsid w:val="00536DED"/>
    <w:rsid w:val="0053765E"/>
    <w:rsid w:val="00537C2F"/>
    <w:rsid w:val="005403F0"/>
    <w:rsid w:val="0054068B"/>
    <w:rsid w:val="005407D9"/>
    <w:rsid w:val="00540F29"/>
    <w:rsid w:val="00541779"/>
    <w:rsid w:val="00542C54"/>
    <w:rsid w:val="00543000"/>
    <w:rsid w:val="00544060"/>
    <w:rsid w:val="0054565F"/>
    <w:rsid w:val="00545F16"/>
    <w:rsid w:val="00546224"/>
    <w:rsid w:val="00546CC2"/>
    <w:rsid w:val="00547BCF"/>
    <w:rsid w:val="00547DA5"/>
    <w:rsid w:val="00550879"/>
    <w:rsid w:val="00550967"/>
    <w:rsid w:val="00550B08"/>
    <w:rsid w:val="00550C48"/>
    <w:rsid w:val="00551712"/>
    <w:rsid w:val="0055187C"/>
    <w:rsid w:val="0055339A"/>
    <w:rsid w:val="00553744"/>
    <w:rsid w:val="005539C5"/>
    <w:rsid w:val="00553E73"/>
    <w:rsid w:val="0055561E"/>
    <w:rsid w:val="00555F6A"/>
    <w:rsid w:val="005562CA"/>
    <w:rsid w:val="00556410"/>
    <w:rsid w:val="00556666"/>
    <w:rsid w:val="00556E28"/>
    <w:rsid w:val="00557D7C"/>
    <w:rsid w:val="005615E0"/>
    <w:rsid w:val="0056195B"/>
    <w:rsid w:val="00561A89"/>
    <w:rsid w:val="00561C43"/>
    <w:rsid w:val="00562BC9"/>
    <w:rsid w:val="0056303C"/>
    <w:rsid w:val="0056377D"/>
    <w:rsid w:val="00564864"/>
    <w:rsid w:val="00564B88"/>
    <w:rsid w:val="00564F9F"/>
    <w:rsid w:val="0056501A"/>
    <w:rsid w:val="00565C31"/>
    <w:rsid w:val="0056706A"/>
    <w:rsid w:val="00567AA3"/>
    <w:rsid w:val="00567CAE"/>
    <w:rsid w:val="00567D60"/>
    <w:rsid w:val="00570A8A"/>
    <w:rsid w:val="00570CE2"/>
    <w:rsid w:val="00570EF1"/>
    <w:rsid w:val="00571490"/>
    <w:rsid w:val="00571ADE"/>
    <w:rsid w:val="00572230"/>
    <w:rsid w:val="00574333"/>
    <w:rsid w:val="00574555"/>
    <w:rsid w:val="005747F6"/>
    <w:rsid w:val="005752A7"/>
    <w:rsid w:val="00575607"/>
    <w:rsid w:val="00576106"/>
    <w:rsid w:val="00576ED7"/>
    <w:rsid w:val="00580E4A"/>
    <w:rsid w:val="00581492"/>
    <w:rsid w:val="0058155E"/>
    <w:rsid w:val="00582137"/>
    <w:rsid w:val="0058218A"/>
    <w:rsid w:val="00582F39"/>
    <w:rsid w:val="005831A6"/>
    <w:rsid w:val="005839DF"/>
    <w:rsid w:val="00583EED"/>
    <w:rsid w:val="0058424A"/>
    <w:rsid w:val="00584326"/>
    <w:rsid w:val="00584465"/>
    <w:rsid w:val="00584830"/>
    <w:rsid w:val="00584A7A"/>
    <w:rsid w:val="00585AD2"/>
    <w:rsid w:val="00585BC4"/>
    <w:rsid w:val="005867C0"/>
    <w:rsid w:val="0058687D"/>
    <w:rsid w:val="00587A96"/>
    <w:rsid w:val="00587B54"/>
    <w:rsid w:val="00587BE1"/>
    <w:rsid w:val="00587F55"/>
    <w:rsid w:val="00587FAD"/>
    <w:rsid w:val="00590012"/>
    <w:rsid w:val="00590746"/>
    <w:rsid w:val="00590A73"/>
    <w:rsid w:val="00590C92"/>
    <w:rsid w:val="00590CBC"/>
    <w:rsid w:val="00591D12"/>
    <w:rsid w:val="00591E84"/>
    <w:rsid w:val="005921DA"/>
    <w:rsid w:val="0059284D"/>
    <w:rsid w:val="005929D5"/>
    <w:rsid w:val="005935AD"/>
    <w:rsid w:val="00593EF1"/>
    <w:rsid w:val="00594058"/>
    <w:rsid w:val="0059452F"/>
    <w:rsid w:val="0059522A"/>
    <w:rsid w:val="005962E7"/>
    <w:rsid w:val="00596A7F"/>
    <w:rsid w:val="0059732F"/>
    <w:rsid w:val="005A017E"/>
    <w:rsid w:val="005A2128"/>
    <w:rsid w:val="005A2611"/>
    <w:rsid w:val="005A27E0"/>
    <w:rsid w:val="005A2B8F"/>
    <w:rsid w:val="005A3A92"/>
    <w:rsid w:val="005A408D"/>
    <w:rsid w:val="005A4889"/>
    <w:rsid w:val="005A5574"/>
    <w:rsid w:val="005A5783"/>
    <w:rsid w:val="005A7063"/>
    <w:rsid w:val="005A7CAF"/>
    <w:rsid w:val="005A7E4C"/>
    <w:rsid w:val="005B02F6"/>
    <w:rsid w:val="005B065B"/>
    <w:rsid w:val="005B1181"/>
    <w:rsid w:val="005B236C"/>
    <w:rsid w:val="005B2E41"/>
    <w:rsid w:val="005B4AAB"/>
    <w:rsid w:val="005B4B41"/>
    <w:rsid w:val="005B4D08"/>
    <w:rsid w:val="005B5DC1"/>
    <w:rsid w:val="005B6A8A"/>
    <w:rsid w:val="005B6AC1"/>
    <w:rsid w:val="005B796A"/>
    <w:rsid w:val="005B7DB3"/>
    <w:rsid w:val="005C2413"/>
    <w:rsid w:val="005C3355"/>
    <w:rsid w:val="005C3BA9"/>
    <w:rsid w:val="005C694E"/>
    <w:rsid w:val="005C6BA2"/>
    <w:rsid w:val="005C71DA"/>
    <w:rsid w:val="005C75D3"/>
    <w:rsid w:val="005C7937"/>
    <w:rsid w:val="005C7CF2"/>
    <w:rsid w:val="005C7DD4"/>
    <w:rsid w:val="005D08E3"/>
    <w:rsid w:val="005D0ED1"/>
    <w:rsid w:val="005D1071"/>
    <w:rsid w:val="005D12BC"/>
    <w:rsid w:val="005D19A9"/>
    <w:rsid w:val="005D1EF9"/>
    <w:rsid w:val="005D265E"/>
    <w:rsid w:val="005D37A9"/>
    <w:rsid w:val="005D3AB0"/>
    <w:rsid w:val="005D3BAE"/>
    <w:rsid w:val="005D3FF9"/>
    <w:rsid w:val="005D427D"/>
    <w:rsid w:val="005D57B3"/>
    <w:rsid w:val="005D5EAF"/>
    <w:rsid w:val="005D6CF0"/>
    <w:rsid w:val="005D7990"/>
    <w:rsid w:val="005E0FCC"/>
    <w:rsid w:val="005E1723"/>
    <w:rsid w:val="005E25F7"/>
    <w:rsid w:val="005E2A74"/>
    <w:rsid w:val="005E38F4"/>
    <w:rsid w:val="005E3ED2"/>
    <w:rsid w:val="005E42EF"/>
    <w:rsid w:val="005E442A"/>
    <w:rsid w:val="005E5111"/>
    <w:rsid w:val="005E5C34"/>
    <w:rsid w:val="005E5FFB"/>
    <w:rsid w:val="005E5FFD"/>
    <w:rsid w:val="005E610E"/>
    <w:rsid w:val="005E6540"/>
    <w:rsid w:val="005E7371"/>
    <w:rsid w:val="005F01F6"/>
    <w:rsid w:val="005F09B2"/>
    <w:rsid w:val="005F0DFE"/>
    <w:rsid w:val="005F1495"/>
    <w:rsid w:val="005F24ED"/>
    <w:rsid w:val="005F3695"/>
    <w:rsid w:val="005F48C5"/>
    <w:rsid w:val="005F4D46"/>
    <w:rsid w:val="005F5421"/>
    <w:rsid w:val="005F5631"/>
    <w:rsid w:val="005F5657"/>
    <w:rsid w:val="005F5CB8"/>
    <w:rsid w:val="005F64C3"/>
    <w:rsid w:val="005F6F89"/>
    <w:rsid w:val="005F7072"/>
    <w:rsid w:val="005F720D"/>
    <w:rsid w:val="005F7F0F"/>
    <w:rsid w:val="00601BCC"/>
    <w:rsid w:val="00602F78"/>
    <w:rsid w:val="00602FF2"/>
    <w:rsid w:val="006036A9"/>
    <w:rsid w:val="006047AE"/>
    <w:rsid w:val="0060499C"/>
    <w:rsid w:val="00606088"/>
    <w:rsid w:val="00606F76"/>
    <w:rsid w:val="00607A92"/>
    <w:rsid w:val="0061027A"/>
    <w:rsid w:val="0061082B"/>
    <w:rsid w:val="00611ABC"/>
    <w:rsid w:val="00612037"/>
    <w:rsid w:val="00612AE6"/>
    <w:rsid w:val="00612DCF"/>
    <w:rsid w:val="00613F11"/>
    <w:rsid w:val="0061475C"/>
    <w:rsid w:val="00615053"/>
    <w:rsid w:val="00615C96"/>
    <w:rsid w:val="00615CB4"/>
    <w:rsid w:val="00615FCD"/>
    <w:rsid w:val="0061659C"/>
    <w:rsid w:val="00617192"/>
    <w:rsid w:val="0061762F"/>
    <w:rsid w:val="00617D0A"/>
    <w:rsid w:val="00620B0E"/>
    <w:rsid w:val="00620CB9"/>
    <w:rsid w:val="0062127F"/>
    <w:rsid w:val="0062136C"/>
    <w:rsid w:val="00621CA4"/>
    <w:rsid w:val="00621DC7"/>
    <w:rsid w:val="00622706"/>
    <w:rsid w:val="0062400D"/>
    <w:rsid w:val="006249C6"/>
    <w:rsid w:val="0062535C"/>
    <w:rsid w:val="00625946"/>
    <w:rsid w:val="0062750C"/>
    <w:rsid w:val="00627641"/>
    <w:rsid w:val="00627D64"/>
    <w:rsid w:val="00627F09"/>
    <w:rsid w:val="006308BB"/>
    <w:rsid w:val="00630E74"/>
    <w:rsid w:val="00631646"/>
    <w:rsid w:val="00631AEC"/>
    <w:rsid w:val="00633417"/>
    <w:rsid w:val="006348EC"/>
    <w:rsid w:val="00636A21"/>
    <w:rsid w:val="00636B0B"/>
    <w:rsid w:val="006375C4"/>
    <w:rsid w:val="00641288"/>
    <w:rsid w:val="0064188F"/>
    <w:rsid w:val="00641E56"/>
    <w:rsid w:val="00641F75"/>
    <w:rsid w:val="006429D2"/>
    <w:rsid w:val="006433CE"/>
    <w:rsid w:val="006433F4"/>
    <w:rsid w:val="00643451"/>
    <w:rsid w:val="006436E6"/>
    <w:rsid w:val="00643731"/>
    <w:rsid w:val="006445A9"/>
    <w:rsid w:val="0064545D"/>
    <w:rsid w:val="00645B0F"/>
    <w:rsid w:val="00646AFA"/>
    <w:rsid w:val="00647CA0"/>
    <w:rsid w:val="006509C0"/>
    <w:rsid w:val="0065141F"/>
    <w:rsid w:val="00651AA9"/>
    <w:rsid w:val="00652C4E"/>
    <w:rsid w:val="00653033"/>
    <w:rsid w:val="00653854"/>
    <w:rsid w:val="00654E91"/>
    <w:rsid w:val="0065578B"/>
    <w:rsid w:val="006557F5"/>
    <w:rsid w:val="00656071"/>
    <w:rsid w:val="006567F7"/>
    <w:rsid w:val="00657903"/>
    <w:rsid w:val="006604DD"/>
    <w:rsid w:val="00662595"/>
    <w:rsid w:val="0066382C"/>
    <w:rsid w:val="00664C94"/>
    <w:rsid w:val="0066503A"/>
    <w:rsid w:val="00666088"/>
    <w:rsid w:val="00666DBD"/>
    <w:rsid w:val="00667713"/>
    <w:rsid w:val="00667B3D"/>
    <w:rsid w:val="00671A99"/>
    <w:rsid w:val="0067215A"/>
    <w:rsid w:val="00672368"/>
    <w:rsid w:val="006725E1"/>
    <w:rsid w:val="00672818"/>
    <w:rsid w:val="00672F21"/>
    <w:rsid w:val="00673322"/>
    <w:rsid w:val="00673576"/>
    <w:rsid w:val="00673CE5"/>
    <w:rsid w:val="00673D45"/>
    <w:rsid w:val="006759F3"/>
    <w:rsid w:val="006760A0"/>
    <w:rsid w:val="00680447"/>
    <w:rsid w:val="00681392"/>
    <w:rsid w:val="00682FEF"/>
    <w:rsid w:val="00683E64"/>
    <w:rsid w:val="006842B6"/>
    <w:rsid w:val="00684403"/>
    <w:rsid w:val="0068486F"/>
    <w:rsid w:val="00684FB8"/>
    <w:rsid w:val="0068522E"/>
    <w:rsid w:val="00685A21"/>
    <w:rsid w:val="0068645A"/>
    <w:rsid w:val="006871FE"/>
    <w:rsid w:val="00687948"/>
    <w:rsid w:val="00687D53"/>
    <w:rsid w:val="006902F0"/>
    <w:rsid w:val="006910AF"/>
    <w:rsid w:val="00692387"/>
    <w:rsid w:val="006923B9"/>
    <w:rsid w:val="0069294A"/>
    <w:rsid w:val="0069323A"/>
    <w:rsid w:val="0069415E"/>
    <w:rsid w:val="0069436E"/>
    <w:rsid w:val="00695A78"/>
    <w:rsid w:val="006962C7"/>
    <w:rsid w:val="00696CF8"/>
    <w:rsid w:val="0069792E"/>
    <w:rsid w:val="00697F71"/>
    <w:rsid w:val="006A08C5"/>
    <w:rsid w:val="006A2145"/>
    <w:rsid w:val="006A257F"/>
    <w:rsid w:val="006A3CA2"/>
    <w:rsid w:val="006A3D6C"/>
    <w:rsid w:val="006A3D7F"/>
    <w:rsid w:val="006A5033"/>
    <w:rsid w:val="006A5162"/>
    <w:rsid w:val="006A559E"/>
    <w:rsid w:val="006A5899"/>
    <w:rsid w:val="006A6740"/>
    <w:rsid w:val="006A6A1A"/>
    <w:rsid w:val="006A6B91"/>
    <w:rsid w:val="006A6BC5"/>
    <w:rsid w:val="006A6ECC"/>
    <w:rsid w:val="006A7351"/>
    <w:rsid w:val="006A774E"/>
    <w:rsid w:val="006B0F12"/>
    <w:rsid w:val="006B12BB"/>
    <w:rsid w:val="006B15AB"/>
    <w:rsid w:val="006B15FB"/>
    <w:rsid w:val="006B1E87"/>
    <w:rsid w:val="006B252B"/>
    <w:rsid w:val="006B258E"/>
    <w:rsid w:val="006B55BA"/>
    <w:rsid w:val="006B6338"/>
    <w:rsid w:val="006B6DD4"/>
    <w:rsid w:val="006B72FD"/>
    <w:rsid w:val="006B75C1"/>
    <w:rsid w:val="006B774E"/>
    <w:rsid w:val="006B777B"/>
    <w:rsid w:val="006B78B5"/>
    <w:rsid w:val="006B7FDE"/>
    <w:rsid w:val="006C0B11"/>
    <w:rsid w:val="006C10FE"/>
    <w:rsid w:val="006C24CB"/>
    <w:rsid w:val="006C2FE0"/>
    <w:rsid w:val="006C4C98"/>
    <w:rsid w:val="006C5BB5"/>
    <w:rsid w:val="006C6054"/>
    <w:rsid w:val="006C678F"/>
    <w:rsid w:val="006C6AD0"/>
    <w:rsid w:val="006C709E"/>
    <w:rsid w:val="006C7877"/>
    <w:rsid w:val="006C7E68"/>
    <w:rsid w:val="006D0362"/>
    <w:rsid w:val="006D0671"/>
    <w:rsid w:val="006D0F49"/>
    <w:rsid w:val="006D1873"/>
    <w:rsid w:val="006D2F69"/>
    <w:rsid w:val="006D3146"/>
    <w:rsid w:val="006D31B2"/>
    <w:rsid w:val="006D325A"/>
    <w:rsid w:val="006D3335"/>
    <w:rsid w:val="006D3913"/>
    <w:rsid w:val="006D39C6"/>
    <w:rsid w:val="006D3AFE"/>
    <w:rsid w:val="006D4AB5"/>
    <w:rsid w:val="006D5605"/>
    <w:rsid w:val="006E07AF"/>
    <w:rsid w:val="006E0D19"/>
    <w:rsid w:val="006E1B67"/>
    <w:rsid w:val="006E1CFE"/>
    <w:rsid w:val="006E1F7D"/>
    <w:rsid w:val="006E2939"/>
    <w:rsid w:val="006E323D"/>
    <w:rsid w:val="006E42F0"/>
    <w:rsid w:val="006E592A"/>
    <w:rsid w:val="006E5A84"/>
    <w:rsid w:val="006E6B08"/>
    <w:rsid w:val="006E6C09"/>
    <w:rsid w:val="006E7488"/>
    <w:rsid w:val="006E7F7D"/>
    <w:rsid w:val="006F05D9"/>
    <w:rsid w:val="006F14E4"/>
    <w:rsid w:val="006F1AF8"/>
    <w:rsid w:val="006F2371"/>
    <w:rsid w:val="006F2AAE"/>
    <w:rsid w:val="006F3E5A"/>
    <w:rsid w:val="006F4717"/>
    <w:rsid w:val="006F4CAC"/>
    <w:rsid w:val="006F50F1"/>
    <w:rsid w:val="006F5DDE"/>
    <w:rsid w:val="006F5E1D"/>
    <w:rsid w:val="006F62F5"/>
    <w:rsid w:val="006F6B7C"/>
    <w:rsid w:val="00700CB3"/>
    <w:rsid w:val="00702327"/>
    <w:rsid w:val="007025A6"/>
    <w:rsid w:val="00703260"/>
    <w:rsid w:val="00705DDA"/>
    <w:rsid w:val="007069AD"/>
    <w:rsid w:val="00706A3E"/>
    <w:rsid w:val="007073F0"/>
    <w:rsid w:val="00707750"/>
    <w:rsid w:val="00707E53"/>
    <w:rsid w:val="00710BA9"/>
    <w:rsid w:val="00710D9A"/>
    <w:rsid w:val="0071149A"/>
    <w:rsid w:val="0071153A"/>
    <w:rsid w:val="00711896"/>
    <w:rsid w:val="00712646"/>
    <w:rsid w:val="00712971"/>
    <w:rsid w:val="00712C76"/>
    <w:rsid w:val="00713A9B"/>
    <w:rsid w:val="00713B48"/>
    <w:rsid w:val="0071465F"/>
    <w:rsid w:val="00715683"/>
    <w:rsid w:val="00715A1D"/>
    <w:rsid w:val="007168E9"/>
    <w:rsid w:val="00720208"/>
    <w:rsid w:val="007211C0"/>
    <w:rsid w:val="00722C3E"/>
    <w:rsid w:val="00723DF2"/>
    <w:rsid w:val="00723FCA"/>
    <w:rsid w:val="00724930"/>
    <w:rsid w:val="00724A5C"/>
    <w:rsid w:val="00725DE9"/>
    <w:rsid w:val="00726EE8"/>
    <w:rsid w:val="007270AD"/>
    <w:rsid w:val="007277F3"/>
    <w:rsid w:val="00727A06"/>
    <w:rsid w:val="00727AD4"/>
    <w:rsid w:val="007306FE"/>
    <w:rsid w:val="00730775"/>
    <w:rsid w:val="0073125B"/>
    <w:rsid w:val="007316E7"/>
    <w:rsid w:val="00732702"/>
    <w:rsid w:val="00732A35"/>
    <w:rsid w:val="007333D8"/>
    <w:rsid w:val="00737741"/>
    <w:rsid w:val="00737C1E"/>
    <w:rsid w:val="007401B0"/>
    <w:rsid w:val="00742B45"/>
    <w:rsid w:val="00742D2D"/>
    <w:rsid w:val="00744013"/>
    <w:rsid w:val="00746A4B"/>
    <w:rsid w:val="00747260"/>
    <w:rsid w:val="007475B9"/>
    <w:rsid w:val="00747B09"/>
    <w:rsid w:val="00747DF9"/>
    <w:rsid w:val="0075269F"/>
    <w:rsid w:val="00752703"/>
    <w:rsid w:val="00754A87"/>
    <w:rsid w:val="00755053"/>
    <w:rsid w:val="00755320"/>
    <w:rsid w:val="00756D41"/>
    <w:rsid w:val="00757ABE"/>
    <w:rsid w:val="00757C73"/>
    <w:rsid w:val="007601C6"/>
    <w:rsid w:val="0076171C"/>
    <w:rsid w:val="007627DC"/>
    <w:rsid w:val="0076486F"/>
    <w:rsid w:val="00764D0F"/>
    <w:rsid w:val="0076686F"/>
    <w:rsid w:val="00767300"/>
    <w:rsid w:val="007677F9"/>
    <w:rsid w:val="00770921"/>
    <w:rsid w:val="00771148"/>
    <w:rsid w:val="007711B8"/>
    <w:rsid w:val="00771672"/>
    <w:rsid w:val="00771960"/>
    <w:rsid w:val="00771992"/>
    <w:rsid w:val="00772006"/>
    <w:rsid w:val="00773087"/>
    <w:rsid w:val="00774231"/>
    <w:rsid w:val="0077441A"/>
    <w:rsid w:val="00774882"/>
    <w:rsid w:val="00774BC3"/>
    <w:rsid w:val="00775137"/>
    <w:rsid w:val="007758C5"/>
    <w:rsid w:val="00775A01"/>
    <w:rsid w:val="00775E81"/>
    <w:rsid w:val="0077713E"/>
    <w:rsid w:val="00780796"/>
    <w:rsid w:val="00780B68"/>
    <w:rsid w:val="00781541"/>
    <w:rsid w:val="00781DBC"/>
    <w:rsid w:val="00781F4A"/>
    <w:rsid w:val="007825AA"/>
    <w:rsid w:val="00782928"/>
    <w:rsid w:val="00782F8C"/>
    <w:rsid w:val="00783FC3"/>
    <w:rsid w:val="007844D9"/>
    <w:rsid w:val="007858F4"/>
    <w:rsid w:val="00785EAA"/>
    <w:rsid w:val="00786D53"/>
    <w:rsid w:val="007878B2"/>
    <w:rsid w:val="00790308"/>
    <w:rsid w:val="0079129A"/>
    <w:rsid w:val="007939F0"/>
    <w:rsid w:val="0079419D"/>
    <w:rsid w:val="00794799"/>
    <w:rsid w:val="0079592C"/>
    <w:rsid w:val="00796370"/>
    <w:rsid w:val="00796B16"/>
    <w:rsid w:val="0079728D"/>
    <w:rsid w:val="00797968"/>
    <w:rsid w:val="00797CCD"/>
    <w:rsid w:val="007A1B36"/>
    <w:rsid w:val="007A1F86"/>
    <w:rsid w:val="007A41A8"/>
    <w:rsid w:val="007A478E"/>
    <w:rsid w:val="007A5D68"/>
    <w:rsid w:val="007A6327"/>
    <w:rsid w:val="007A6D84"/>
    <w:rsid w:val="007A6F14"/>
    <w:rsid w:val="007A6FA1"/>
    <w:rsid w:val="007A73ED"/>
    <w:rsid w:val="007B0E77"/>
    <w:rsid w:val="007B114F"/>
    <w:rsid w:val="007B154D"/>
    <w:rsid w:val="007B274D"/>
    <w:rsid w:val="007B2DFB"/>
    <w:rsid w:val="007B329A"/>
    <w:rsid w:val="007B3AA9"/>
    <w:rsid w:val="007B3D74"/>
    <w:rsid w:val="007B4691"/>
    <w:rsid w:val="007B46F7"/>
    <w:rsid w:val="007B4A8E"/>
    <w:rsid w:val="007B57EF"/>
    <w:rsid w:val="007B5CAD"/>
    <w:rsid w:val="007B61B4"/>
    <w:rsid w:val="007B75EB"/>
    <w:rsid w:val="007C0BCD"/>
    <w:rsid w:val="007C0E6C"/>
    <w:rsid w:val="007C10A2"/>
    <w:rsid w:val="007C1A03"/>
    <w:rsid w:val="007C1C00"/>
    <w:rsid w:val="007C1C22"/>
    <w:rsid w:val="007C31A5"/>
    <w:rsid w:val="007C3231"/>
    <w:rsid w:val="007C357C"/>
    <w:rsid w:val="007C38D4"/>
    <w:rsid w:val="007C3D53"/>
    <w:rsid w:val="007C52AF"/>
    <w:rsid w:val="007C5746"/>
    <w:rsid w:val="007C583E"/>
    <w:rsid w:val="007C5942"/>
    <w:rsid w:val="007C5BF7"/>
    <w:rsid w:val="007C5E2C"/>
    <w:rsid w:val="007C6CD3"/>
    <w:rsid w:val="007C6CEB"/>
    <w:rsid w:val="007C766A"/>
    <w:rsid w:val="007C7B08"/>
    <w:rsid w:val="007C7D1F"/>
    <w:rsid w:val="007C7DAD"/>
    <w:rsid w:val="007D18F3"/>
    <w:rsid w:val="007D2A9C"/>
    <w:rsid w:val="007D2D95"/>
    <w:rsid w:val="007D338F"/>
    <w:rsid w:val="007D4013"/>
    <w:rsid w:val="007D46A1"/>
    <w:rsid w:val="007D547F"/>
    <w:rsid w:val="007D5B93"/>
    <w:rsid w:val="007D5E81"/>
    <w:rsid w:val="007D6914"/>
    <w:rsid w:val="007D77C0"/>
    <w:rsid w:val="007E02CC"/>
    <w:rsid w:val="007E0E03"/>
    <w:rsid w:val="007E1EDA"/>
    <w:rsid w:val="007E2AAA"/>
    <w:rsid w:val="007E2EC6"/>
    <w:rsid w:val="007E3155"/>
    <w:rsid w:val="007E429E"/>
    <w:rsid w:val="007E55F8"/>
    <w:rsid w:val="007E6227"/>
    <w:rsid w:val="007E6EF1"/>
    <w:rsid w:val="007E7603"/>
    <w:rsid w:val="007F07B7"/>
    <w:rsid w:val="007F0D4C"/>
    <w:rsid w:val="007F23AA"/>
    <w:rsid w:val="007F2543"/>
    <w:rsid w:val="007F3555"/>
    <w:rsid w:val="007F3872"/>
    <w:rsid w:val="007F3E6C"/>
    <w:rsid w:val="007F4539"/>
    <w:rsid w:val="007F53ED"/>
    <w:rsid w:val="007F6888"/>
    <w:rsid w:val="007F6ACD"/>
    <w:rsid w:val="007F6F8B"/>
    <w:rsid w:val="007F7228"/>
    <w:rsid w:val="007F7643"/>
    <w:rsid w:val="007F76F6"/>
    <w:rsid w:val="007F7CA6"/>
    <w:rsid w:val="007F7D3C"/>
    <w:rsid w:val="008006DD"/>
    <w:rsid w:val="0080156C"/>
    <w:rsid w:val="008018CE"/>
    <w:rsid w:val="00801B90"/>
    <w:rsid w:val="00801F6E"/>
    <w:rsid w:val="00802707"/>
    <w:rsid w:val="00802867"/>
    <w:rsid w:val="00803039"/>
    <w:rsid w:val="0080456E"/>
    <w:rsid w:val="008049A3"/>
    <w:rsid w:val="00806715"/>
    <w:rsid w:val="00806B0C"/>
    <w:rsid w:val="0080717A"/>
    <w:rsid w:val="0081001F"/>
    <w:rsid w:val="0081034E"/>
    <w:rsid w:val="00810A85"/>
    <w:rsid w:val="0081153E"/>
    <w:rsid w:val="00811FD7"/>
    <w:rsid w:val="008120E0"/>
    <w:rsid w:val="008120FA"/>
    <w:rsid w:val="00813E0F"/>
    <w:rsid w:val="00813E38"/>
    <w:rsid w:val="0081432B"/>
    <w:rsid w:val="008158A5"/>
    <w:rsid w:val="00815B16"/>
    <w:rsid w:val="0081652F"/>
    <w:rsid w:val="008204E4"/>
    <w:rsid w:val="00820BEC"/>
    <w:rsid w:val="00821695"/>
    <w:rsid w:val="00822B45"/>
    <w:rsid w:val="00822D8C"/>
    <w:rsid w:val="00823024"/>
    <w:rsid w:val="00823DCA"/>
    <w:rsid w:val="008247C0"/>
    <w:rsid w:val="00825B49"/>
    <w:rsid w:val="008272A1"/>
    <w:rsid w:val="00827CD4"/>
    <w:rsid w:val="00830CAE"/>
    <w:rsid w:val="00830EF6"/>
    <w:rsid w:val="00831205"/>
    <w:rsid w:val="00831329"/>
    <w:rsid w:val="00831879"/>
    <w:rsid w:val="008328F7"/>
    <w:rsid w:val="008336AE"/>
    <w:rsid w:val="00833B02"/>
    <w:rsid w:val="00834511"/>
    <w:rsid w:val="00834FF7"/>
    <w:rsid w:val="008357C4"/>
    <w:rsid w:val="00835C10"/>
    <w:rsid w:val="0083637D"/>
    <w:rsid w:val="00836AEF"/>
    <w:rsid w:val="00836E95"/>
    <w:rsid w:val="00837178"/>
    <w:rsid w:val="00837A61"/>
    <w:rsid w:val="00840334"/>
    <w:rsid w:val="008404C8"/>
    <w:rsid w:val="0084065C"/>
    <w:rsid w:val="008410C4"/>
    <w:rsid w:val="00841211"/>
    <w:rsid w:val="00841901"/>
    <w:rsid w:val="00841BE6"/>
    <w:rsid w:val="00841BFB"/>
    <w:rsid w:val="008428EB"/>
    <w:rsid w:val="00845140"/>
    <w:rsid w:val="0084558E"/>
    <w:rsid w:val="008458DA"/>
    <w:rsid w:val="0084676D"/>
    <w:rsid w:val="00846B46"/>
    <w:rsid w:val="00846F90"/>
    <w:rsid w:val="00847322"/>
    <w:rsid w:val="008475EC"/>
    <w:rsid w:val="00850996"/>
    <w:rsid w:val="00851057"/>
    <w:rsid w:val="0085114B"/>
    <w:rsid w:val="00851A92"/>
    <w:rsid w:val="0085253C"/>
    <w:rsid w:val="00852A41"/>
    <w:rsid w:val="00853478"/>
    <w:rsid w:val="008535D8"/>
    <w:rsid w:val="008537BA"/>
    <w:rsid w:val="008537F9"/>
    <w:rsid w:val="00853E35"/>
    <w:rsid w:val="0085507C"/>
    <w:rsid w:val="00855859"/>
    <w:rsid w:val="00856C48"/>
    <w:rsid w:val="00857780"/>
    <w:rsid w:val="008603C9"/>
    <w:rsid w:val="00860557"/>
    <w:rsid w:val="008609A3"/>
    <w:rsid w:val="00863BAB"/>
    <w:rsid w:val="008641F2"/>
    <w:rsid w:val="008648EA"/>
    <w:rsid w:val="0086520B"/>
    <w:rsid w:val="00866C3E"/>
    <w:rsid w:val="00866C9D"/>
    <w:rsid w:val="00866D5D"/>
    <w:rsid w:val="00870171"/>
    <w:rsid w:val="00872853"/>
    <w:rsid w:val="0087343E"/>
    <w:rsid w:val="00874D33"/>
    <w:rsid w:val="00874DC9"/>
    <w:rsid w:val="00875055"/>
    <w:rsid w:val="00877595"/>
    <w:rsid w:val="00877BB3"/>
    <w:rsid w:val="00877BFD"/>
    <w:rsid w:val="00880686"/>
    <w:rsid w:val="008809EC"/>
    <w:rsid w:val="00881727"/>
    <w:rsid w:val="00881733"/>
    <w:rsid w:val="00881B23"/>
    <w:rsid w:val="00881EC2"/>
    <w:rsid w:val="008829E2"/>
    <w:rsid w:val="00882BE9"/>
    <w:rsid w:val="0088303B"/>
    <w:rsid w:val="00883041"/>
    <w:rsid w:val="00884457"/>
    <w:rsid w:val="00885A44"/>
    <w:rsid w:val="00886274"/>
    <w:rsid w:val="00886580"/>
    <w:rsid w:val="00886A4C"/>
    <w:rsid w:val="00886F94"/>
    <w:rsid w:val="00887375"/>
    <w:rsid w:val="00887C2A"/>
    <w:rsid w:val="00887C74"/>
    <w:rsid w:val="00887F9A"/>
    <w:rsid w:val="00890423"/>
    <w:rsid w:val="00890764"/>
    <w:rsid w:val="0089084E"/>
    <w:rsid w:val="008909A3"/>
    <w:rsid w:val="00890F04"/>
    <w:rsid w:val="00891312"/>
    <w:rsid w:val="00891F51"/>
    <w:rsid w:val="0089207B"/>
    <w:rsid w:val="008922FB"/>
    <w:rsid w:val="00892491"/>
    <w:rsid w:val="0089276E"/>
    <w:rsid w:val="00892E4E"/>
    <w:rsid w:val="0089331F"/>
    <w:rsid w:val="00893FCA"/>
    <w:rsid w:val="0089473F"/>
    <w:rsid w:val="008947B4"/>
    <w:rsid w:val="0089488E"/>
    <w:rsid w:val="00894B51"/>
    <w:rsid w:val="00895298"/>
    <w:rsid w:val="00895FB7"/>
    <w:rsid w:val="00896DDF"/>
    <w:rsid w:val="00896DE6"/>
    <w:rsid w:val="00896E99"/>
    <w:rsid w:val="00897C82"/>
    <w:rsid w:val="008A0BB0"/>
    <w:rsid w:val="008A15C1"/>
    <w:rsid w:val="008A22C8"/>
    <w:rsid w:val="008A276B"/>
    <w:rsid w:val="008A28E3"/>
    <w:rsid w:val="008A2CBC"/>
    <w:rsid w:val="008A39FD"/>
    <w:rsid w:val="008A4986"/>
    <w:rsid w:val="008A4B94"/>
    <w:rsid w:val="008A4E21"/>
    <w:rsid w:val="008A4FC4"/>
    <w:rsid w:val="008A5607"/>
    <w:rsid w:val="008A56C1"/>
    <w:rsid w:val="008A6538"/>
    <w:rsid w:val="008A65ED"/>
    <w:rsid w:val="008A682D"/>
    <w:rsid w:val="008A697B"/>
    <w:rsid w:val="008A6BCF"/>
    <w:rsid w:val="008A756B"/>
    <w:rsid w:val="008B059E"/>
    <w:rsid w:val="008B10D6"/>
    <w:rsid w:val="008B13FC"/>
    <w:rsid w:val="008B14E1"/>
    <w:rsid w:val="008B272B"/>
    <w:rsid w:val="008B421B"/>
    <w:rsid w:val="008B4251"/>
    <w:rsid w:val="008B449E"/>
    <w:rsid w:val="008B4948"/>
    <w:rsid w:val="008B4BA7"/>
    <w:rsid w:val="008B571F"/>
    <w:rsid w:val="008B6153"/>
    <w:rsid w:val="008B7882"/>
    <w:rsid w:val="008B7A76"/>
    <w:rsid w:val="008B7D68"/>
    <w:rsid w:val="008C0343"/>
    <w:rsid w:val="008C1DFF"/>
    <w:rsid w:val="008C4433"/>
    <w:rsid w:val="008C494C"/>
    <w:rsid w:val="008C5593"/>
    <w:rsid w:val="008C5955"/>
    <w:rsid w:val="008C62F3"/>
    <w:rsid w:val="008C6A97"/>
    <w:rsid w:val="008C7606"/>
    <w:rsid w:val="008C769C"/>
    <w:rsid w:val="008D0709"/>
    <w:rsid w:val="008D0C81"/>
    <w:rsid w:val="008D0DBB"/>
    <w:rsid w:val="008D15AA"/>
    <w:rsid w:val="008D162E"/>
    <w:rsid w:val="008D1ED8"/>
    <w:rsid w:val="008D3822"/>
    <w:rsid w:val="008D3CB7"/>
    <w:rsid w:val="008D3F84"/>
    <w:rsid w:val="008D4B79"/>
    <w:rsid w:val="008D5997"/>
    <w:rsid w:val="008D691D"/>
    <w:rsid w:val="008D7136"/>
    <w:rsid w:val="008E02D0"/>
    <w:rsid w:val="008E0322"/>
    <w:rsid w:val="008E0473"/>
    <w:rsid w:val="008E0607"/>
    <w:rsid w:val="008E0860"/>
    <w:rsid w:val="008E0E57"/>
    <w:rsid w:val="008E12C2"/>
    <w:rsid w:val="008E1A92"/>
    <w:rsid w:val="008E1E5C"/>
    <w:rsid w:val="008E2EDD"/>
    <w:rsid w:val="008E4F0C"/>
    <w:rsid w:val="008E59A8"/>
    <w:rsid w:val="008E6291"/>
    <w:rsid w:val="008E7618"/>
    <w:rsid w:val="008E7BEB"/>
    <w:rsid w:val="008E7DD6"/>
    <w:rsid w:val="008F02A8"/>
    <w:rsid w:val="008F0434"/>
    <w:rsid w:val="008F0B50"/>
    <w:rsid w:val="008F0DFE"/>
    <w:rsid w:val="008F252D"/>
    <w:rsid w:val="008F3370"/>
    <w:rsid w:val="008F354E"/>
    <w:rsid w:val="008F45FD"/>
    <w:rsid w:val="008F505C"/>
    <w:rsid w:val="008F5C00"/>
    <w:rsid w:val="008F6EE8"/>
    <w:rsid w:val="008F7F47"/>
    <w:rsid w:val="0090023F"/>
    <w:rsid w:val="009005C1"/>
    <w:rsid w:val="00900B24"/>
    <w:rsid w:val="00900D74"/>
    <w:rsid w:val="009017E9"/>
    <w:rsid w:val="00901E43"/>
    <w:rsid w:val="009025A9"/>
    <w:rsid w:val="00903239"/>
    <w:rsid w:val="00903314"/>
    <w:rsid w:val="0090372A"/>
    <w:rsid w:val="00903998"/>
    <w:rsid w:val="009046F2"/>
    <w:rsid w:val="00904B7A"/>
    <w:rsid w:val="009062AC"/>
    <w:rsid w:val="0090694F"/>
    <w:rsid w:val="00906A25"/>
    <w:rsid w:val="009074F8"/>
    <w:rsid w:val="0091018A"/>
    <w:rsid w:val="00910B1F"/>
    <w:rsid w:val="00910B4D"/>
    <w:rsid w:val="00910C4E"/>
    <w:rsid w:val="009112DF"/>
    <w:rsid w:val="00911847"/>
    <w:rsid w:val="00911D82"/>
    <w:rsid w:val="0091248A"/>
    <w:rsid w:val="00912A61"/>
    <w:rsid w:val="00913598"/>
    <w:rsid w:val="00913BDA"/>
    <w:rsid w:val="009151EC"/>
    <w:rsid w:val="00915ADD"/>
    <w:rsid w:val="00915E61"/>
    <w:rsid w:val="00916113"/>
    <w:rsid w:val="00916376"/>
    <w:rsid w:val="00916FF8"/>
    <w:rsid w:val="009178DD"/>
    <w:rsid w:val="0092048C"/>
    <w:rsid w:val="00920BEB"/>
    <w:rsid w:val="00921D00"/>
    <w:rsid w:val="00923A0A"/>
    <w:rsid w:val="00923C54"/>
    <w:rsid w:val="00924504"/>
    <w:rsid w:val="00924864"/>
    <w:rsid w:val="00925C82"/>
    <w:rsid w:val="00926828"/>
    <w:rsid w:val="00927D35"/>
    <w:rsid w:val="00927F6F"/>
    <w:rsid w:val="0093005D"/>
    <w:rsid w:val="00930B96"/>
    <w:rsid w:val="00931A03"/>
    <w:rsid w:val="0093243C"/>
    <w:rsid w:val="009330B3"/>
    <w:rsid w:val="0093325E"/>
    <w:rsid w:val="009333BC"/>
    <w:rsid w:val="00934C90"/>
    <w:rsid w:val="00935B8A"/>
    <w:rsid w:val="00936671"/>
    <w:rsid w:val="00936F1A"/>
    <w:rsid w:val="00940186"/>
    <w:rsid w:val="0094040C"/>
    <w:rsid w:val="00940B08"/>
    <w:rsid w:val="00940BEE"/>
    <w:rsid w:val="00940C00"/>
    <w:rsid w:val="00940E98"/>
    <w:rsid w:val="00941430"/>
    <w:rsid w:val="00942BBA"/>
    <w:rsid w:val="00944620"/>
    <w:rsid w:val="00944CE0"/>
    <w:rsid w:val="00945FD2"/>
    <w:rsid w:val="00946E4B"/>
    <w:rsid w:val="00947065"/>
    <w:rsid w:val="00947103"/>
    <w:rsid w:val="00947A09"/>
    <w:rsid w:val="00947BAF"/>
    <w:rsid w:val="0095027D"/>
    <w:rsid w:val="00950855"/>
    <w:rsid w:val="009514CB"/>
    <w:rsid w:val="009521D7"/>
    <w:rsid w:val="00952713"/>
    <w:rsid w:val="009530BD"/>
    <w:rsid w:val="00953444"/>
    <w:rsid w:val="00953452"/>
    <w:rsid w:val="00953DC7"/>
    <w:rsid w:val="00954089"/>
    <w:rsid w:val="0095458F"/>
    <w:rsid w:val="00954737"/>
    <w:rsid w:val="00954857"/>
    <w:rsid w:val="009548B6"/>
    <w:rsid w:val="00955DB4"/>
    <w:rsid w:val="00956003"/>
    <w:rsid w:val="0095731F"/>
    <w:rsid w:val="00957709"/>
    <w:rsid w:val="009615BE"/>
    <w:rsid w:val="00961605"/>
    <w:rsid w:val="00961AE8"/>
    <w:rsid w:val="00963DEC"/>
    <w:rsid w:val="009644B1"/>
    <w:rsid w:val="00964E2F"/>
    <w:rsid w:val="009653B6"/>
    <w:rsid w:val="0096723E"/>
    <w:rsid w:val="00967E4E"/>
    <w:rsid w:val="00970496"/>
    <w:rsid w:val="00970725"/>
    <w:rsid w:val="00970C70"/>
    <w:rsid w:val="00971115"/>
    <w:rsid w:val="00971DA6"/>
    <w:rsid w:val="00972368"/>
    <w:rsid w:val="00972C46"/>
    <w:rsid w:val="00973333"/>
    <w:rsid w:val="00973629"/>
    <w:rsid w:val="0097380C"/>
    <w:rsid w:val="0097626A"/>
    <w:rsid w:val="0097654C"/>
    <w:rsid w:val="009770CD"/>
    <w:rsid w:val="009770E2"/>
    <w:rsid w:val="00977631"/>
    <w:rsid w:val="00977943"/>
    <w:rsid w:val="009808ED"/>
    <w:rsid w:val="009817FA"/>
    <w:rsid w:val="00982869"/>
    <w:rsid w:val="00982A8F"/>
    <w:rsid w:val="00982CB2"/>
    <w:rsid w:val="00983193"/>
    <w:rsid w:val="0098376D"/>
    <w:rsid w:val="0098398D"/>
    <w:rsid w:val="00983CDA"/>
    <w:rsid w:val="0098559C"/>
    <w:rsid w:val="0098578B"/>
    <w:rsid w:val="0098609F"/>
    <w:rsid w:val="00987584"/>
    <w:rsid w:val="009876CD"/>
    <w:rsid w:val="00987C7C"/>
    <w:rsid w:val="00987DA0"/>
    <w:rsid w:val="00990433"/>
    <w:rsid w:val="00990649"/>
    <w:rsid w:val="009923A7"/>
    <w:rsid w:val="00992569"/>
    <w:rsid w:val="00992C1F"/>
    <w:rsid w:val="00992CCA"/>
    <w:rsid w:val="00994223"/>
    <w:rsid w:val="009954F8"/>
    <w:rsid w:val="009964D2"/>
    <w:rsid w:val="00996710"/>
    <w:rsid w:val="00996951"/>
    <w:rsid w:val="00996D6C"/>
    <w:rsid w:val="00996F69"/>
    <w:rsid w:val="00997669"/>
    <w:rsid w:val="00997C85"/>
    <w:rsid w:val="009A09B5"/>
    <w:rsid w:val="009A0DC4"/>
    <w:rsid w:val="009A131D"/>
    <w:rsid w:val="009A322C"/>
    <w:rsid w:val="009A32C9"/>
    <w:rsid w:val="009A59E6"/>
    <w:rsid w:val="009A66D1"/>
    <w:rsid w:val="009A6D29"/>
    <w:rsid w:val="009A7AE6"/>
    <w:rsid w:val="009A7CEE"/>
    <w:rsid w:val="009B01AE"/>
    <w:rsid w:val="009B058D"/>
    <w:rsid w:val="009B0786"/>
    <w:rsid w:val="009B085E"/>
    <w:rsid w:val="009B0D77"/>
    <w:rsid w:val="009B1022"/>
    <w:rsid w:val="009B1664"/>
    <w:rsid w:val="009B1CD7"/>
    <w:rsid w:val="009B1E34"/>
    <w:rsid w:val="009B2013"/>
    <w:rsid w:val="009B4782"/>
    <w:rsid w:val="009B4FDB"/>
    <w:rsid w:val="009B558F"/>
    <w:rsid w:val="009B5899"/>
    <w:rsid w:val="009B5AF6"/>
    <w:rsid w:val="009B5E73"/>
    <w:rsid w:val="009B61AD"/>
    <w:rsid w:val="009B7995"/>
    <w:rsid w:val="009B7AA4"/>
    <w:rsid w:val="009B7C28"/>
    <w:rsid w:val="009B7D4F"/>
    <w:rsid w:val="009B7DE8"/>
    <w:rsid w:val="009C0CD4"/>
    <w:rsid w:val="009C2322"/>
    <w:rsid w:val="009C315C"/>
    <w:rsid w:val="009C4386"/>
    <w:rsid w:val="009C4788"/>
    <w:rsid w:val="009C49A0"/>
    <w:rsid w:val="009C5465"/>
    <w:rsid w:val="009C6E6A"/>
    <w:rsid w:val="009C78F6"/>
    <w:rsid w:val="009D0470"/>
    <w:rsid w:val="009D0E81"/>
    <w:rsid w:val="009D1DBD"/>
    <w:rsid w:val="009D2CF0"/>
    <w:rsid w:val="009D3792"/>
    <w:rsid w:val="009D4569"/>
    <w:rsid w:val="009D5E19"/>
    <w:rsid w:val="009D62F5"/>
    <w:rsid w:val="009D6523"/>
    <w:rsid w:val="009D710E"/>
    <w:rsid w:val="009D76FC"/>
    <w:rsid w:val="009E04D0"/>
    <w:rsid w:val="009E184D"/>
    <w:rsid w:val="009E4758"/>
    <w:rsid w:val="009E591E"/>
    <w:rsid w:val="009E60A5"/>
    <w:rsid w:val="009E71F4"/>
    <w:rsid w:val="009F017A"/>
    <w:rsid w:val="009F053C"/>
    <w:rsid w:val="009F0705"/>
    <w:rsid w:val="009F15E1"/>
    <w:rsid w:val="009F1948"/>
    <w:rsid w:val="009F1B8D"/>
    <w:rsid w:val="009F255C"/>
    <w:rsid w:val="009F2F54"/>
    <w:rsid w:val="009F2FB4"/>
    <w:rsid w:val="009F33CE"/>
    <w:rsid w:val="009F4999"/>
    <w:rsid w:val="009F4D45"/>
    <w:rsid w:val="009F4DA9"/>
    <w:rsid w:val="009F516C"/>
    <w:rsid w:val="009F64C3"/>
    <w:rsid w:val="009F6BC3"/>
    <w:rsid w:val="009F7835"/>
    <w:rsid w:val="009F7C29"/>
    <w:rsid w:val="00A0031F"/>
    <w:rsid w:val="00A008FE"/>
    <w:rsid w:val="00A00BC3"/>
    <w:rsid w:val="00A016AD"/>
    <w:rsid w:val="00A01C24"/>
    <w:rsid w:val="00A01DCF"/>
    <w:rsid w:val="00A02262"/>
    <w:rsid w:val="00A02578"/>
    <w:rsid w:val="00A027AD"/>
    <w:rsid w:val="00A02CD3"/>
    <w:rsid w:val="00A03225"/>
    <w:rsid w:val="00A0326D"/>
    <w:rsid w:val="00A03936"/>
    <w:rsid w:val="00A03FD7"/>
    <w:rsid w:val="00A043FF"/>
    <w:rsid w:val="00A0472D"/>
    <w:rsid w:val="00A05321"/>
    <w:rsid w:val="00A060C1"/>
    <w:rsid w:val="00A0627B"/>
    <w:rsid w:val="00A0633B"/>
    <w:rsid w:val="00A06836"/>
    <w:rsid w:val="00A070C7"/>
    <w:rsid w:val="00A0758F"/>
    <w:rsid w:val="00A0794D"/>
    <w:rsid w:val="00A10577"/>
    <w:rsid w:val="00A1072B"/>
    <w:rsid w:val="00A11AB1"/>
    <w:rsid w:val="00A11DA3"/>
    <w:rsid w:val="00A124A2"/>
    <w:rsid w:val="00A13721"/>
    <w:rsid w:val="00A14DF6"/>
    <w:rsid w:val="00A15FF9"/>
    <w:rsid w:val="00A16141"/>
    <w:rsid w:val="00A1691A"/>
    <w:rsid w:val="00A17A63"/>
    <w:rsid w:val="00A209E6"/>
    <w:rsid w:val="00A2186F"/>
    <w:rsid w:val="00A21AB5"/>
    <w:rsid w:val="00A235A1"/>
    <w:rsid w:val="00A23F42"/>
    <w:rsid w:val="00A242FE"/>
    <w:rsid w:val="00A24B47"/>
    <w:rsid w:val="00A24B8C"/>
    <w:rsid w:val="00A24BE1"/>
    <w:rsid w:val="00A25597"/>
    <w:rsid w:val="00A261C2"/>
    <w:rsid w:val="00A2743C"/>
    <w:rsid w:val="00A277A2"/>
    <w:rsid w:val="00A27D27"/>
    <w:rsid w:val="00A303CB"/>
    <w:rsid w:val="00A30574"/>
    <w:rsid w:val="00A308E0"/>
    <w:rsid w:val="00A318C7"/>
    <w:rsid w:val="00A32904"/>
    <w:rsid w:val="00A329FA"/>
    <w:rsid w:val="00A330BD"/>
    <w:rsid w:val="00A333B8"/>
    <w:rsid w:val="00A345A6"/>
    <w:rsid w:val="00A34614"/>
    <w:rsid w:val="00A34949"/>
    <w:rsid w:val="00A363C8"/>
    <w:rsid w:val="00A3692B"/>
    <w:rsid w:val="00A369A9"/>
    <w:rsid w:val="00A36BC9"/>
    <w:rsid w:val="00A36E5A"/>
    <w:rsid w:val="00A3767A"/>
    <w:rsid w:val="00A37C07"/>
    <w:rsid w:val="00A40717"/>
    <w:rsid w:val="00A40FB5"/>
    <w:rsid w:val="00A418F1"/>
    <w:rsid w:val="00A41D8C"/>
    <w:rsid w:val="00A4243D"/>
    <w:rsid w:val="00A42DC2"/>
    <w:rsid w:val="00A42E19"/>
    <w:rsid w:val="00A43C2D"/>
    <w:rsid w:val="00A442C6"/>
    <w:rsid w:val="00A45391"/>
    <w:rsid w:val="00A4576A"/>
    <w:rsid w:val="00A459B7"/>
    <w:rsid w:val="00A459C4"/>
    <w:rsid w:val="00A45B2C"/>
    <w:rsid w:val="00A4625F"/>
    <w:rsid w:val="00A4709B"/>
    <w:rsid w:val="00A47857"/>
    <w:rsid w:val="00A47C42"/>
    <w:rsid w:val="00A47F86"/>
    <w:rsid w:val="00A51D70"/>
    <w:rsid w:val="00A526BA"/>
    <w:rsid w:val="00A53132"/>
    <w:rsid w:val="00A53628"/>
    <w:rsid w:val="00A5393B"/>
    <w:rsid w:val="00A53BB6"/>
    <w:rsid w:val="00A54FDE"/>
    <w:rsid w:val="00A555BD"/>
    <w:rsid w:val="00A5589D"/>
    <w:rsid w:val="00A56018"/>
    <w:rsid w:val="00A56792"/>
    <w:rsid w:val="00A571D9"/>
    <w:rsid w:val="00A57B50"/>
    <w:rsid w:val="00A60E6A"/>
    <w:rsid w:val="00A62DEB"/>
    <w:rsid w:val="00A6439D"/>
    <w:rsid w:val="00A671C0"/>
    <w:rsid w:val="00A67287"/>
    <w:rsid w:val="00A672C5"/>
    <w:rsid w:val="00A67340"/>
    <w:rsid w:val="00A70526"/>
    <w:rsid w:val="00A7054F"/>
    <w:rsid w:val="00A707DB"/>
    <w:rsid w:val="00A70E60"/>
    <w:rsid w:val="00A7101F"/>
    <w:rsid w:val="00A71451"/>
    <w:rsid w:val="00A733A8"/>
    <w:rsid w:val="00A738A1"/>
    <w:rsid w:val="00A74D9B"/>
    <w:rsid w:val="00A75C72"/>
    <w:rsid w:val="00A76AB5"/>
    <w:rsid w:val="00A76AFB"/>
    <w:rsid w:val="00A77234"/>
    <w:rsid w:val="00A8004D"/>
    <w:rsid w:val="00A82149"/>
    <w:rsid w:val="00A824C7"/>
    <w:rsid w:val="00A82BD5"/>
    <w:rsid w:val="00A82BFE"/>
    <w:rsid w:val="00A83C33"/>
    <w:rsid w:val="00A83D7C"/>
    <w:rsid w:val="00A84202"/>
    <w:rsid w:val="00A84609"/>
    <w:rsid w:val="00A84B0D"/>
    <w:rsid w:val="00A853A5"/>
    <w:rsid w:val="00A8580A"/>
    <w:rsid w:val="00A85C5A"/>
    <w:rsid w:val="00A9039E"/>
    <w:rsid w:val="00A90A77"/>
    <w:rsid w:val="00A91149"/>
    <w:rsid w:val="00A91184"/>
    <w:rsid w:val="00A93BEF"/>
    <w:rsid w:val="00A94BDD"/>
    <w:rsid w:val="00A94F25"/>
    <w:rsid w:val="00A968F8"/>
    <w:rsid w:val="00A96DA5"/>
    <w:rsid w:val="00A96E1A"/>
    <w:rsid w:val="00A97F79"/>
    <w:rsid w:val="00AA053E"/>
    <w:rsid w:val="00AA08B2"/>
    <w:rsid w:val="00AA0D2D"/>
    <w:rsid w:val="00AA0E21"/>
    <w:rsid w:val="00AA1AF0"/>
    <w:rsid w:val="00AA1DA2"/>
    <w:rsid w:val="00AA2AAC"/>
    <w:rsid w:val="00AA2EBB"/>
    <w:rsid w:val="00AA423E"/>
    <w:rsid w:val="00AA46EB"/>
    <w:rsid w:val="00AA4DFF"/>
    <w:rsid w:val="00AA4FA9"/>
    <w:rsid w:val="00AA5670"/>
    <w:rsid w:val="00AB0044"/>
    <w:rsid w:val="00AB02E1"/>
    <w:rsid w:val="00AB0727"/>
    <w:rsid w:val="00AB1948"/>
    <w:rsid w:val="00AB1F4F"/>
    <w:rsid w:val="00AB20BD"/>
    <w:rsid w:val="00AB3510"/>
    <w:rsid w:val="00AB3A1D"/>
    <w:rsid w:val="00AB3B6C"/>
    <w:rsid w:val="00AB3C99"/>
    <w:rsid w:val="00AB3CC1"/>
    <w:rsid w:val="00AB4470"/>
    <w:rsid w:val="00AB44BA"/>
    <w:rsid w:val="00AB46CF"/>
    <w:rsid w:val="00AB4B7C"/>
    <w:rsid w:val="00AB4D83"/>
    <w:rsid w:val="00AB4E1B"/>
    <w:rsid w:val="00AB4F65"/>
    <w:rsid w:val="00AB5091"/>
    <w:rsid w:val="00AB51B7"/>
    <w:rsid w:val="00AB5738"/>
    <w:rsid w:val="00AB58AC"/>
    <w:rsid w:val="00AB5B46"/>
    <w:rsid w:val="00AB6317"/>
    <w:rsid w:val="00AC05BF"/>
    <w:rsid w:val="00AC069C"/>
    <w:rsid w:val="00AC115C"/>
    <w:rsid w:val="00AC22EA"/>
    <w:rsid w:val="00AC2679"/>
    <w:rsid w:val="00AC39B8"/>
    <w:rsid w:val="00AC3DFF"/>
    <w:rsid w:val="00AC45A1"/>
    <w:rsid w:val="00AC4EF8"/>
    <w:rsid w:val="00AC6B27"/>
    <w:rsid w:val="00AD1290"/>
    <w:rsid w:val="00AD1711"/>
    <w:rsid w:val="00AD1A4A"/>
    <w:rsid w:val="00AD1A7D"/>
    <w:rsid w:val="00AD1D19"/>
    <w:rsid w:val="00AD2C8F"/>
    <w:rsid w:val="00AD5283"/>
    <w:rsid w:val="00AD5A54"/>
    <w:rsid w:val="00AD64FE"/>
    <w:rsid w:val="00AD655B"/>
    <w:rsid w:val="00AD6B94"/>
    <w:rsid w:val="00AD6C1E"/>
    <w:rsid w:val="00AD6FD5"/>
    <w:rsid w:val="00AE0749"/>
    <w:rsid w:val="00AE0B36"/>
    <w:rsid w:val="00AE1082"/>
    <w:rsid w:val="00AE1686"/>
    <w:rsid w:val="00AE1E55"/>
    <w:rsid w:val="00AE22F4"/>
    <w:rsid w:val="00AE230E"/>
    <w:rsid w:val="00AE2E36"/>
    <w:rsid w:val="00AE5F62"/>
    <w:rsid w:val="00AE65B3"/>
    <w:rsid w:val="00AE68BE"/>
    <w:rsid w:val="00AE6DAB"/>
    <w:rsid w:val="00AE6E19"/>
    <w:rsid w:val="00AF018C"/>
    <w:rsid w:val="00AF1239"/>
    <w:rsid w:val="00AF1318"/>
    <w:rsid w:val="00AF134A"/>
    <w:rsid w:val="00AF1EAA"/>
    <w:rsid w:val="00AF1F5D"/>
    <w:rsid w:val="00AF30B9"/>
    <w:rsid w:val="00AF3358"/>
    <w:rsid w:val="00AF3A0C"/>
    <w:rsid w:val="00AF3C16"/>
    <w:rsid w:val="00AF3EFB"/>
    <w:rsid w:val="00AF459A"/>
    <w:rsid w:val="00AF45EF"/>
    <w:rsid w:val="00AF48CC"/>
    <w:rsid w:val="00AF4E37"/>
    <w:rsid w:val="00AF56AF"/>
    <w:rsid w:val="00AF62A2"/>
    <w:rsid w:val="00AF6568"/>
    <w:rsid w:val="00AF6BB8"/>
    <w:rsid w:val="00AF6E7F"/>
    <w:rsid w:val="00AF7473"/>
    <w:rsid w:val="00AF7A76"/>
    <w:rsid w:val="00AF7AB2"/>
    <w:rsid w:val="00AF7C87"/>
    <w:rsid w:val="00AF7D48"/>
    <w:rsid w:val="00AF7F7E"/>
    <w:rsid w:val="00B0096D"/>
    <w:rsid w:val="00B01756"/>
    <w:rsid w:val="00B01805"/>
    <w:rsid w:val="00B031D8"/>
    <w:rsid w:val="00B03424"/>
    <w:rsid w:val="00B052A8"/>
    <w:rsid w:val="00B05D7C"/>
    <w:rsid w:val="00B064C9"/>
    <w:rsid w:val="00B072BC"/>
    <w:rsid w:val="00B0749B"/>
    <w:rsid w:val="00B07B99"/>
    <w:rsid w:val="00B07D63"/>
    <w:rsid w:val="00B106C0"/>
    <w:rsid w:val="00B11170"/>
    <w:rsid w:val="00B12D9C"/>
    <w:rsid w:val="00B12DA6"/>
    <w:rsid w:val="00B139AC"/>
    <w:rsid w:val="00B13B52"/>
    <w:rsid w:val="00B14C71"/>
    <w:rsid w:val="00B15658"/>
    <w:rsid w:val="00B16635"/>
    <w:rsid w:val="00B20E52"/>
    <w:rsid w:val="00B22040"/>
    <w:rsid w:val="00B24005"/>
    <w:rsid w:val="00B24737"/>
    <w:rsid w:val="00B249D0"/>
    <w:rsid w:val="00B24A30"/>
    <w:rsid w:val="00B25609"/>
    <w:rsid w:val="00B25E5D"/>
    <w:rsid w:val="00B2745D"/>
    <w:rsid w:val="00B27772"/>
    <w:rsid w:val="00B3007F"/>
    <w:rsid w:val="00B309AE"/>
    <w:rsid w:val="00B32BD0"/>
    <w:rsid w:val="00B32E91"/>
    <w:rsid w:val="00B330FE"/>
    <w:rsid w:val="00B331D3"/>
    <w:rsid w:val="00B33963"/>
    <w:rsid w:val="00B34438"/>
    <w:rsid w:val="00B354A5"/>
    <w:rsid w:val="00B35956"/>
    <w:rsid w:val="00B3602F"/>
    <w:rsid w:val="00B3666A"/>
    <w:rsid w:val="00B4035C"/>
    <w:rsid w:val="00B41DFE"/>
    <w:rsid w:val="00B41FBC"/>
    <w:rsid w:val="00B42451"/>
    <w:rsid w:val="00B4292F"/>
    <w:rsid w:val="00B435DC"/>
    <w:rsid w:val="00B43A7B"/>
    <w:rsid w:val="00B43C26"/>
    <w:rsid w:val="00B461FF"/>
    <w:rsid w:val="00B468D9"/>
    <w:rsid w:val="00B46DE6"/>
    <w:rsid w:val="00B46E7F"/>
    <w:rsid w:val="00B47C34"/>
    <w:rsid w:val="00B50547"/>
    <w:rsid w:val="00B5129B"/>
    <w:rsid w:val="00B5134F"/>
    <w:rsid w:val="00B51C2A"/>
    <w:rsid w:val="00B5295D"/>
    <w:rsid w:val="00B53356"/>
    <w:rsid w:val="00B535EE"/>
    <w:rsid w:val="00B53E8E"/>
    <w:rsid w:val="00B53FD2"/>
    <w:rsid w:val="00B54022"/>
    <w:rsid w:val="00B543A2"/>
    <w:rsid w:val="00B552D6"/>
    <w:rsid w:val="00B55920"/>
    <w:rsid w:val="00B56943"/>
    <w:rsid w:val="00B56E5F"/>
    <w:rsid w:val="00B5727E"/>
    <w:rsid w:val="00B57375"/>
    <w:rsid w:val="00B57505"/>
    <w:rsid w:val="00B60262"/>
    <w:rsid w:val="00B60C43"/>
    <w:rsid w:val="00B6133D"/>
    <w:rsid w:val="00B61426"/>
    <w:rsid w:val="00B61AA2"/>
    <w:rsid w:val="00B626AD"/>
    <w:rsid w:val="00B627A4"/>
    <w:rsid w:val="00B6334D"/>
    <w:rsid w:val="00B63A5B"/>
    <w:rsid w:val="00B63DA8"/>
    <w:rsid w:val="00B63E3C"/>
    <w:rsid w:val="00B648BD"/>
    <w:rsid w:val="00B65004"/>
    <w:rsid w:val="00B65C31"/>
    <w:rsid w:val="00B65C97"/>
    <w:rsid w:val="00B65DD3"/>
    <w:rsid w:val="00B66866"/>
    <w:rsid w:val="00B6742B"/>
    <w:rsid w:val="00B702FE"/>
    <w:rsid w:val="00B70C37"/>
    <w:rsid w:val="00B70FFA"/>
    <w:rsid w:val="00B712D6"/>
    <w:rsid w:val="00B71796"/>
    <w:rsid w:val="00B71FF5"/>
    <w:rsid w:val="00B72A30"/>
    <w:rsid w:val="00B75857"/>
    <w:rsid w:val="00B7598C"/>
    <w:rsid w:val="00B764BF"/>
    <w:rsid w:val="00B7750F"/>
    <w:rsid w:val="00B82172"/>
    <w:rsid w:val="00B82A3A"/>
    <w:rsid w:val="00B82B37"/>
    <w:rsid w:val="00B830D0"/>
    <w:rsid w:val="00B837AB"/>
    <w:rsid w:val="00B84C3F"/>
    <w:rsid w:val="00B87276"/>
    <w:rsid w:val="00B87C1B"/>
    <w:rsid w:val="00B9002C"/>
    <w:rsid w:val="00B9328C"/>
    <w:rsid w:val="00B94288"/>
    <w:rsid w:val="00B94691"/>
    <w:rsid w:val="00B95C18"/>
    <w:rsid w:val="00B95DD3"/>
    <w:rsid w:val="00B9632E"/>
    <w:rsid w:val="00B967E1"/>
    <w:rsid w:val="00B978DE"/>
    <w:rsid w:val="00BA016D"/>
    <w:rsid w:val="00BA072E"/>
    <w:rsid w:val="00BA0BB8"/>
    <w:rsid w:val="00BA1726"/>
    <w:rsid w:val="00BA1795"/>
    <w:rsid w:val="00BA2157"/>
    <w:rsid w:val="00BA3649"/>
    <w:rsid w:val="00BA4629"/>
    <w:rsid w:val="00BA4CBC"/>
    <w:rsid w:val="00BA4D16"/>
    <w:rsid w:val="00BA5AA4"/>
    <w:rsid w:val="00BA5E09"/>
    <w:rsid w:val="00BA61A3"/>
    <w:rsid w:val="00BA6659"/>
    <w:rsid w:val="00BA6880"/>
    <w:rsid w:val="00BA702E"/>
    <w:rsid w:val="00BA717A"/>
    <w:rsid w:val="00BA744C"/>
    <w:rsid w:val="00BA7483"/>
    <w:rsid w:val="00BA772D"/>
    <w:rsid w:val="00BA7FEB"/>
    <w:rsid w:val="00BB038C"/>
    <w:rsid w:val="00BB0851"/>
    <w:rsid w:val="00BB0C28"/>
    <w:rsid w:val="00BB12A1"/>
    <w:rsid w:val="00BB14F6"/>
    <w:rsid w:val="00BB2048"/>
    <w:rsid w:val="00BB225E"/>
    <w:rsid w:val="00BB2312"/>
    <w:rsid w:val="00BB3288"/>
    <w:rsid w:val="00BB35E4"/>
    <w:rsid w:val="00BB4CAE"/>
    <w:rsid w:val="00BB5FF5"/>
    <w:rsid w:val="00BB7D72"/>
    <w:rsid w:val="00BC015D"/>
    <w:rsid w:val="00BC0DC5"/>
    <w:rsid w:val="00BC0E0A"/>
    <w:rsid w:val="00BC100B"/>
    <w:rsid w:val="00BC1569"/>
    <w:rsid w:val="00BC1579"/>
    <w:rsid w:val="00BC1A46"/>
    <w:rsid w:val="00BC2D7D"/>
    <w:rsid w:val="00BC35D5"/>
    <w:rsid w:val="00BC37A5"/>
    <w:rsid w:val="00BC39BD"/>
    <w:rsid w:val="00BC3A22"/>
    <w:rsid w:val="00BC49E5"/>
    <w:rsid w:val="00BC4A60"/>
    <w:rsid w:val="00BC4ACE"/>
    <w:rsid w:val="00BC5962"/>
    <w:rsid w:val="00BC6BD7"/>
    <w:rsid w:val="00BC73D1"/>
    <w:rsid w:val="00BC76DD"/>
    <w:rsid w:val="00BD17B3"/>
    <w:rsid w:val="00BD2025"/>
    <w:rsid w:val="00BD255E"/>
    <w:rsid w:val="00BD2632"/>
    <w:rsid w:val="00BD300B"/>
    <w:rsid w:val="00BD34DB"/>
    <w:rsid w:val="00BD3559"/>
    <w:rsid w:val="00BD47AA"/>
    <w:rsid w:val="00BD52F9"/>
    <w:rsid w:val="00BD54AC"/>
    <w:rsid w:val="00BD61C1"/>
    <w:rsid w:val="00BD63C4"/>
    <w:rsid w:val="00BD6644"/>
    <w:rsid w:val="00BD6F2A"/>
    <w:rsid w:val="00BD762A"/>
    <w:rsid w:val="00BE00B0"/>
    <w:rsid w:val="00BE0123"/>
    <w:rsid w:val="00BE10DB"/>
    <w:rsid w:val="00BE2D05"/>
    <w:rsid w:val="00BE36CC"/>
    <w:rsid w:val="00BE452F"/>
    <w:rsid w:val="00BE4C8D"/>
    <w:rsid w:val="00BE522B"/>
    <w:rsid w:val="00BE5BF3"/>
    <w:rsid w:val="00BE698D"/>
    <w:rsid w:val="00BE7385"/>
    <w:rsid w:val="00BE7651"/>
    <w:rsid w:val="00BF060B"/>
    <w:rsid w:val="00BF0875"/>
    <w:rsid w:val="00BF0976"/>
    <w:rsid w:val="00BF1726"/>
    <w:rsid w:val="00BF29D8"/>
    <w:rsid w:val="00BF3002"/>
    <w:rsid w:val="00BF30AA"/>
    <w:rsid w:val="00BF3429"/>
    <w:rsid w:val="00BF343C"/>
    <w:rsid w:val="00BF4307"/>
    <w:rsid w:val="00BF4DBC"/>
    <w:rsid w:val="00BF58B3"/>
    <w:rsid w:val="00BF611A"/>
    <w:rsid w:val="00BF6647"/>
    <w:rsid w:val="00BF6BCC"/>
    <w:rsid w:val="00BF7FA3"/>
    <w:rsid w:val="00C0098F"/>
    <w:rsid w:val="00C00F7F"/>
    <w:rsid w:val="00C015A8"/>
    <w:rsid w:val="00C01DA6"/>
    <w:rsid w:val="00C02182"/>
    <w:rsid w:val="00C03DB9"/>
    <w:rsid w:val="00C049FF"/>
    <w:rsid w:val="00C04E31"/>
    <w:rsid w:val="00C05857"/>
    <w:rsid w:val="00C05FEF"/>
    <w:rsid w:val="00C060C3"/>
    <w:rsid w:val="00C06B11"/>
    <w:rsid w:val="00C07E28"/>
    <w:rsid w:val="00C1082E"/>
    <w:rsid w:val="00C11CA4"/>
    <w:rsid w:val="00C1212F"/>
    <w:rsid w:val="00C12856"/>
    <w:rsid w:val="00C13418"/>
    <w:rsid w:val="00C1399F"/>
    <w:rsid w:val="00C15C5A"/>
    <w:rsid w:val="00C164C8"/>
    <w:rsid w:val="00C20007"/>
    <w:rsid w:val="00C20139"/>
    <w:rsid w:val="00C206DA"/>
    <w:rsid w:val="00C20AF8"/>
    <w:rsid w:val="00C22A72"/>
    <w:rsid w:val="00C24628"/>
    <w:rsid w:val="00C2539A"/>
    <w:rsid w:val="00C25925"/>
    <w:rsid w:val="00C25EF1"/>
    <w:rsid w:val="00C26622"/>
    <w:rsid w:val="00C27764"/>
    <w:rsid w:val="00C27900"/>
    <w:rsid w:val="00C3101A"/>
    <w:rsid w:val="00C31659"/>
    <w:rsid w:val="00C32168"/>
    <w:rsid w:val="00C332CB"/>
    <w:rsid w:val="00C34C76"/>
    <w:rsid w:val="00C3519B"/>
    <w:rsid w:val="00C37A75"/>
    <w:rsid w:val="00C37D43"/>
    <w:rsid w:val="00C4014D"/>
    <w:rsid w:val="00C406FD"/>
    <w:rsid w:val="00C40A94"/>
    <w:rsid w:val="00C40D86"/>
    <w:rsid w:val="00C414EC"/>
    <w:rsid w:val="00C41F8C"/>
    <w:rsid w:val="00C4210A"/>
    <w:rsid w:val="00C42628"/>
    <w:rsid w:val="00C432F2"/>
    <w:rsid w:val="00C47BE1"/>
    <w:rsid w:val="00C47C6B"/>
    <w:rsid w:val="00C47D68"/>
    <w:rsid w:val="00C503B8"/>
    <w:rsid w:val="00C5080E"/>
    <w:rsid w:val="00C527AA"/>
    <w:rsid w:val="00C52B23"/>
    <w:rsid w:val="00C535A2"/>
    <w:rsid w:val="00C54A31"/>
    <w:rsid w:val="00C553C1"/>
    <w:rsid w:val="00C57072"/>
    <w:rsid w:val="00C571DB"/>
    <w:rsid w:val="00C573B6"/>
    <w:rsid w:val="00C57608"/>
    <w:rsid w:val="00C602FD"/>
    <w:rsid w:val="00C605A8"/>
    <w:rsid w:val="00C60D2C"/>
    <w:rsid w:val="00C60EE9"/>
    <w:rsid w:val="00C613F0"/>
    <w:rsid w:val="00C6181F"/>
    <w:rsid w:val="00C618AD"/>
    <w:rsid w:val="00C61A19"/>
    <w:rsid w:val="00C61B30"/>
    <w:rsid w:val="00C61F7D"/>
    <w:rsid w:val="00C62838"/>
    <w:rsid w:val="00C6309D"/>
    <w:rsid w:val="00C63436"/>
    <w:rsid w:val="00C636D0"/>
    <w:rsid w:val="00C63CB1"/>
    <w:rsid w:val="00C64B05"/>
    <w:rsid w:val="00C662F5"/>
    <w:rsid w:val="00C664CD"/>
    <w:rsid w:val="00C6674F"/>
    <w:rsid w:val="00C676BE"/>
    <w:rsid w:val="00C67E94"/>
    <w:rsid w:val="00C704D3"/>
    <w:rsid w:val="00C704DB"/>
    <w:rsid w:val="00C70CBA"/>
    <w:rsid w:val="00C73C73"/>
    <w:rsid w:val="00C73D79"/>
    <w:rsid w:val="00C73EF6"/>
    <w:rsid w:val="00C74374"/>
    <w:rsid w:val="00C7474C"/>
    <w:rsid w:val="00C7628E"/>
    <w:rsid w:val="00C767BD"/>
    <w:rsid w:val="00C77810"/>
    <w:rsid w:val="00C80D21"/>
    <w:rsid w:val="00C81039"/>
    <w:rsid w:val="00C81406"/>
    <w:rsid w:val="00C8177C"/>
    <w:rsid w:val="00C81853"/>
    <w:rsid w:val="00C83374"/>
    <w:rsid w:val="00C836D6"/>
    <w:rsid w:val="00C83E9C"/>
    <w:rsid w:val="00C84763"/>
    <w:rsid w:val="00C84802"/>
    <w:rsid w:val="00C84B68"/>
    <w:rsid w:val="00C84C6B"/>
    <w:rsid w:val="00C85B9B"/>
    <w:rsid w:val="00C861F0"/>
    <w:rsid w:val="00C862FC"/>
    <w:rsid w:val="00C86D74"/>
    <w:rsid w:val="00C86F96"/>
    <w:rsid w:val="00C8711C"/>
    <w:rsid w:val="00C8768B"/>
    <w:rsid w:val="00C87769"/>
    <w:rsid w:val="00C87916"/>
    <w:rsid w:val="00C9028C"/>
    <w:rsid w:val="00C90512"/>
    <w:rsid w:val="00C920E2"/>
    <w:rsid w:val="00C92945"/>
    <w:rsid w:val="00C92E19"/>
    <w:rsid w:val="00C942C5"/>
    <w:rsid w:val="00C947EC"/>
    <w:rsid w:val="00C94AF7"/>
    <w:rsid w:val="00C94C61"/>
    <w:rsid w:val="00C94E4C"/>
    <w:rsid w:val="00C94F08"/>
    <w:rsid w:val="00C9696B"/>
    <w:rsid w:val="00C96A13"/>
    <w:rsid w:val="00C96A53"/>
    <w:rsid w:val="00C96CBB"/>
    <w:rsid w:val="00CA0A2E"/>
    <w:rsid w:val="00CA1CBA"/>
    <w:rsid w:val="00CA203F"/>
    <w:rsid w:val="00CA204D"/>
    <w:rsid w:val="00CA314F"/>
    <w:rsid w:val="00CA324B"/>
    <w:rsid w:val="00CA3830"/>
    <w:rsid w:val="00CA3833"/>
    <w:rsid w:val="00CA407D"/>
    <w:rsid w:val="00CA4CBF"/>
    <w:rsid w:val="00CA4DF3"/>
    <w:rsid w:val="00CA5D6B"/>
    <w:rsid w:val="00CA661A"/>
    <w:rsid w:val="00CA6A4F"/>
    <w:rsid w:val="00CA7402"/>
    <w:rsid w:val="00CA7504"/>
    <w:rsid w:val="00CA7EA5"/>
    <w:rsid w:val="00CB0124"/>
    <w:rsid w:val="00CB0F3D"/>
    <w:rsid w:val="00CB17CD"/>
    <w:rsid w:val="00CB2D7D"/>
    <w:rsid w:val="00CB32BA"/>
    <w:rsid w:val="00CB5742"/>
    <w:rsid w:val="00CC186E"/>
    <w:rsid w:val="00CC25E5"/>
    <w:rsid w:val="00CC315C"/>
    <w:rsid w:val="00CC36F8"/>
    <w:rsid w:val="00CC44E3"/>
    <w:rsid w:val="00CC4D42"/>
    <w:rsid w:val="00CC4E87"/>
    <w:rsid w:val="00CC4F00"/>
    <w:rsid w:val="00CC4FBF"/>
    <w:rsid w:val="00CC59A6"/>
    <w:rsid w:val="00CC5DC4"/>
    <w:rsid w:val="00CC6EFC"/>
    <w:rsid w:val="00CC7800"/>
    <w:rsid w:val="00CC78AF"/>
    <w:rsid w:val="00CD0BB4"/>
    <w:rsid w:val="00CD150C"/>
    <w:rsid w:val="00CD19BB"/>
    <w:rsid w:val="00CD1C08"/>
    <w:rsid w:val="00CD2004"/>
    <w:rsid w:val="00CD272B"/>
    <w:rsid w:val="00CD3847"/>
    <w:rsid w:val="00CD493D"/>
    <w:rsid w:val="00CD54D3"/>
    <w:rsid w:val="00CD5C30"/>
    <w:rsid w:val="00CD6619"/>
    <w:rsid w:val="00CD7907"/>
    <w:rsid w:val="00CD7F83"/>
    <w:rsid w:val="00CE0E89"/>
    <w:rsid w:val="00CE0EF7"/>
    <w:rsid w:val="00CE10BF"/>
    <w:rsid w:val="00CE14A9"/>
    <w:rsid w:val="00CE1943"/>
    <w:rsid w:val="00CE2815"/>
    <w:rsid w:val="00CE29C0"/>
    <w:rsid w:val="00CE2E3F"/>
    <w:rsid w:val="00CE3805"/>
    <w:rsid w:val="00CE533F"/>
    <w:rsid w:val="00CE5B22"/>
    <w:rsid w:val="00CE5D7C"/>
    <w:rsid w:val="00CE65D1"/>
    <w:rsid w:val="00CE6F2B"/>
    <w:rsid w:val="00CE7B5F"/>
    <w:rsid w:val="00CF082B"/>
    <w:rsid w:val="00CF0942"/>
    <w:rsid w:val="00CF0A82"/>
    <w:rsid w:val="00CF2708"/>
    <w:rsid w:val="00CF291D"/>
    <w:rsid w:val="00CF3865"/>
    <w:rsid w:val="00CF3898"/>
    <w:rsid w:val="00CF42BB"/>
    <w:rsid w:val="00CF5B24"/>
    <w:rsid w:val="00CF5D4E"/>
    <w:rsid w:val="00CF630E"/>
    <w:rsid w:val="00CF6B6E"/>
    <w:rsid w:val="00CF76B2"/>
    <w:rsid w:val="00D00260"/>
    <w:rsid w:val="00D0143F"/>
    <w:rsid w:val="00D01A23"/>
    <w:rsid w:val="00D02AFC"/>
    <w:rsid w:val="00D03B1F"/>
    <w:rsid w:val="00D054B7"/>
    <w:rsid w:val="00D05D9F"/>
    <w:rsid w:val="00D07DF2"/>
    <w:rsid w:val="00D102E8"/>
    <w:rsid w:val="00D1116B"/>
    <w:rsid w:val="00D112C3"/>
    <w:rsid w:val="00D11B40"/>
    <w:rsid w:val="00D11FE0"/>
    <w:rsid w:val="00D12095"/>
    <w:rsid w:val="00D130D8"/>
    <w:rsid w:val="00D132E3"/>
    <w:rsid w:val="00D1433C"/>
    <w:rsid w:val="00D14586"/>
    <w:rsid w:val="00D1467B"/>
    <w:rsid w:val="00D15CDC"/>
    <w:rsid w:val="00D1602E"/>
    <w:rsid w:val="00D16572"/>
    <w:rsid w:val="00D17A5B"/>
    <w:rsid w:val="00D209C8"/>
    <w:rsid w:val="00D21350"/>
    <w:rsid w:val="00D21380"/>
    <w:rsid w:val="00D21F90"/>
    <w:rsid w:val="00D24913"/>
    <w:rsid w:val="00D258CB"/>
    <w:rsid w:val="00D25A39"/>
    <w:rsid w:val="00D2699B"/>
    <w:rsid w:val="00D26BD3"/>
    <w:rsid w:val="00D26C69"/>
    <w:rsid w:val="00D27C48"/>
    <w:rsid w:val="00D27C53"/>
    <w:rsid w:val="00D30289"/>
    <w:rsid w:val="00D3088D"/>
    <w:rsid w:val="00D3142B"/>
    <w:rsid w:val="00D3231B"/>
    <w:rsid w:val="00D325FF"/>
    <w:rsid w:val="00D32729"/>
    <w:rsid w:val="00D33F51"/>
    <w:rsid w:val="00D34C2D"/>
    <w:rsid w:val="00D352E0"/>
    <w:rsid w:val="00D35853"/>
    <w:rsid w:val="00D358C0"/>
    <w:rsid w:val="00D3599C"/>
    <w:rsid w:val="00D377E3"/>
    <w:rsid w:val="00D400AD"/>
    <w:rsid w:val="00D40FE6"/>
    <w:rsid w:val="00D41017"/>
    <w:rsid w:val="00D42244"/>
    <w:rsid w:val="00D426E6"/>
    <w:rsid w:val="00D42B1D"/>
    <w:rsid w:val="00D42CAE"/>
    <w:rsid w:val="00D4326A"/>
    <w:rsid w:val="00D437CA"/>
    <w:rsid w:val="00D43C20"/>
    <w:rsid w:val="00D43E9E"/>
    <w:rsid w:val="00D443E4"/>
    <w:rsid w:val="00D44668"/>
    <w:rsid w:val="00D44956"/>
    <w:rsid w:val="00D4569F"/>
    <w:rsid w:val="00D46AB2"/>
    <w:rsid w:val="00D503C7"/>
    <w:rsid w:val="00D5072C"/>
    <w:rsid w:val="00D512A2"/>
    <w:rsid w:val="00D52906"/>
    <w:rsid w:val="00D529D6"/>
    <w:rsid w:val="00D5306F"/>
    <w:rsid w:val="00D53586"/>
    <w:rsid w:val="00D53C6A"/>
    <w:rsid w:val="00D54F58"/>
    <w:rsid w:val="00D550C5"/>
    <w:rsid w:val="00D5573C"/>
    <w:rsid w:val="00D57AF8"/>
    <w:rsid w:val="00D6064A"/>
    <w:rsid w:val="00D60EC7"/>
    <w:rsid w:val="00D625A3"/>
    <w:rsid w:val="00D62633"/>
    <w:rsid w:val="00D63CEC"/>
    <w:rsid w:val="00D640CD"/>
    <w:rsid w:val="00D646E3"/>
    <w:rsid w:val="00D65128"/>
    <w:rsid w:val="00D65145"/>
    <w:rsid w:val="00D65251"/>
    <w:rsid w:val="00D6551A"/>
    <w:rsid w:val="00D6590D"/>
    <w:rsid w:val="00D6636F"/>
    <w:rsid w:val="00D66406"/>
    <w:rsid w:val="00D672DF"/>
    <w:rsid w:val="00D67438"/>
    <w:rsid w:val="00D70072"/>
    <w:rsid w:val="00D70075"/>
    <w:rsid w:val="00D70340"/>
    <w:rsid w:val="00D70C77"/>
    <w:rsid w:val="00D70EDC"/>
    <w:rsid w:val="00D718D3"/>
    <w:rsid w:val="00D71995"/>
    <w:rsid w:val="00D7265E"/>
    <w:rsid w:val="00D72FDC"/>
    <w:rsid w:val="00D743C5"/>
    <w:rsid w:val="00D74B07"/>
    <w:rsid w:val="00D74BE3"/>
    <w:rsid w:val="00D75C49"/>
    <w:rsid w:val="00D762E4"/>
    <w:rsid w:val="00D76B48"/>
    <w:rsid w:val="00D7720E"/>
    <w:rsid w:val="00D77CDF"/>
    <w:rsid w:val="00D77EDD"/>
    <w:rsid w:val="00D80075"/>
    <w:rsid w:val="00D800D1"/>
    <w:rsid w:val="00D80686"/>
    <w:rsid w:val="00D80BA4"/>
    <w:rsid w:val="00D81DC5"/>
    <w:rsid w:val="00D81E71"/>
    <w:rsid w:val="00D82105"/>
    <w:rsid w:val="00D8370F"/>
    <w:rsid w:val="00D83EC9"/>
    <w:rsid w:val="00D86C2C"/>
    <w:rsid w:val="00D9013A"/>
    <w:rsid w:val="00D9070A"/>
    <w:rsid w:val="00D9115F"/>
    <w:rsid w:val="00D91D78"/>
    <w:rsid w:val="00D92CC3"/>
    <w:rsid w:val="00D93AE0"/>
    <w:rsid w:val="00D93B1D"/>
    <w:rsid w:val="00D9476C"/>
    <w:rsid w:val="00D94C4F"/>
    <w:rsid w:val="00D95293"/>
    <w:rsid w:val="00D95BD9"/>
    <w:rsid w:val="00D96779"/>
    <w:rsid w:val="00D96D16"/>
    <w:rsid w:val="00D97532"/>
    <w:rsid w:val="00DA0AE4"/>
    <w:rsid w:val="00DA1518"/>
    <w:rsid w:val="00DA2382"/>
    <w:rsid w:val="00DA27A4"/>
    <w:rsid w:val="00DA2AEB"/>
    <w:rsid w:val="00DA38E0"/>
    <w:rsid w:val="00DA3CEE"/>
    <w:rsid w:val="00DA4149"/>
    <w:rsid w:val="00DA4262"/>
    <w:rsid w:val="00DA44E0"/>
    <w:rsid w:val="00DA458A"/>
    <w:rsid w:val="00DA4832"/>
    <w:rsid w:val="00DA52DA"/>
    <w:rsid w:val="00DA53A9"/>
    <w:rsid w:val="00DA5B17"/>
    <w:rsid w:val="00DA6A1D"/>
    <w:rsid w:val="00DA6F65"/>
    <w:rsid w:val="00DA75A2"/>
    <w:rsid w:val="00DB0360"/>
    <w:rsid w:val="00DB0477"/>
    <w:rsid w:val="00DB055A"/>
    <w:rsid w:val="00DB075C"/>
    <w:rsid w:val="00DB0DF5"/>
    <w:rsid w:val="00DB17F4"/>
    <w:rsid w:val="00DB1E5F"/>
    <w:rsid w:val="00DB2027"/>
    <w:rsid w:val="00DB2045"/>
    <w:rsid w:val="00DB284C"/>
    <w:rsid w:val="00DB300D"/>
    <w:rsid w:val="00DB4557"/>
    <w:rsid w:val="00DB45EC"/>
    <w:rsid w:val="00DB4CF8"/>
    <w:rsid w:val="00DB60A8"/>
    <w:rsid w:val="00DB6AC6"/>
    <w:rsid w:val="00DB75A1"/>
    <w:rsid w:val="00DC06D6"/>
    <w:rsid w:val="00DC14BB"/>
    <w:rsid w:val="00DC179C"/>
    <w:rsid w:val="00DC208D"/>
    <w:rsid w:val="00DC3040"/>
    <w:rsid w:val="00DC3898"/>
    <w:rsid w:val="00DC39B7"/>
    <w:rsid w:val="00DC3E79"/>
    <w:rsid w:val="00DC4063"/>
    <w:rsid w:val="00DC5D45"/>
    <w:rsid w:val="00DC5DDF"/>
    <w:rsid w:val="00DC6600"/>
    <w:rsid w:val="00DC6951"/>
    <w:rsid w:val="00DC6DA5"/>
    <w:rsid w:val="00DC78EB"/>
    <w:rsid w:val="00DD0EF9"/>
    <w:rsid w:val="00DD17A5"/>
    <w:rsid w:val="00DD2204"/>
    <w:rsid w:val="00DD2426"/>
    <w:rsid w:val="00DD2680"/>
    <w:rsid w:val="00DD34B2"/>
    <w:rsid w:val="00DD4BB2"/>
    <w:rsid w:val="00DD6094"/>
    <w:rsid w:val="00DD638C"/>
    <w:rsid w:val="00DE0346"/>
    <w:rsid w:val="00DE0993"/>
    <w:rsid w:val="00DE0A6D"/>
    <w:rsid w:val="00DE0F3A"/>
    <w:rsid w:val="00DE3C44"/>
    <w:rsid w:val="00DE3EEA"/>
    <w:rsid w:val="00DE4836"/>
    <w:rsid w:val="00DE624C"/>
    <w:rsid w:val="00DE642B"/>
    <w:rsid w:val="00DE7203"/>
    <w:rsid w:val="00DE74C5"/>
    <w:rsid w:val="00DE7F3E"/>
    <w:rsid w:val="00DF0D76"/>
    <w:rsid w:val="00DF148C"/>
    <w:rsid w:val="00DF16E9"/>
    <w:rsid w:val="00DF2612"/>
    <w:rsid w:val="00DF2C1A"/>
    <w:rsid w:val="00DF335F"/>
    <w:rsid w:val="00DF3B84"/>
    <w:rsid w:val="00DF3C78"/>
    <w:rsid w:val="00DF3F3E"/>
    <w:rsid w:val="00DF4A28"/>
    <w:rsid w:val="00DF54EF"/>
    <w:rsid w:val="00DF69E6"/>
    <w:rsid w:val="00DF762C"/>
    <w:rsid w:val="00E0060C"/>
    <w:rsid w:val="00E01BCB"/>
    <w:rsid w:val="00E01E88"/>
    <w:rsid w:val="00E02422"/>
    <w:rsid w:val="00E03E4A"/>
    <w:rsid w:val="00E04317"/>
    <w:rsid w:val="00E0484A"/>
    <w:rsid w:val="00E0567A"/>
    <w:rsid w:val="00E06329"/>
    <w:rsid w:val="00E0651D"/>
    <w:rsid w:val="00E06CF7"/>
    <w:rsid w:val="00E06D02"/>
    <w:rsid w:val="00E073E7"/>
    <w:rsid w:val="00E07E22"/>
    <w:rsid w:val="00E07E28"/>
    <w:rsid w:val="00E105BA"/>
    <w:rsid w:val="00E10B3F"/>
    <w:rsid w:val="00E12706"/>
    <w:rsid w:val="00E1309C"/>
    <w:rsid w:val="00E132FC"/>
    <w:rsid w:val="00E1357B"/>
    <w:rsid w:val="00E1364F"/>
    <w:rsid w:val="00E13B36"/>
    <w:rsid w:val="00E14FB5"/>
    <w:rsid w:val="00E15511"/>
    <w:rsid w:val="00E16B85"/>
    <w:rsid w:val="00E17F0C"/>
    <w:rsid w:val="00E201CF"/>
    <w:rsid w:val="00E20356"/>
    <w:rsid w:val="00E20774"/>
    <w:rsid w:val="00E20AE9"/>
    <w:rsid w:val="00E20EBC"/>
    <w:rsid w:val="00E21F5A"/>
    <w:rsid w:val="00E21F6E"/>
    <w:rsid w:val="00E22C17"/>
    <w:rsid w:val="00E2458D"/>
    <w:rsid w:val="00E24949"/>
    <w:rsid w:val="00E2529D"/>
    <w:rsid w:val="00E26763"/>
    <w:rsid w:val="00E26C44"/>
    <w:rsid w:val="00E2768F"/>
    <w:rsid w:val="00E30B46"/>
    <w:rsid w:val="00E31034"/>
    <w:rsid w:val="00E31420"/>
    <w:rsid w:val="00E323E6"/>
    <w:rsid w:val="00E33C33"/>
    <w:rsid w:val="00E34118"/>
    <w:rsid w:val="00E345F5"/>
    <w:rsid w:val="00E35C42"/>
    <w:rsid w:val="00E3639D"/>
    <w:rsid w:val="00E408E9"/>
    <w:rsid w:val="00E40A91"/>
    <w:rsid w:val="00E413C6"/>
    <w:rsid w:val="00E423C0"/>
    <w:rsid w:val="00E426B6"/>
    <w:rsid w:val="00E42857"/>
    <w:rsid w:val="00E43A64"/>
    <w:rsid w:val="00E43D8C"/>
    <w:rsid w:val="00E44421"/>
    <w:rsid w:val="00E44E40"/>
    <w:rsid w:val="00E451AC"/>
    <w:rsid w:val="00E4664D"/>
    <w:rsid w:val="00E46A2A"/>
    <w:rsid w:val="00E47F10"/>
    <w:rsid w:val="00E50CC5"/>
    <w:rsid w:val="00E51562"/>
    <w:rsid w:val="00E51F7E"/>
    <w:rsid w:val="00E52DDB"/>
    <w:rsid w:val="00E53130"/>
    <w:rsid w:val="00E54220"/>
    <w:rsid w:val="00E54594"/>
    <w:rsid w:val="00E5480F"/>
    <w:rsid w:val="00E548F8"/>
    <w:rsid w:val="00E55109"/>
    <w:rsid w:val="00E557E1"/>
    <w:rsid w:val="00E55887"/>
    <w:rsid w:val="00E56589"/>
    <w:rsid w:val="00E57E4B"/>
    <w:rsid w:val="00E60218"/>
    <w:rsid w:val="00E60AE6"/>
    <w:rsid w:val="00E60CE2"/>
    <w:rsid w:val="00E614C4"/>
    <w:rsid w:val="00E61EB0"/>
    <w:rsid w:val="00E627CC"/>
    <w:rsid w:val="00E62B2A"/>
    <w:rsid w:val="00E64A86"/>
    <w:rsid w:val="00E64F1E"/>
    <w:rsid w:val="00E65B9F"/>
    <w:rsid w:val="00E65C0B"/>
    <w:rsid w:val="00E66381"/>
    <w:rsid w:val="00E667CB"/>
    <w:rsid w:val="00E704F3"/>
    <w:rsid w:val="00E72544"/>
    <w:rsid w:val="00E73970"/>
    <w:rsid w:val="00E75540"/>
    <w:rsid w:val="00E75629"/>
    <w:rsid w:val="00E75B61"/>
    <w:rsid w:val="00E75D17"/>
    <w:rsid w:val="00E75E50"/>
    <w:rsid w:val="00E7668D"/>
    <w:rsid w:val="00E776CB"/>
    <w:rsid w:val="00E8016F"/>
    <w:rsid w:val="00E80ADC"/>
    <w:rsid w:val="00E81527"/>
    <w:rsid w:val="00E826B5"/>
    <w:rsid w:val="00E82D36"/>
    <w:rsid w:val="00E8413B"/>
    <w:rsid w:val="00E85166"/>
    <w:rsid w:val="00E8536F"/>
    <w:rsid w:val="00E854B4"/>
    <w:rsid w:val="00E862B6"/>
    <w:rsid w:val="00E866E4"/>
    <w:rsid w:val="00E86779"/>
    <w:rsid w:val="00E86C58"/>
    <w:rsid w:val="00E871D2"/>
    <w:rsid w:val="00E87473"/>
    <w:rsid w:val="00E90192"/>
    <w:rsid w:val="00E9031A"/>
    <w:rsid w:val="00E903B0"/>
    <w:rsid w:val="00E9080F"/>
    <w:rsid w:val="00E90CB8"/>
    <w:rsid w:val="00E90DD8"/>
    <w:rsid w:val="00E913C1"/>
    <w:rsid w:val="00E9146C"/>
    <w:rsid w:val="00E917EE"/>
    <w:rsid w:val="00E9188C"/>
    <w:rsid w:val="00E92B14"/>
    <w:rsid w:val="00E950A3"/>
    <w:rsid w:val="00E95151"/>
    <w:rsid w:val="00E964DA"/>
    <w:rsid w:val="00E973FC"/>
    <w:rsid w:val="00EA08AC"/>
    <w:rsid w:val="00EA0BEE"/>
    <w:rsid w:val="00EA0CE8"/>
    <w:rsid w:val="00EA1173"/>
    <w:rsid w:val="00EA13FC"/>
    <w:rsid w:val="00EA1452"/>
    <w:rsid w:val="00EA1642"/>
    <w:rsid w:val="00EA32A1"/>
    <w:rsid w:val="00EA39A6"/>
    <w:rsid w:val="00EA437A"/>
    <w:rsid w:val="00EA454A"/>
    <w:rsid w:val="00EA46AD"/>
    <w:rsid w:val="00EA562C"/>
    <w:rsid w:val="00EA5D2D"/>
    <w:rsid w:val="00EA600F"/>
    <w:rsid w:val="00EA6452"/>
    <w:rsid w:val="00EA6849"/>
    <w:rsid w:val="00EA6A52"/>
    <w:rsid w:val="00EB0635"/>
    <w:rsid w:val="00EB372C"/>
    <w:rsid w:val="00EB37CD"/>
    <w:rsid w:val="00EB3CB6"/>
    <w:rsid w:val="00EB3D4A"/>
    <w:rsid w:val="00EB42BF"/>
    <w:rsid w:val="00EB44ED"/>
    <w:rsid w:val="00EB4945"/>
    <w:rsid w:val="00EB4BC5"/>
    <w:rsid w:val="00EB4EAA"/>
    <w:rsid w:val="00EB5128"/>
    <w:rsid w:val="00EB572D"/>
    <w:rsid w:val="00EB591E"/>
    <w:rsid w:val="00EB684B"/>
    <w:rsid w:val="00EB685F"/>
    <w:rsid w:val="00EB68F0"/>
    <w:rsid w:val="00EB6DDC"/>
    <w:rsid w:val="00EB77BC"/>
    <w:rsid w:val="00EC0875"/>
    <w:rsid w:val="00EC1151"/>
    <w:rsid w:val="00EC33EE"/>
    <w:rsid w:val="00EC49B8"/>
    <w:rsid w:val="00EC4F27"/>
    <w:rsid w:val="00EC5442"/>
    <w:rsid w:val="00EC5D60"/>
    <w:rsid w:val="00EC62D5"/>
    <w:rsid w:val="00ED00E4"/>
    <w:rsid w:val="00ED10C3"/>
    <w:rsid w:val="00ED117A"/>
    <w:rsid w:val="00ED1608"/>
    <w:rsid w:val="00ED1FF6"/>
    <w:rsid w:val="00ED346B"/>
    <w:rsid w:val="00ED3683"/>
    <w:rsid w:val="00ED4C7D"/>
    <w:rsid w:val="00ED546C"/>
    <w:rsid w:val="00ED5C1F"/>
    <w:rsid w:val="00ED73B0"/>
    <w:rsid w:val="00EE0E02"/>
    <w:rsid w:val="00EE0E8A"/>
    <w:rsid w:val="00EE1F6F"/>
    <w:rsid w:val="00EE2F2D"/>
    <w:rsid w:val="00EE3DFF"/>
    <w:rsid w:val="00EE42B1"/>
    <w:rsid w:val="00EE495D"/>
    <w:rsid w:val="00EE4F12"/>
    <w:rsid w:val="00EE5F00"/>
    <w:rsid w:val="00EE6030"/>
    <w:rsid w:val="00EE6078"/>
    <w:rsid w:val="00EE6379"/>
    <w:rsid w:val="00EE7284"/>
    <w:rsid w:val="00EE73A0"/>
    <w:rsid w:val="00EE7843"/>
    <w:rsid w:val="00EF01EB"/>
    <w:rsid w:val="00EF084B"/>
    <w:rsid w:val="00EF2856"/>
    <w:rsid w:val="00EF372E"/>
    <w:rsid w:val="00EF3B4F"/>
    <w:rsid w:val="00EF3C45"/>
    <w:rsid w:val="00EF56CD"/>
    <w:rsid w:val="00EF6F29"/>
    <w:rsid w:val="00EF72AD"/>
    <w:rsid w:val="00F00EF5"/>
    <w:rsid w:val="00F01792"/>
    <w:rsid w:val="00F01FCC"/>
    <w:rsid w:val="00F023AD"/>
    <w:rsid w:val="00F03DD6"/>
    <w:rsid w:val="00F04277"/>
    <w:rsid w:val="00F057B3"/>
    <w:rsid w:val="00F0681C"/>
    <w:rsid w:val="00F0729B"/>
    <w:rsid w:val="00F07778"/>
    <w:rsid w:val="00F0790C"/>
    <w:rsid w:val="00F07B96"/>
    <w:rsid w:val="00F1041D"/>
    <w:rsid w:val="00F1258D"/>
    <w:rsid w:val="00F13166"/>
    <w:rsid w:val="00F13B6F"/>
    <w:rsid w:val="00F13B8F"/>
    <w:rsid w:val="00F143A4"/>
    <w:rsid w:val="00F156FD"/>
    <w:rsid w:val="00F16024"/>
    <w:rsid w:val="00F160BD"/>
    <w:rsid w:val="00F16380"/>
    <w:rsid w:val="00F167FD"/>
    <w:rsid w:val="00F20598"/>
    <w:rsid w:val="00F209AF"/>
    <w:rsid w:val="00F216B5"/>
    <w:rsid w:val="00F225D3"/>
    <w:rsid w:val="00F2264C"/>
    <w:rsid w:val="00F22887"/>
    <w:rsid w:val="00F23E9F"/>
    <w:rsid w:val="00F24299"/>
    <w:rsid w:val="00F25292"/>
    <w:rsid w:val="00F25B78"/>
    <w:rsid w:val="00F263DD"/>
    <w:rsid w:val="00F2677A"/>
    <w:rsid w:val="00F268D0"/>
    <w:rsid w:val="00F270F1"/>
    <w:rsid w:val="00F275FB"/>
    <w:rsid w:val="00F27DE1"/>
    <w:rsid w:val="00F30D8D"/>
    <w:rsid w:val="00F319FC"/>
    <w:rsid w:val="00F32BDD"/>
    <w:rsid w:val="00F32E19"/>
    <w:rsid w:val="00F330FA"/>
    <w:rsid w:val="00F33B38"/>
    <w:rsid w:val="00F34132"/>
    <w:rsid w:val="00F342CC"/>
    <w:rsid w:val="00F34C18"/>
    <w:rsid w:val="00F34FAB"/>
    <w:rsid w:val="00F35D1E"/>
    <w:rsid w:val="00F36093"/>
    <w:rsid w:val="00F36243"/>
    <w:rsid w:val="00F363C4"/>
    <w:rsid w:val="00F365D0"/>
    <w:rsid w:val="00F36689"/>
    <w:rsid w:val="00F36BFC"/>
    <w:rsid w:val="00F376D7"/>
    <w:rsid w:val="00F379BF"/>
    <w:rsid w:val="00F37F80"/>
    <w:rsid w:val="00F40587"/>
    <w:rsid w:val="00F40845"/>
    <w:rsid w:val="00F416C3"/>
    <w:rsid w:val="00F417B3"/>
    <w:rsid w:val="00F42371"/>
    <w:rsid w:val="00F42FA8"/>
    <w:rsid w:val="00F437A6"/>
    <w:rsid w:val="00F43BB8"/>
    <w:rsid w:val="00F43FD7"/>
    <w:rsid w:val="00F44D83"/>
    <w:rsid w:val="00F44E72"/>
    <w:rsid w:val="00F44F2E"/>
    <w:rsid w:val="00F45813"/>
    <w:rsid w:val="00F4605A"/>
    <w:rsid w:val="00F460EF"/>
    <w:rsid w:val="00F467D8"/>
    <w:rsid w:val="00F46877"/>
    <w:rsid w:val="00F50324"/>
    <w:rsid w:val="00F507C9"/>
    <w:rsid w:val="00F50923"/>
    <w:rsid w:val="00F510A3"/>
    <w:rsid w:val="00F51454"/>
    <w:rsid w:val="00F51C9B"/>
    <w:rsid w:val="00F5240B"/>
    <w:rsid w:val="00F52487"/>
    <w:rsid w:val="00F52947"/>
    <w:rsid w:val="00F52C3E"/>
    <w:rsid w:val="00F53C6E"/>
    <w:rsid w:val="00F54224"/>
    <w:rsid w:val="00F54E23"/>
    <w:rsid w:val="00F54F22"/>
    <w:rsid w:val="00F556A2"/>
    <w:rsid w:val="00F55790"/>
    <w:rsid w:val="00F5585D"/>
    <w:rsid w:val="00F561BA"/>
    <w:rsid w:val="00F56290"/>
    <w:rsid w:val="00F564DE"/>
    <w:rsid w:val="00F56949"/>
    <w:rsid w:val="00F57007"/>
    <w:rsid w:val="00F577D5"/>
    <w:rsid w:val="00F57F31"/>
    <w:rsid w:val="00F620F0"/>
    <w:rsid w:val="00F62B41"/>
    <w:rsid w:val="00F62B92"/>
    <w:rsid w:val="00F62D52"/>
    <w:rsid w:val="00F62E3A"/>
    <w:rsid w:val="00F6303D"/>
    <w:rsid w:val="00F6304D"/>
    <w:rsid w:val="00F6364B"/>
    <w:rsid w:val="00F639D5"/>
    <w:rsid w:val="00F63AA2"/>
    <w:rsid w:val="00F64195"/>
    <w:rsid w:val="00F649E7"/>
    <w:rsid w:val="00F64A3C"/>
    <w:rsid w:val="00F653FB"/>
    <w:rsid w:val="00F65A5E"/>
    <w:rsid w:val="00F65AE6"/>
    <w:rsid w:val="00F66CF3"/>
    <w:rsid w:val="00F702BB"/>
    <w:rsid w:val="00F702F9"/>
    <w:rsid w:val="00F708D0"/>
    <w:rsid w:val="00F714AD"/>
    <w:rsid w:val="00F717FF"/>
    <w:rsid w:val="00F71C02"/>
    <w:rsid w:val="00F71EBC"/>
    <w:rsid w:val="00F726FA"/>
    <w:rsid w:val="00F73239"/>
    <w:rsid w:val="00F736A5"/>
    <w:rsid w:val="00F741EA"/>
    <w:rsid w:val="00F7617A"/>
    <w:rsid w:val="00F76289"/>
    <w:rsid w:val="00F76C15"/>
    <w:rsid w:val="00F771FA"/>
    <w:rsid w:val="00F804C9"/>
    <w:rsid w:val="00F80537"/>
    <w:rsid w:val="00F808E2"/>
    <w:rsid w:val="00F80A3C"/>
    <w:rsid w:val="00F812D7"/>
    <w:rsid w:val="00F818D2"/>
    <w:rsid w:val="00F829BD"/>
    <w:rsid w:val="00F82D9D"/>
    <w:rsid w:val="00F8301A"/>
    <w:rsid w:val="00F83CDC"/>
    <w:rsid w:val="00F84642"/>
    <w:rsid w:val="00F84687"/>
    <w:rsid w:val="00F849AA"/>
    <w:rsid w:val="00F851FB"/>
    <w:rsid w:val="00F86BB5"/>
    <w:rsid w:val="00F875AB"/>
    <w:rsid w:val="00F92DEE"/>
    <w:rsid w:val="00F92DF5"/>
    <w:rsid w:val="00F93579"/>
    <w:rsid w:val="00F93684"/>
    <w:rsid w:val="00F93EE9"/>
    <w:rsid w:val="00F9499D"/>
    <w:rsid w:val="00F9504C"/>
    <w:rsid w:val="00F971AD"/>
    <w:rsid w:val="00F97BF6"/>
    <w:rsid w:val="00F97E71"/>
    <w:rsid w:val="00FA0209"/>
    <w:rsid w:val="00FA03B3"/>
    <w:rsid w:val="00FA044D"/>
    <w:rsid w:val="00FA04A5"/>
    <w:rsid w:val="00FA0677"/>
    <w:rsid w:val="00FA0706"/>
    <w:rsid w:val="00FA2A61"/>
    <w:rsid w:val="00FA2E08"/>
    <w:rsid w:val="00FA30A8"/>
    <w:rsid w:val="00FA3DA7"/>
    <w:rsid w:val="00FA3E4E"/>
    <w:rsid w:val="00FA4752"/>
    <w:rsid w:val="00FA4951"/>
    <w:rsid w:val="00FA4EA8"/>
    <w:rsid w:val="00FA5BC5"/>
    <w:rsid w:val="00FA7F1F"/>
    <w:rsid w:val="00FB011A"/>
    <w:rsid w:val="00FB13D9"/>
    <w:rsid w:val="00FB2597"/>
    <w:rsid w:val="00FB2631"/>
    <w:rsid w:val="00FB30C6"/>
    <w:rsid w:val="00FB3AB5"/>
    <w:rsid w:val="00FB3E30"/>
    <w:rsid w:val="00FB4339"/>
    <w:rsid w:val="00FB5764"/>
    <w:rsid w:val="00FB60F7"/>
    <w:rsid w:val="00FB6734"/>
    <w:rsid w:val="00FB734A"/>
    <w:rsid w:val="00FB76D9"/>
    <w:rsid w:val="00FC010E"/>
    <w:rsid w:val="00FC0704"/>
    <w:rsid w:val="00FC0B83"/>
    <w:rsid w:val="00FC13ED"/>
    <w:rsid w:val="00FC161E"/>
    <w:rsid w:val="00FC1653"/>
    <w:rsid w:val="00FC1AC8"/>
    <w:rsid w:val="00FC2355"/>
    <w:rsid w:val="00FC357D"/>
    <w:rsid w:val="00FC37E5"/>
    <w:rsid w:val="00FC4932"/>
    <w:rsid w:val="00FC4FAD"/>
    <w:rsid w:val="00FC55E5"/>
    <w:rsid w:val="00FC5A52"/>
    <w:rsid w:val="00FC631E"/>
    <w:rsid w:val="00FC6414"/>
    <w:rsid w:val="00FC6956"/>
    <w:rsid w:val="00FC6975"/>
    <w:rsid w:val="00FC699E"/>
    <w:rsid w:val="00FC6C7D"/>
    <w:rsid w:val="00FC6CEB"/>
    <w:rsid w:val="00FD057E"/>
    <w:rsid w:val="00FD128B"/>
    <w:rsid w:val="00FD162D"/>
    <w:rsid w:val="00FD1BDD"/>
    <w:rsid w:val="00FD21CB"/>
    <w:rsid w:val="00FD273C"/>
    <w:rsid w:val="00FD2DAD"/>
    <w:rsid w:val="00FD2E29"/>
    <w:rsid w:val="00FD315A"/>
    <w:rsid w:val="00FD33AA"/>
    <w:rsid w:val="00FD3498"/>
    <w:rsid w:val="00FD35DE"/>
    <w:rsid w:val="00FD3A3B"/>
    <w:rsid w:val="00FD3D37"/>
    <w:rsid w:val="00FD5209"/>
    <w:rsid w:val="00FD6027"/>
    <w:rsid w:val="00FD7841"/>
    <w:rsid w:val="00FD7F05"/>
    <w:rsid w:val="00FE01A2"/>
    <w:rsid w:val="00FE0ABD"/>
    <w:rsid w:val="00FE2163"/>
    <w:rsid w:val="00FE24A2"/>
    <w:rsid w:val="00FE2807"/>
    <w:rsid w:val="00FE35BC"/>
    <w:rsid w:val="00FE3DBA"/>
    <w:rsid w:val="00FE3F8A"/>
    <w:rsid w:val="00FE41E9"/>
    <w:rsid w:val="00FE4C38"/>
    <w:rsid w:val="00FE56D4"/>
    <w:rsid w:val="00FE6B4B"/>
    <w:rsid w:val="00FE74A4"/>
    <w:rsid w:val="00FE7511"/>
    <w:rsid w:val="00FE75DD"/>
    <w:rsid w:val="00FF0AB1"/>
    <w:rsid w:val="00FF1D56"/>
    <w:rsid w:val="00FF1E80"/>
    <w:rsid w:val="00FF269B"/>
    <w:rsid w:val="00FF3481"/>
    <w:rsid w:val="00FF4624"/>
    <w:rsid w:val="00FF4CA1"/>
    <w:rsid w:val="00FF6217"/>
    <w:rsid w:val="00FF65D4"/>
    <w:rsid w:val="00FF6865"/>
    <w:rsid w:val="00FF7408"/>
    <w:rsid w:val="00FF76E0"/>
    <w:rsid w:val="03A5B0E0"/>
    <w:rsid w:val="05C1AB3F"/>
    <w:rsid w:val="06F605A2"/>
    <w:rsid w:val="0DA3119F"/>
    <w:rsid w:val="0E1FC5E1"/>
    <w:rsid w:val="0E3CC1C1"/>
    <w:rsid w:val="0EC270AA"/>
    <w:rsid w:val="1284B16F"/>
    <w:rsid w:val="150B9F99"/>
    <w:rsid w:val="1596A6C0"/>
    <w:rsid w:val="16431762"/>
    <w:rsid w:val="1ACA5598"/>
    <w:rsid w:val="1DAFD04B"/>
    <w:rsid w:val="1DF7A46E"/>
    <w:rsid w:val="1EB2F5E2"/>
    <w:rsid w:val="1FE7D078"/>
    <w:rsid w:val="20094F25"/>
    <w:rsid w:val="21200605"/>
    <w:rsid w:val="21FA0F3A"/>
    <w:rsid w:val="24523336"/>
    <w:rsid w:val="27B176E3"/>
    <w:rsid w:val="298967F9"/>
    <w:rsid w:val="2A9ADC16"/>
    <w:rsid w:val="2AE96B7C"/>
    <w:rsid w:val="2B668E8A"/>
    <w:rsid w:val="2B699032"/>
    <w:rsid w:val="2B9B9BFF"/>
    <w:rsid w:val="2DD2FFC4"/>
    <w:rsid w:val="31CD6E93"/>
    <w:rsid w:val="33CC703C"/>
    <w:rsid w:val="369486CA"/>
    <w:rsid w:val="372C7FC5"/>
    <w:rsid w:val="38F18605"/>
    <w:rsid w:val="3D8F7F15"/>
    <w:rsid w:val="3F3BE314"/>
    <w:rsid w:val="4069D300"/>
    <w:rsid w:val="40B1A9CC"/>
    <w:rsid w:val="417D49A2"/>
    <w:rsid w:val="42386A45"/>
    <w:rsid w:val="44C04EB7"/>
    <w:rsid w:val="45610DFA"/>
    <w:rsid w:val="475AF277"/>
    <w:rsid w:val="492F1257"/>
    <w:rsid w:val="4AC0B03A"/>
    <w:rsid w:val="4B7258AE"/>
    <w:rsid w:val="4EAAF8FC"/>
    <w:rsid w:val="4EE07B8F"/>
    <w:rsid w:val="4FB65958"/>
    <w:rsid w:val="50482930"/>
    <w:rsid w:val="50F5C4C5"/>
    <w:rsid w:val="555F0A37"/>
    <w:rsid w:val="568CDBD6"/>
    <w:rsid w:val="56F725D4"/>
    <w:rsid w:val="58E84AE9"/>
    <w:rsid w:val="5A533267"/>
    <w:rsid w:val="5EE73490"/>
    <w:rsid w:val="5EE7EB1D"/>
    <w:rsid w:val="6069F71F"/>
    <w:rsid w:val="620DBF2B"/>
    <w:rsid w:val="62A6C5DC"/>
    <w:rsid w:val="64F357AB"/>
    <w:rsid w:val="651A0881"/>
    <w:rsid w:val="65622055"/>
    <w:rsid w:val="65ACC943"/>
    <w:rsid w:val="67C65546"/>
    <w:rsid w:val="692C6F09"/>
    <w:rsid w:val="6A678103"/>
    <w:rsid w:val="6A75BA1D"/>
    <w:rsid w:val="6B99CC87"/>
    <w:rsid w:val="6C219FF2"/>
    <w:rsid w:val="6D2A3558"/>
    <w:rsid w:val="6EEC3716"/>
    <w:rsid w:val="72F15408"/>
    <w:rsid w:val="73893824"/>
    <w:rsid w:val="7406E711"/>
    <w:rsid w:val="75780FB0"/>
    <w:rsid w:val="76A1B767"/>
    <w:rsid w:val="7BE7B948"/>
    <w:rsid w:val="7E6F1059"/>
    <w:rsid w:val="7F63A922"/>
    <w:rsid w:val="7FDC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7A92F"/>
  <w15:chartTrackingRefBased/>
  <w15:docId w15:val="{2505C3D3-2095-4102-84DE-7AFF8FFAB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69C"/>
    <w:rPr>
      <w:rFonts w:ascii="Segoe UI" w:hAnsi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D2C"/>
  </w:style>
  <w:style w:type="paragraph" w:styleId="Footer">
    <w:name w:val="footer"/>
    <w:basedOn w:val="Normal"/>
    <w:link w:val="Foot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D2C"/>
  </w:style>
  <w:style w:type="table" w:styleId="TableGrid">
    <w:name w:val="Table Grid"/>
    <w:basedOn w:val="TableNormal"/>
    <w:uiPriority w:val="39"/>
    <w:rsid w:val="00C60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64E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A92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A9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761A5"/>
    <w:rPr>
      <w:color w:val="808080"/>
    </w:rPr>
  </w:style>
  <w:style w:type="paragraph" w:customStyle="1" w:styleId="NumberedCategories">
    <w:name w:val="Numbered Categories"/>
    <w:basedOn w:val="ListParagraph"/>
    <w:link w:val="NumberedCategoriesChar"/>
    <w:qFormat/>
    <w:rsid w:val="00AB46CF"/>
    <w:pPr>
      <w:numPr>
        <w:numId w:val="1"/>
      </w:numPr>
      <w:spacing w:before="240" w:after="0"/>
    </w:pPr>
    <w:rPr>
      <w:rFonts w:cs="Segoe UI"/>
      <w:sz w:val="24"/>
    </w:rPr>
  </w:style>
  <w:style w:type="paragraph" w:styleId="BodyText">
    <w:name w:val="Body Text"/>
    <w:basedOn w:val="Normal"/>
    <w:link w:val="BodyTextChar"/>
    <w:uiPriority w:val="99"/>
    <w:rsid w:val="00456996"/>
    <w:pPr>
      <w:spacing w:after="120" w:line="240" w:lineRule="auto"/>
    </w:pPr>
    <w:rPr>
      <w:rFonts w:ascii="Verdana" w:eastAsia="Times New Roman" w:hAnsi="Verdana" w:cs="Times New Roman"/>
      <w:sz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B46CF"/>
    <w:rPr>
      <w:rFonts w:ascii="Segoe UI" w:hAnsi="Segoe UI"/>
    </w:rPr>
  </w:style>
  <w:style w:type="character" w:customStyle="1" w:styleId="NumberedCategoriesChar">
    <w:name w:val="Numbered Categories Char"/>
    <w:basedOn w:val="ListParagraphChar"/>
    <w:link w:val="NumberedCategories"/>
    <w:rsid w:val="00AB46CF"/>
    <w:rPr>
      <w:rFonts w:ascii="Segoe UI" w:hAnsi="Segoe UI" w:cs="Segoe U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56996"/>
    <w:rPr>
      <w:rFonts w:ascii="Verdana" w:eastAsia="Times New Roman" w:hAnsi="Verdana" w:cs="Times New Roman"/>
      <w:sz w:val="20"/>
      <w:lang w:val="en-GB"/>
    </w:rPr>
  </w:style>
  <w:style w:type="character" w:styleId="Hyperlink">
    <w:name w:val="Hyperlink"/>
    <w:basedOn w:val="DefaultParagraphFont"/>
    <w:uiPriority w:val="99"/>
    <w:unhideWhenUsed/>
    <w:rsid w:val="00A671C0"/>
    <w:rPr>
      <w:color w:val="E36C09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1C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423C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C1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C18A8"/>
  </w:style>
  <w:style w:type="character" w:customStyle="1" w:styleId="eop">
    <w:name w:val="eop"/>
    <w:basedOn w:val="DefaultParagraphFont"/>
    <w:rsid w:val="000C18A8"/>
  </w:style>
  <w:style w:type="paragraph" w:styleId="NormalWeb">
    <w:name w:val="Normal (Web)"/>
    <w:basedOn w:val="Normal"/>
    <w:uiPriority w:val="99"/>
    <w:semiHidden/>
    <w:unhideWhenUsed/>
    <w:rsid w:val="007F7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191">
    <w:name w:val="font191"/>
    <w:basedOn w:val="DefaultParagraphFont"/>
    <w:rsid w:val="00E862B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4"/>
      <w:szCs w:val="14"/>
      <w:u w:val="none"/>
      <w:effect w:val="none"/>
    </w:rPr>
  </w:style>
  <w:style w:type="character" w:customStyle="1" w:styleId="font201">
    <w:name w:val="font201"/>
    <w:basedOn w:val="DefaultParagraphFont"/>
    <w:rsid w:val="00E862B6"/>
    <w:rPr>
      <w:rFonts w:ascii="Segoe UI" w:hAnsi="Segoe UI" w:cs="Segoe U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B5742"/>
    <w:rPr>
      <w:color w:val="FFC000" w:themeColor="followedHyperlink"/>
      <w:u w:val="single"/>
    </w:rPr>
  </w:style>
  <w:style w:type="character" w:customStyle="1" w:styleId="fontstyle01">
    <w:name w:val="fontstyle01"/>
    <w:basedOn w:val="DefaultParagraphFont"/>
    <w:rsid w:val="00CB32B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e-email-text">
    <w:name w:val="me-email-text"/>
    <w:basedOn w:val="DefaultParagraphFont"/>
    <w:rsid w:val="00010123"/>
  </w:style>
  <w:style w:type="character" w:customStyle="1" w:styleId="me-email-text-secondary">
    <w:name w:val="me-email-text-secondary"/>
    <w:basedOn w:val="DefaultParagraphFont"/>
    <w:rsid w:val="00010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4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7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2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83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140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6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dsabbadox.sharepoint.com/:x:/r/teams/MANA/_layouts/15/Doc.aspx?sourcedoc=%7BB7DB2D0E-1CC3-418F-9325-3CCDF52D848D%7D&amp;file=MANA%20Setup%20Workbook.xlsx&amp;action=default&amp;mobileredirect=true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idsabbadox.sharepoint.com/teams/MANA/Shared%20Documents/Forms/AllItems.aspx?id=%2Fteams%2FMANA%2FShared%20Documents%2FMANA%20%2D%20AbbaDox%20RIS%20Project&amp;viewid=05fc5ec9%2D6697%2D4229%2D8a07%2D923d85c91320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l/meetup-join/19%3ameeting_MTUxMzEzYjMtMTE2Yi00ZWMzLTk2NDAtZjQyMzdhYWZhY2Iz%40thread.v2/0?context=%7b%22Tid%22%3a%2217857e43-5020-4fed-b1b7-e78c63ccc93e%22%2c%22Oid%22%3a%22605f8c34-4b37-486b-b377-e0f451ec8e47%22%7d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lucid.app/lucidchart/c42f665d-cd7e-4533-804f-83b5594e53d5/edit?page=0_0&amp;invitationId=inv_6d10b901-14ab-4eb9-8e4e-e911a52fd49e" TargetMode="Externa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dsabbadox.sharepoint.com/:f:/r/teams/MANA/Shared%20Documents/MANA%20-%20AbbaDox%20RIS%20Project/Workflow%20Reviews?csf=1&amp;web=1&amp;e=Kln4aQ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ampbell.QUICKLOOK\Documents\FileCloud\Shared%20with%20Me\hbellanton\Project%20Documentation\1-Kickoff\5-Meeting%20Minutes%20&amp;%20Agenda%20Templates\MeetingMinutes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26F688FA444A67A81D22197F95A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23D1A-47A4-45B9-840A-90D1BCB17E8B}"/>
      </w:docPartPr>
      <w:docPartBody>
        <w:p w:rsidR="00886AD0" w:rsidRDefault="00C605A8" w:rsidP="00C605A8">
          <w:pPr>
            <w:pStyle w:val="FC26F688FA444A67A81D22197F95A2E5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D5430F432F4EA9922476EB05D23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3FE5D-33A4-4EE2-8AC0-6A7355FFC523}"/>
      </w:docPartPr>
      <w:docPartBody>
        <w:p w:rsidR="00886AD0" w:rsidRDefault="00C605A8" w:rsidP="00C605A8">
          <w:pPr>
            <w:pStyle w:val="5BD5430F432F4EA9922476EB05D23630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68C09E61764C6E9028C44FD2F70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E1F88-38EB-4420-8B5B-A1A78B0B07BF}"/>
      </w:docPartPr>
      <w:docPartBody>
        <w:p w:rsidR="00717CF3" w:rsidRDefault="00B70FFA" w:rsidP="00B70FFA">
          <w:pPr>
            <w:pStyle w:val="2968C09E61764C6E9028C44FD2F703ED"/>
          </w:pPr>
          <w:r w:rsidRPr="0087353A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5A8"/>
    <w:rsid w:val="0000049E"/>
    <w:rsid w:val="0000521B"/>
    <w:rsid w:val="000110BE"/>
    <w:rsid w:val="00020065"/>
    <w:rsid w:val="0003143B"/>
    <w:rsid w:val="00047095"/>
    <w:rsid w:val="000548B9"/>
    <w:rsid w:val="0006015A"/>
    <w:rsid w:val="00085490"/>
    <w:rsid w:val="000906AC"/>
    <w:rsid w:val="000954E7"/>
    <w:rsid w:val="00097FA6"/>
    <w:rsid w:val="000B3DA7"/>
    <w:rsid w:val="000B7E2D"/>
    <w:rsid w:val="000C152B"/>
    <w:rsid w:val="000E1DD8"/>
    <w:rsid w:val="000F091D"/>
    <w:rsid w:val="00117C53"/>
    <w:rsid w:val="00120FFE"/>
    <w:rsid w:val="00122C4D"/>
    <w:rsid w:val="0014180F"/>
    <w:rsid w:val="001475AE"/>
    <w:rsid w:val="001529F1"/>
    <w:rsid w:val="00163510"/>
    <w:rsid w:val="00176157"/>
    <w:rsid w:val="00176AA0"/>
    <w:rsid w:val="001806CF"/>
    <w:rsid w:val="001B0755"/>
    <w:rsid w:val="001B340B"/>
    <w:rsid w:val="001B36E9"/>
    <w:rsid w:val="001B71C6"/>
    <w:rsid w:val="001C1F9C"/>
    <w:rsid w:val="001C5811"/>
    <w:rsid w:val="001D1B04"/>
    <w:rsid w:val="001D4A57"/>
    <w:rsid w:val="001F08F7"/>
    <w:rsid w:val="001F32DC"/>
    <w:rsid w:val="00202960"/>
    <w:rsid w:val="00223197"/>
    <w:rsid w:val="00235622"/>
    <w:rsid w:val="00235DDE"/>
    <w:rsid w:val="00241E39"/>
    <w:rsid w:val="00242B2F"/>
    <w:rsid w:val="00244210"/>
    <w:rsid w:val="0026278B"/>
    <w:rsid w:val="00262C59"/>
    <w:rsid w:val="00270B60"/>
    <w:rsid w:val="00290102"/>
    <w:rsid w:val="00293F76"/>
    <w:rsid w:val="002945D8"/>
    <w:rsid w:val="002B18EB"/>
    <w:rsid w:val="002B24B9"/>
    <w:rsid w:val="002B3708"/>
    <w:rsid w:val="002C1F16"/>
    <w:rsid w:val="002C3670"/>
    <w:rsid w:val="002D00DF"/>
    <w:rsid w:val="002D6FB4"/>
    <w:rsid w:val="002E141C"/>
    <w:rsid w:val="002E5E3D"/>
    <w:rsid w:val="002F544A"/>
    <w:rsid w:val="00300671"/>
    <w:rsid w:val="00300EBA"/>
    <w:rsid w:val="00311AD3"/>
    <w:rsid w:val="00334BF4"/>
    <w:rsid w:val="00342472"/>
    <w:rsid w:val="0034339A"/>
    <w:rsid w:val="003470FE"/>
    <w:rsid w:val="00351FFE"/>
    <w:rsid w:val="00360A0E"/>
    <w:rsid w:val="00373C0F"/>
    <w:rsid w:val="00385458"/>
    <w:rsid w:val="00392149"/>
    <w:rsid w:val="00394640"/>
    <w:rsid w:val="003B282C"/>
    <w:rsid w:val="003B4CF6"/>
    <w:rsid w:val="003C256B"/>
    <w:rsid w:val="003D0B41"/>
    <w:rsid w:val="003D4984"/>
    <w:rsid w:val="003E0F51"/>
    <w:rsid w:val="003F1FCF"/>
    <w:rsid w:val="003F3F62"/>
    <w:rsid w:val="004034C9"/>
    <w:rsid w:val="00410266"/>
    <w:rsid w:val="00421CD2"/>
    <w:rsid w:val="00423D4E"/>
    <w:rsid w:val="00431678"/>
    <w:rsid w:val="00432F9F"/>
    <w:rsid w:val="00446D86"/>
    <w:rsid w:val="004524E4"/>
    <w:rsid w:val="004626FD"/>
    <w:rsid w:val="00470C0B"/>
    <w:rsid w:val="00474B00"/>
    <w:rsid w:val="004834D6"/>
    <w:rsid w:val="0048508A"/>
    <w:rsid w:val="00493A54"/>
    <w:rsid w:val="004941AF"/>
    <w:rsid w:val="004A7841"/>
    <w:rsid w:val="004B19F7"/>
    <w:rsid w:val="004B1D3A"/>
    <w:rsid w:val="004C386A"/>
    <w:rsid w:val="004C5DF7"/>
    <w:rsid w:val="004D563B"/>
    <w:rsid w:val="004F112B"/>
    <w:rsid w:val="0050356A"/>
    <w:rsid w:val="00507E71"/>
    <w:rsid w:val="005119FC"/>
    <w:rsid w:val="005167CF"/>
    <w:rsid w:val="005209EF"/>
    <w:rsid w:val="00522D9A"/>
    <w:rsid w:val="0052626C"/>
    <w:rsid w:val="00534DB5"/>
    <w:rsid w:val="00550CA1"/>
    <w:rsid w:val="00555C4B"/>
    <w:rsid w:val="00566892"/>
    <w:rsid w:val="005806B3"/>
    <w:rsid w:val="00593EF1"/>
    <w:rsid w:val="005A2D88"/>
    <w:rsid w:val="005B3DCD"/>
    <w:rsid w:val="005B6406"/>
    <w:rsid w:val="005C09B2"/>
    <w:rsid w:val="005D3348"/>
    <w:rsid w:val="005F327F"/>
    <w:rsid w:val="005F45E3"/>
    <w:rsid w:val="005F6699"/>
    <w:rsid w:val="00605E2C"/>
    <w:rsid w:val="006065A8"/>
    <w:rsid w:val="00620919"/>
    <w:rsid w:val="00630371"/>
    <w:rsid w:val="00636BA9"/>
    <w:rsid w:val="00640EBE"/>
    <w:rsid w:val="0064188F"/>
    <w:rsid w:val="0064375C"/>
    <w:rsid w:val="00653B55"/>
    <w:rsid w:val="006612F1"/>
    <w:rsid w:val="00677208"/>
    <w:rsid w:val="0068109D"/>
    <w:rsid w:val="00682FEF"/>
    <w:rsid w:val="006919F9"/>
    <w:rsid w:val="006923B9"/>
    <w:rsid w:val="006C3C54"/>
    <w:rsid w:val="006D356B"/>
    <w:rsid w:val="006E3071"/>
    <w:rsid w:val="006E7038"/>
    <w:rsid w:val="006F283E"/>
    <w:rsid w:val="006F3993"/>
    <w:rsid w:val="006F3A15"/>
    <w:rsid w:val="006F5089"/>
    <w:rsid w:val="006F6D0A"/>
    <w:rsid w:val="007070EF"/>
    <w:rsid w:val="007169E4"/>
    <w:rsid w:val="00717CF3"/>
    <w:rsid w:val="007207C3"/>
    <w:rsid w:val="0072363A"/>
    <w:rsid w:val="00727D10"/>
    <w:rsid w:val="00741440"/>
    <w:rsid w:val="00747BE3"/>
    <w:rsid w:val="00753A58"/>
    <w:rsid w:val="007544D3"/>
    <w:rsid w:val="007618DD"/>
    <w:rsid w:val="0076304A"/>
    <w:rsid w:val="007756E3"/>
    <w:rsid w:val="00785A0B"/>
    <w:rsid w:val="007A301E"/>
    <w:rsid w:val="007C10A2"/>
    <w:rsid w:val="007C399A"/>
    <w:rsid w:val="007D3068"/>
    <w:rsid w:val="007E5B08"/>
    <w:rsid w:val="007F6B75"/>
    <w:rsid w:val="00801A49"/>
    <w:rsid w:val="00801AED"/>
    <w:rsid w:val="00804B4F"/>
    <w:rsid w:val="00824727"/>
    <w:rsid w:val="00836AEF"/>
    <w:rsid w:val="008462E8"/>
    <w:rsid w:val="008673B2"/>
    <w:rsid w:val="008677B6"/>
    <w:rsid w:val="00886AD0"/>
    <w:rsid w:val="008B3118"/>
    <w:rsid w:val="008B39F3"/>
    <w:rsid w:val="008B61FE"/>
    <w:rsid w:val="008C1DFF"/>
    <w:rsid w:val="008C7CB8"/>
    <w:rsid w:val="008D197B"/>
    <w:rsid w:val="008D3271"/>
    <w:rsid w:val="008E2BB5"/>
    <w:rsid w:val="008E42FC"/>
    <w:rsid w:val="008E7DD6"/>
    <w:rsid w:val="008F354E"/>
    <w:rsid w:val="009144F5"/>
    <w:rsid w:val="00940D3E"/>
    <w:rsid w:val="00942A29"/>
    <w:rsid w:val="00957689"/>
    <w:rsid w:val="00957A1A"/>
    <w:rsid w:val="0096305B"/>
    <w:rsid w:val="00992BD8"/>
    <w:rsid w:val="009959CF"/>
    <w:rsid w:val="00996951"/>
    <w:rsid w:val="009A21AE"/>
    <w:rsid w:val="009A7EBF"/>
    <w:rsid w:val="009B770E"/>
    <w:rsid w:val="009C2B7F"/>
    <w:rsid w:val="009D0DB4"/>
    <w:rsid w:val="009D6747"/>
    <w:rsid w:val="009E1430"/>
    <w:rsid w:val="009F3C61"/>
    <w:rsid w:val="00A03013"/>
    <w:rsid w:val="00A06A83"/>
    <w:rsid w:val="00A1069E"/>
    <w:rsid w:val="00A20B67"/>
    <w:rsid w:val="00A318C7"/>
    <w:rsid w:val="00A51607"/>
    <w:rsid w:val="00A67413"/>
    <w:rsid w:val="00A72FE2"/>
    <w:rsid w:val="00AA06DA"/>
    <w:rsid w:val="00AB22FD"/>
    <w:rsid w:val="00AB507F"/>
    <w:rsid w:val="00AC7778"/>
    <w:rsid w:val="00AE017E"/>
    <w:rsid w:val="00AE57BD"/>
    <w:rsid w:val="00AF7EC9"/>
    <w:rsid w:val="00B13622"/>
    <w:rsid w:val="00B14164"/>
    <w:rsid w:val="00B172EC"/>
    <w:rsid w:val="00B4464A"/>
    <w:rsid w:val="00B50547"/>
    <w:rsid w:val="00B57D8E"/>
    <w:rsid w:val="00B70831"/>
    <w:rsid w:val="00B70FFA"/>
    <w:rsid w:val="00B73865"/>
    <w:rsid w:val="00B7497B"/>
    <w:rsid w:val="00BB50ED"/>
    <w:rsid w:val="00BB7AF1"/>
    <w:rsid w:val="00BD768A"/>
    <w:rsid w:val="00BE596B"/>
    <w:rsid w:val="00BF4CCB"/>
    <w:rsid w:val="00BF7DF0"/>
    <w:rsid w:val="00C11A67"/>
    <w:rsid w:val="00C12DE1"/>
    <w:rsid w:val="00C16558"/>
    <w:rsid w:val="00C2587C"/>
    <w:rsid w:val="00C53A51"/>
    <w:rsid w:val="00C55103"/>
    <w:rsid w:val="00C605A8"/>
    <w:rsid w:val="00C61B30"/>
    <w:rsid w:val="00C63CB1"/>
    <w:rsid w:val="00C760DD"/>
    <w:rsid w:val="00C82950"/>
    <w:rsid w:val="00C90BBC"/>
    <w:rsid w:val="00C91001"/>
    <w:rsid w:val="00CA19F0"/>
    <w:rsid w:val="00CA1A2B"/>
    <w:rsid w:val="00CC0407"/>
    <w:rsid w:val="00CC1C77"/>
    <w:rsid w:val="00CC4CB0"/>
    <w:rsid w:val="00CC5EE7"/>
    <w:rsid w:val="00CD1969"/>
    <w:rsid w:val="00CD457E"/>
    <w:rsid w:val="00CD4EFE"/>
    <w:rsid w:val="00CE1672"/>
    <w:rsid w:val="00CF1DF5"/>
    <w:rsid w:val="00D1116B"/>
    <w:rsid w:val="00D112C3"/>
    <w:rsid w:val="00D22E1E"/>
    <w:rsid w:val="00D316D8"/>
    <w:rsid w:val="00D34C2D"/>
    <w:rsid w:val="00D44956"/>
    <w:rsid w:val="00D46E27"/>
    <w:rsid w:val="00D57E74"/>
    <w:rsid w:val="00D716D7"/>
    <w:rsid w:val="00D718D3"/>
    <w:rsid w:val="00D71901"/>
    <w:rsid w:val="00D76D71"/>
    <w:rsid w:val="00DA5B17"/>
    <w:rsid w:val="00DB2126"/>
    <w:rsid w:val="00DD05C7"/>
    <w:rsid w:val="00DD2B0B"/>
    <w:rsid w:val="00DE50DD"/>
    <w:rsid w:val="00DF66EB"/>
    <w:rsid w:val="00DF762C"/>
    <w:rsid w:val="00E01DE0"/>
    <w:rsid w:val="00E06912"/>
    <w:rsid w:val="00E144AD"/>
    <w:rsid w:val="00E21473"/>
    <w:rsid w:val="00E226CA"/>
    <w:rsid w:val="00E25167"/>
    <w:rsid w:val="00E35B4A"/>
    <w:rsid w:val="00E37840"/>
    <w:rsid w:val="00E4531F"/>
    <w:rsid w:val="00E470A3"/>
    <w:rsid w:val="00E52535"/>
    <w:rsid w:val="00E531C0"/>
    <w:rsid w:val="00E540A9"/>
    <w:rsid w:val="00E65E07"/>
    <w:rsid w:val="00E7052C"/>
    <w:rsid w:val="00E80D1F"/>
    <w:rsid w:val="00E8131F"/>
    <w:rsid w:val="00E96DE5"/>
    <w:rsid w:val="00EA4115"/>
    <w:rsid w:val="00EB7B1B"/>
    <w:rsid w:val="00ED00E4"/>
    <w:rsid w:val="00EE0E02"/>
    <w:rsid w:val="00EF60C2"/>
    <w:rsid w:val="00F01A2B"/>
    <w:rsid w:val="00F0681C"/>
    <w:rsid w:val="00F214C3"/>
    <w:rsid w:val="00F31216"/>
    <w:rsid w:val="00F3270D"/>
    <w:rsid w:val="00F410D0"/>
    <w:rsid w:val="00F41DE9"/>
    <w:rsid w:val="00F55E54"/>
    <w:rsid w:val="00F625A8"/>
    <w:rsid w:val="00F714AD"/>
    <w:rsid w:val="00F829E2"/>
    <w:rsid w:val="00F95EEF"/>
    <w:rsid w:val="00FA1B03"/>
    <w:rsid w:val="00FA6EC7"/>
    <w:rsid w:val="00FB5313"/>
    <w:rsid w:val="00FD535D"/>
    <w:rsid w:val="00FE4F6B"/>
    <w:rsid w:val="00FF0BAA"/>
    <w:rsid w:val="00FF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6364E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0FFA"/>
    <w:rPr>
      <w:color w:val="808080"/>
    </w:rPr>
  </w:style>
  <w:style w:type="paragraph" w:customStyle="1" w:styleId="FC26F688FA444A67A81D22197F95A2E5">
    <w:name w:val="FC26F688FA444A67A81D22197F95A2E5"/>
    <w:rsid w:val="00C605A8"/>
  </w:style>
  <w:style w:type="paragraph" w:customStyle="1" w:styleId="5BD5430F432F4EA9922476EB05D23630">
    <w:name w:val="5BD5430F432F4EA9922476EB05D23630"/>
    <w:rsid w:val="00C605A8"/>
  </w:style>
  <w:style w:type="paragraph" w:customStyle="1" w:styleId="2968C09E61764C6E9028C44FD2F703ED">
    <w:name w:val="2968C09E61764C6E9028C44FD2F703ED"/>
    <w:rsid w:val="00B70FF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DS Color Scheme">
      <a:dk1>
        <a:srgbClr val="262626"/>
      </a:dk1>
      <a:lt1>
        <a:sysClr val="window" lastClr="FFFFFF"/>
      </a:lt1>
      <a:dk2>
        <a:srgbClr val="005691"/>
      </a:dk2>
      <a:lt2>
        <a:srgbClr val="EEECE1"/>
      </a:lt2>
      <a:accent1>
        <a:srgbClr val="005691"/>
      </a:accent1>
      <a:accent2>
        <a:srgbClr val="1983C6"/>
      </a:accent2>
      <a:accent3>
        <a:srgbClr val="B0CE37"/>
      </a:accent3>
      <a:accent4>
        <a:srgbClr val="FE19FF"/>
      </a:accent4>
      <a:accent5>
        <a:srgbClr val="4F81BD"/>
      </a:accent5>
      <a:accent6>
        <a:srgbClr val="F79646"/>
      </a:accent6>
      <a:hlink>
        <a:srgbClr val="E36C09"/>
      </a:hlink>
      <a:folHlink>
        <a:srgbClr val="FFC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F276DE-8469-44C8-A4A2-68AE44866E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9022EF-B9FE-42DF-B5C5-7B868C09B933}">
  <ds:schemaRefs>
    <ds:schemaRef ds:uri="http://schemas.microsoft.com/office/2006/metadata/properties"/>
    <ds:schemaRef ds:uri="http://schemas.microsoft.com/office/infopath/2007/PartnerControls"/>
    <ds:schemaRef ds:uri="12cb5c5a-8722-4a70-b009-024bc729e348"/>
    <ds:schemaRef ds:uri="b77c4627-432e-4615-b40f-8669b0c59e04"/>
  </ds:schemaRefs>
</ds:datastoreItem>
</file>

<file path=customXml/itemProps3.xml><?xml version="1.0" encoding="utf-8"?>
<ds:datastoreItem xmlns:ds="http://schemas.openxmlformats.org/officeDocument/2006/customXml" ds:itemID="{72091C6F-F922-416F-8CEE-5B87E9180DC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C812F56-9811-4FF2-B6AE-461A5F77E799}"/>
</file>

<file path=docProps/app.xml><?xml version="1.0" encoding="utf-8"?>
<Properties xmlns="http://schemas.openxmlformats.org/officeDocument/2006/extended-properties" xmlns:vt="http://schemas.openxmlformats.org/officeDocument/2006/docPropsVTypes">
  <Template>MeetingMinutesTemplate</Template>
  <TotalTime>1198</TotalTime>
  <Pages>2</Pages>
  <Words>619</Words>
  <Characters>3276</Characters>
  <Application>Microsoft Office Word</Application>
  <DocSecurity>0</DocSecurity>
  <Lines>148</Lines>
  <Paragraphs>139</Paragraphs>
  <ScaleCrop>false</ScaleCrop>
  <Company/>
  <LinksUpToDate>false</LinksUpToDate>
  <CharactersWithSpaces>3756</CharactersWithSpaces>
  <SharedDoc>false</SharedDoc>
  <HLinks>
    <vt:vector size="36" baseType="variant">
      <vt:variant>
        <vt:i4>6750327</vt:i4>
      </vt:variant>
      <vt:variant>
        <vt:i4>15</vt:i4>
      </vt:variant>
      <vt:variant>
        <vt:i4>0</vt:i4>
      </vt:variant>
      <vt:variant>
        <vt:i4>5</vt:i4>
      </vt:variant>
      <vt:variant>
        <vt:lpwstr>https://lucid.app/lucidchart/c42f665d-cd7e-4533-804f-83b5594e53d5/edit?page=0_0&amp;invitationId=inv_6d10b901-14ab-4eb9-8e4e-e911a52fd49e</vt:lpwstr>
      </vt:variant>
      <vt:variant>
        <vt:lpwstr/>
      </vt:variant>
      <vt:variant>
        <vt:i4>1507358</vt:i4>
      </vt:variant>
      <vt:variant>
        <vt:i4>12</vt:i4>
      </vt:variant>
      <vt:variant>
        <vt:i4>0</vt:i4>
      </vt:variant>
      <vt:variant>
        <vt:i4>5</vt:i4>
      </vt:variant>
      <vt:variant>
        <vt:lpwstr>https://idsabbadox.sharepoint.com/:f:/r/teams/MANA/Shared Documents/MANA - AbbaDox RIS Project/Workflow Reviews?csf=1&amp;web=1&amp;e=Kln4aQ</vt:lpwstr>
      </vt:variant>
      <vt:variant>
        <vt:lpwstr/>
      </vt:variant>
      <vt:variant>
        <vt:i4>3014735</vt:i4>
      </vt:variant>
      <vt:variant>
        <vt:i4>9</vt:i4>
      </vt:variant>
      <vt:variant>
        <vt:i4>0</vt:i4>
      </vt:variant>
      <vt:variant>
        <vt:i4>5</vt:i4>
      </vt:variant>
      <vt:variant>
        <vt:lpwstr>https://idsabbadox.sharepoint.com/:x:/t/MANA/EQ4t27fDHI9BkyU8zfUthI0BM_TtRzXb4S8dtItGljZ-5Q?CID=740a4f7a-f49b-e349-32a3-9418544ebbd0&amp;e=4%3AlUdD5w&amp;at=9</vt:lpwstr>
      </vt:variant>
      <vt:variant>
        <vt:lpwstr/>
      </vt:variant>
      <vt:variant>
        <vt:i4>3735560</vt:i4>
      </vt:variant>
      <vt:variant>
        <vt:i4>6</vt:i4>
      </vt:variant>
      <vt:variant>
        <vt:i4>0</vt:i4>
      </vt:variant>
      <vt:variant>
        <vt:i4>5</vt:i4>
      </vt:variant>
      <vt:variant>
        <vt:lpwstr>https://idsabbadox.sharepoint.com/:x:/r/teams/MANA/_layouts/15/Doc.aspx?sourcedoc=%7BB7DB2D0E-1CC3-418F-9325-3CCDF52D848D%7D&amp;file=MANA%20Setup%20Workbook.xlsx&amp;action=default&amp;mobileredirect=true</vt:lpwstr>
      </vt:variant>
      <vt:variant>
        <vt:lpwstr/>
      </vt:variant>
      <vt:variant>
        <vt:i4>720927</vt:i4>
      </vt:variant>
      <vt:variant>
        <vt:i4>3</vt:i4>
      </vt:variant>
      <vt:variant>
        <vt:i4>0</vt:i4>
      </vt:variant>
      <vt:variant>
        <vt:i4>5</vt:i4>
      </vt:variant>
      <vt:variant>
        <vt:lpwstr>https://idsabbadox.sharepoint.com/teams/MANA/Shared Documents/Forms/AllItems.aspx?id=%2Fteams%2FMANA%2FShared%20Documents%2FMANA%20%2D%20AbbaDox%20RIS%20Project&amp;viewid=05fc5ec9%2D6697%2D4229%2D8a07%2D923d85c91320</vt:lpwstr>
      </vt:variant>
      <vt:variant>
        <vt:lpwstr/>
      </vt:variant>
      <vt:variant>
        <vt:i4>6815759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https://teams.microsoft.com/l/meetup-join/19%3ameeting_MTUxMzEzYjMtMTE2Yi00ZWMzLTk2NDAtZjQyMzdhYWZhY2Iz%40thread.v2/0?context=%7b%22Tid%22%3a%2217857e43-5020-4fed-b1b7-e78c63ccc93e%22%2c%22Oid%22%3a%22605f8c34-4b37-486b-b377-e0f451ec8e47%22%7d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Campbell</dc:creator>
  <cp:keywords/>
  <dc:description/>
  <cp:lastModifiedBy>Ruben Gonzalez</cp:lastModifiedBy>
  <cp:revision>36</cp:revision>
  <cp:lastPrinted>2017-08-16T14:23:00Z</cp:lastPrinted>
  <dcterms:created xsi:type="dcterms:W3CDTF">2025-11-26T14:14:00Z</dcterms:created>
  <dcterms:modified xsi:type="dcterms:W3CDTF">2025-12-03T14:49:00Z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