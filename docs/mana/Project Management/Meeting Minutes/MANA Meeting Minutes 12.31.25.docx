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4E3C85B5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2-31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300FF1">
                  <w:rPr>
                    <w:rFonts w:cs="Segoe UI"/>
                  </w:rPr>
                  <w:t>Wednesday, December 31,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28DA760E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- 2/17</w:t>
            </w:r>
          </w:p>
          <w:p w14:paraId="7C863DB8" w14:textId="12F713E3" w:rsidR="001B7C1C" w:rsidRDefault="001B7C1C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On-site assessment</w:t>
            </w:r>
          </w:p>
          <w:p w14:paraId="355E1EAB" w14:textId="4E0D499C" w:rsidR="001B7C1C" w:rsidRPr="001B7C1C" w:rsidRDefault="001B7C1C" w:rsidP="001B7C1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Request to meet on-site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="000A6AE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January </w:t>
            </w:r>
            <w:r w:rsidR="00B10BC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th.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2019F7DE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0518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0BADAF" w14:textId="453738EA" w:rsidR="00C662F5" w:rsidRDefault="00C662F5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2949EAA3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64411DA7" w14:textId="271A2729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Order Intake – In Progress</w:t>
            </w:r>
          </w:p>
          <w:p w14:paraId="23CA8D62" w14:textId="39BBF929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265C9764" w14:textId="1A3B3204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Order Intake – Completed</w:t>
            </w:r>
          </w:p>
          <w:p w14:paraId="66B088D7" w14:textId="2E4B52D2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Pending and Scheduling – Completed</w:t>
            </w:r>
          </w:p>
          <w:p w14:paraId="3DB2C999" w14:textId="42653BDF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Registration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1376FC4" w14:textId="2F537A8D" w:rsidR="00CD593E" w:rsidRPr="005C23E0" w:rsidRDefault="00CD593E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Technologist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FE00734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Merge PACS.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</w:t>
            </w:r>
            <w:proofErr w:type="gramEnd"/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at 3.00 PM EST.</w:t>
            </w:r>
            <w:r w:rsidR="000211A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64E3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9AC7252" w14:textId="306F82FB" w:rsidR="000D1804" w:rsidRPr="000D1804" w:rsidRDefault="00B64E3B" w:rsidP="000D180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AbbaDox is sending all messages, and interface is enabled.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</w:t>
            </w:r>
            <w:proofErr w:type="gramStart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7A9DEA40" w14:textId="14894B74" w:rsidR="00733E32" w:rsidRDefault="00733E32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</w:t>
            </w:r>
            <w:r w:rsidR="007C5D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31 </w:t>
            </w:r>
            <w:r w:rsidR="008C0C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 received</w:t>
            </w:r>
            <w:r w:rsidR="0011731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further testing required.</w:t>
            </w:r>
          </w:p>
          <w:p w14:paraId="6016DED8" w14:textId="2E42704C" w:rsidR="00117319" w:rsidRPr="000D1804" w:rsidRDefault="00117319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Combo procedure management to be reviewed by Carrie, MANA - New</w:t>
            </w:r>
          </w:p>
          <w:p w14:paraId="242AF98B" w14:textId="4404F0B2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4764F1" w:rsidRPr="004764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3A1E377" w14:textId="4BF526D9" w:rsidR="000F6C53" w:rsidRDefault="0001150B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AbbaDox uploading updated Imaging procedures to resume testing with PET.</w:t>
            </w:r>
          </w:p>
          <w:p w14:paraId="6A44680B" w14:textId="603ADA71" w:rsidR="009A2924" w:rsidRPr="00BD17B3" w:rsidRDefault="00AA18F7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Rooms created for scheduling testing but require further review with Dawn</w:t>
            </w:r>
            <w:r w:rsidR="009A20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1FB40A16" w14:textId="1700BE6F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25%</w:t>
            </w:r>
          </w:p>
          <w:p w14:paraId="2D1430F1" w14:textId="16F5A0BE" w:rsidR="00661FFF" w:rsidRPr="00661FFF" w:rsidRDefault="00661FFF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12/31 </w:t>
            </w:r>
            <w:proofErr w:type="spellStart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requires AbbaDox Local Procedures Compendium, AbbaDox - New</w:t>
            </w:r>
          </w:p>
          <w:p w14:paraId="50D6C85A" w14:textId="0A14C605" w:rsidR="00A8169A" w:rsidRPr="00C0553D" w:rsidRDefault="00A8169A" w:rsidP="00C0553D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</w:t>
            </w:r>
            <w:r w:rsidR="005F07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31 </w:t>
            </w:r>
            <w:r w:rsidR="00F612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Submitting </w:t>
            </w:r>
            <w:r w:rsidR="00C055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function in </w:t>
            </w:r>
            <w:proofErr w:type="spellStart"/>
            <w:r w:rsidR="00C055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C055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almost ready for </w:t>
            </w:r>
            <w:proofErr w:type="spellStart"/>
            <w:r w:rsidR="00C055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C055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pending on Compendium and Cancellation workflow</w:t>
            </w:r>
          </w:p>
          <w:p w14:paraId="2FE05815" w14:textId="53E25075" w:rsidR="003E538D" w:rsidRPr="00882B67" w:rsidRDefault="003E538D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12/31 Report in embedded PDF can be sent in OB ORU</w:t>
            </w:r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from AbbaDox to </w:t>
            </w:r>
            <w:proofErr w:type="spellStart"/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06D1AB7B" w14:textId="3E0C7317" w:rsidR="00246BE0" w:rsidRDefault="007F3DA1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E1DE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</w:t>
            </w:r>
            <w:proofErr w:type="spellStart"/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OncoEMR</w:t>
            </w:r>
            <w:proofErr w:type="spellEnd"/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C15DE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</w:t>
            </w:r>
            <w:proofErr w:type="gramStart"/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payers</w:t>
            </w:r>
            <w:proofErr w:type="gramEnd"/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57BEAE78" w14:textId="59354DCD" w:rsidR="00C15DEA" w:rsidRPr="00C15DEA" w:rsidRDefault="00C15DEA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15DEA">
              <w:rPr>
                <w:rFonts w:ascii="Calibri" w:eastAsia="Times New Roman" w:hAnsi="Calibri" w:cs="Calibri"/>
                <w:sz w:val="18"/>
                <w:szCs w:val="18"/>
              </w:rPr>
              <w:t>12/31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Data migration has begun, AbbaDox </w:t>
            </w:r>
            <w:proofErr w:type="gramStart"/>
            <w:r>
              <w:rPr>
                <w:rFonts w:ascii="Calibri" w:eastAsia="Times New Roman" w:hAnsi="Calibri" w:cs="Calibri"/>
                <w:sz w:val="18"/>
                <w:szCs w:val="18"/>
              </w:rPr>
              <w:t>reviewing</w:t>
            </w:r>
            <w:proofErr w:type="gramEnd"/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patient records and determined 940 duplicates in file.</w:t>
            </w:r>
          </w:p>
          <w:p w14:paraId="50973C22" w14:textId="77777777" w:rsidR="004E17C3" w:rsidRPr="00924864" w:rsidRDefault="004E17C3" w:rsidP="00613F11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D41E382" w14:textId="47E5DC9C" w:rsidR="00801DD6" w:rsidRPr="00801DD6" w:rsidRDefault="00757ABE" w:rsidP="00801DD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</w:p>
          <w:p w14:paraId="655A67EC" w14:textId="602D68D5" w:rsidR="00266079" w:rsidRDefault="00266079" w:rsidP="0026607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Block FAB</w:t>
            </w:r>
            <w:r w:rsidR="004C34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Feature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-725</w:t>
            </w:r>
          </w:p>
          <w:p w14:paraId="3EB8598E" w14:textId="67C007D1" w:rsidR="00266079" w:rsidRDefault="00266079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Ticket is on</w:t>
            </w:r>
            <w:r w:rsidR="00AF7F7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going.</w:t>
            </w:r>
          </w:p>
          <w:p w14:paraId="5B87D582" w14:textId="19433F71" w:rsidR="00511254" w:rsidRDefault="00511254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Inquiry: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 wizard, </w:t>
            </w:r>
            <w:r w:rsidR="00C246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have all locations selected when scheduling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by default, AbbaDox </w:t>
            </w:r>
            <w:r w:rsidR="00801DD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1B844007" w14:textId="6CA31B08" w:rsidR="00E6380E" w:rsidRDefault="00E6380E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Configuration for </w:t>
            </w:r>
            <w:r w:rsidR="00BF6B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Foreign Films and dictated letters – In Progress</w:t>
            </w:r>
          </w:p>
          <w:p w14:paraId="65692DC0" w14:textId="2655EC17" w:rsidR="00BF6BA8" w:rsidRDefault="00BF6BA8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Follow up on findings determined in the UAT</w:t>
            </w:r>
            <w:r w:rsidR="009144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the BC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New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0470669C" w:rsidR="00A85C5A" w:rsidRPr="00644772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</w:pPr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Reforma (</w:t>
            </w:r>
            <w:proofErr w:type="spellStart"/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Print</w:t>
            </w:r>
            <w:proofErr w:type="spellEnd"/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)</w:t>
            </w:r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– No </w:t>
            </w:r>
            <w:proofErr w:type="spellStart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need</w:t>
            </w:r>
            <w:proofErr w:type="spellEnd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Reforma </w:t>
            </w:r>
            <w:proofErr w:type="spellStart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Barco</w:t>
            </w:r>
            <w:r w:rsid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de</w:t>
            </w:r>
            <w:proofErr w:type="spellEnd"/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9/18 Upload registration documents to Reforma folder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0129108" w14:textId="1B0202CE" w:rsidR="001A51FB" w:rsidRPr="00601C34" w:rsidRDefault="00E4076A" w:rsidP="00601C34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AbbaDox uploading additional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forms to Reforma, AbbaDox – 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350C9BBB" w14:textId="13C88C9D" w:rsidR="00370443" w:rsidRDefault="00370443" w:rsidP="00370443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CA75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Documents have been loaded, packages being built</w:t>
            </w:r>
            <w:r w:rsidR="007A6F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- 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F58FA13" w14:textId="77777777" w:rsidR="00644772" w:rsidRPr="00370443" w:rsidRDefault="00644772" w:rsidP="005F6DE6">
            <w:pPr>
              <w:pStyle w:val="ListParagraph"/>
              <w:ind w:left="288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6F6D" w14:textId="77777777" w:rsidR="004929D0" w:rsidRDefault="004929D0" w:rsidP="00C60D2C">
      <w:pPr>
        <w:spacing w:after="0" w:line="240" w:lineRule="auto"/>
      </w:pPr>
      <w:r>
        <w:separator/>
      </w:r>
    </w:p>
  </w:endnote>
  <w:endnote w:type="continuationSeparator" w:id="0">
    <w:p w14:paraId="745B37E8" w14:textId="77777777" w:rsidR="004929D0" w:rsidRDefault="004929D0" w:rsidP="00C60D2C">
      <w:pPr>
        <w:spacing w:after="0" w:line="240" w:lineRule="auto"/>
      </w:pPr>
      <w:r>
        <w:continuationSeparator/>
      </w:r>
    </w:p>
  </w:endnote>
  <w:endnote w:type="continuationNotice" w:id="1">
    <w:p w14:paraId="4B163479" w14:textId="77777777" w:rsidR="004929D0" w:rsidRDefault="004929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5407" w14:textId="77777777" w:rsidR="004929D0" w:rsidRDefault="004929D0" w:rsidP="00C60D2C">
      <w:pPr>
        <w:spacing w:after="0" w:line="240" w:lineRule="auto"/>
      </w:pPr>
      <w:r>
        <w:separator/>
      </w:r>
    </w:p>
  </w:footnote>
  <w:footnote w:type="continuationSeparator" w:id="0">
    <w:p w14:paraId="26C73D54" w14:textId="77777777" w:rsidR="004929D0" w:rsidRDefault="004929D0" w:rsidP="00C60D2C">
      <w:pPr>
        <w:spacing w:after="0" w:line="240" w:lineRule="auto"/>
      </w:pPr>
      <w:r>
        <w:continuationSeparator/>
      </w:r>
    </w:p>
  </w:footnote>
  <w:footnote w:type="continuationNotice" w:id="1">
    <w:p w14:paraId="41F548D7" w14:textId="77777777" w:rsidR="004929D0" w:rsidRDefault="004929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150B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7D3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538D"/>
    <w:rsid w:val="003E698D"/>
    <w:rsid w:val="003E6AAB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67"/>
    <w:rsid w:val="004764F1"/>
    <w:rsid w:val="00476649"/>
    <w:rsid w:val="004778A3"/>
    <w:rsid w:val="004800B2"/>
    <w:rsid w:val="00480111"/>
    <w:rsid w:val="004806DB"/>
    <w:rsid w:val="00481069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9D0"/>
    <w:rsid w:val="00492C97"/>
    <w:rsid w:val="00492D9B"/>
    <w:rsid w:val="004936E1"/>
    <w:rsid w:val="00497285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DC1"/>
    <w:rsid w:val="005B6A8A"/>
    <w:rsid w:val="005B6AC1"/>
    <w:rsid w:val="005B796A"/>
    <w:rsid w:val="005B7DB3"/>
    <w:rsid w:val="005C23E0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1FFF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59E6"/>
    <w:rsid w:val="009A5F8F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71D9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3AEA"/>
    <w:rsid w:val="00B75857"/>
    <w:rsid w:val="00B7598C"/>
    <w:rsid w:val="00B7626F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0871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95F19C-6B99-45BE-A892-30B4A1D86620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96</TotalTime>
  <Pages>2</Pages>
  <Words>695</Words>
  <Characters>3486</Characters>
  <Application>Microsoft Office Word</Application>
  <DocSecurity>0</DocSecurity>
  <Lines>183</Lines>
  <Paragraphs>119</Paragraphs>
  <ScaleCrop>false</ScaleCrop>
  <Company/>
  <LinksUpToDate>false</LinksUpToDate>
  <CharactersWithSpaces>4062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36</cp:revision>
  <cp:lastPrinted>2017-08-16T14:23:00Z</cp:lastPrinted>
  <dcterms:created xsi:type="dcterms:W3CDTF">2025-12-31T14:18:00Z</dcterms:created>
  <dcterms:modified xsi:type="dcterms:W3CDTF">2026-01-05T18:13:00Z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