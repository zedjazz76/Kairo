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660E95E7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6-02-04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1C356D">
                  <w:rPr>
                    <w:rFonts w:cs="Segoe UI"/>
                  </w:rPr>
                  <w:t>Wednesday, February 4, 2026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2BC2A589" w14:textId="42CD3654" w:rsidR="007A1B36" w:rsidRDefault="007A1B36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 Live Date</w:t>
            </w:r>
            <w:r w:rsidR="00D258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Tentative - 2/</w:t>
            </w:r>
            <w:r w:rsidR="0066616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24</w:t>
            </w:r>
          </w:p>
          <w:p w14:paraId="727561B6" w14:textId="77777777" w:rsidR="005C23E0" w:rsidRDefault="005C23E0" w:rsidP="005C23E0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UAT</w:t>
            </w:r>
          </w:p>
          <w:p w14:paraId="1C327409" w14:textId="3C61E66D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</w:p>
          <w:p w14:paraId="746CC1FA" w14:textId="03447491" w:rsidR="00D57A88" w:rsidRDefault="005C20E2" w:rsidP="00AB71A9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2/11Billing workflow with ISC, AbbaDox - Completed</w:t>
            </w:r>
          </w:p>
          <w:p w14:paraId="179EB2FE" w14:textId="5F155FEC" w:rsidR="00334282" w:rsidRDefault="00334282" w:rsidP="00AB71A9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1/28 Include MANA into this request RT-789</w:t>
            </w:r>
          </w:p>
          <w:p w14:paraId="23CA8D62" w14:textId="447735B2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</w:p>
          <w:p w14:paraId="6A5B737C" w14:textId="5FB49EF0" w:rsidR="00E00527" w:rsidRDefault="00E00527" w:rsidP="005C20E2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Carrie to confirm with Kim sign-off on </w:t>
            </w:r>
            <w:r w:rsidR="005C20E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Billing Workflow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MANA </w:t>
            </w:r>
            <w:r w:rsidR="001C3C1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30EB4FBF" w14:textId="62B68A68" w:rsidR="001C3C14" w:rsidRPr="00E00527" w:rsidRDefault="001C3C14" w:rsidP="001C3C14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2/4 Team agreed to discontinue Monday and Tuesday meetings to completion workflow and app build.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72682F86" w:rsidR="00354434" w:rsidRPr="00E84787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  <w:lang w:val="fr-FR"/>
              </w:rPr>
            </w:pPr>
            <w:r w:rsidRPr="00E84787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  <w:lang w:val="fr-FR"/>
              </w:rPr>
              <w:t>Merge PACS.</w:t>
            </w:r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Scope: </w:t>
            </w:r>
            <w:r w:rsidR="00D75C49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Uni</w:t>
            </w:r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. </w:t>
            </w:r>
            <w:r w:rsidR="00D75C49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ORM,ADT,ORU</w:t>
            </w:r>
            <w:r w:rsidR="00C1399F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B64E3B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100</w:t>
            </w:r>
            <w:r w:rsidR="00B331D3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%</w:t>
            </w:r>
          </w:p>
          <w:p w14:paraId="7C0BFE4C" w14:textId="6E4CC5BE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MagView</w:t>
            </w:r>
            <w:r w:rsidR="00D75C49"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Bid. ORM,ADT/ORU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56AC8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Tuesdays at </w:t>
            </w:r>
            <w:r w:rsidR="00D1433C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12.00 PM EST</w:t>
            </w:r>
            <w:r w:rsidR="00C06B1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16635"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="00C06B11"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7CBB949A" w14:textId="684CBF02" w:rsidR="00A6289F" w:rsidRDefault="00496E66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1/21 </w:t>
            </w:r>
            <w:r w:rsidR="00A6289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Recent issues:</w:t>
            </w:r>
          </w:p>
          <w:p w14:paraId="731CB6F6" w14:textId="46D91548" w:rsidR="00A6289F" w:rsidRDefault="00D47D85" w:rsidP="00A6289F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Addendum </w:t>
            </w:r>
            <w:r w:rsidR="00BF4C8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follow up required, AbbaDox – New</w:t>
            </w:r>
          </w:p>
          <w:p w14:paraId="5F1E7F85" w14:textId="49D6008D" w:rsidR="00BF4C84" w:rsidRPr="000D1804" w:rsidRDefault="002F3527" w:rsidP="00A6289F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 w:rsidR="002933C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Filter required </w:t>
            </w:r>
            <w:r w:rsidR="00E8539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for ADT, only send ADT when appointment is scheduled in breast center location, AbbaDox </w:t>
            </w:r>
            <w:r w:rsidR="00337E7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E8539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337E7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 – Confirm status with Carrie</w:t>
            </w:r>
          </w:p>
          <w:p w14:paraId="6A44680B" w14:textId="7903E08F" w:rsidR="009A2924" w:rsidRPr="005C20E2" w:rsidRDefault="00354434" w:rsidP="005C20E2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CC3A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100%</w:t>
            </w:r>
          </w:p>
          <w:p w14:paraId="009A3AC2" w14:textId="67583196" w:rsidR="00A42EA2" w:rsidRPr="00A42EA2" w:rsidRDefault="00011BFC" w:rsidP="00EA08B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2F35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Action:</w:t>
            </w:r>
            <w:r w:rsidR="002F35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EA08B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Foreign Films: </w:t>
            </w:r>
            <w:r w:rsidR="00DE467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Update OB logic to trigger ORM upon </w:t>
            </w:r>
            <w:r w:rsidR="007B091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NEW </w:t>
            </w:r>
            <w:r w:rsidR="00DE467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appointment </w:t>
            </w:r>
            <w:r w:rsidR="007B091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status, AbbaDox - New</w:t>
            </w:r>
          </w:p>
          <w:p w14:paraId="1A36D7FB" w14:textId="395ACF44" w:rsidR="00A87A26" w:rsidRDefault="00F41884" w:rsidP="00FA7A2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2/4 Follow up on linked studies from PT/CT</w:t>
            </w:r>
            <w:r w:rsidR="00F924D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r w:rsidR="00FA7A23" w:rsidRPr="00FA7A2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Issue:</w:t>
            </w:r>
            <w:r w:rsidR="00FA7A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924D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is displaying </w:t>
            </w:r>
            <w:r w:rsidR="00CE46A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one of the two modalities</w:t>
            </w:r>
            <w:r w:rsidR="00BC3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in the report, not both.</w:t>
            </w:r>
            <w:r w:rsidR="00FA7A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A7A23" w:rsidRPr="00FA7A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Accessions are AB2440 and AB2434</w:t>
            </w:r>
            <w:r w:rsidR="003E2E9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="00850C4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</w:t>
            </w:r>
            <w:r w:rsidR="00103EC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850C4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2F35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6AD99AA4" w14:textId="1ECF6DFB" w:rsidR="0037397A" w:rsidRDefault="0037397A" w:rsidP="0037397A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2/4 Followed up with PS360 regarding this issue</w:t>
            </w:r>
            <w:r w:rsidR="00BF19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update can be done </w:t>
            </w:r>
            <w:r w:rsidR="007937D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by </w:t>
            </w:r>
            <w:r w:rsidR="002F35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PS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4D8C4F77" w14:textId="16BB0430" w:rsidR="00103EC6" w:rsidRPr="00FA7A23" w:rsidRDefault="00103EC6" w:rsidP="00FA7A2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1B167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Custo</w:t>
            </w:r>
            <w:r w:rsidR="001032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</w:t>
            </w:r>
            <w:r w:rsidR="001B167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field follow up to PowerScribe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1FB40A16" w14:textId="0B1D0062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eCW</w:t>
            </w:r>
            <w:r w:rsidR="009A0DC4"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A50D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ORM,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9005C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FD1D0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</w:t>
            </w:r>
            <w:r w:rsidR="00473FE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432FB870" w14:textId="3FF74D75" w:rsidR="00CC3A79" w:rsidRPr="006513C2" w:rsidRDefault="00A65D3F" w:rsidP="006513C2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1/21 Mapping</w:t>
            </w:r>
            <w:r w:rsidR="00FE5C0C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of Location/Rooms required</w:t>
            </w:r>
          </w:p>
          <w:p w14:paraId="63A5BC8B" w14:textId="6D36F89D" w:rsidR="00D1689F" w:rsidRDefault="00D1689F" w:rsidP="00CC3A79">
            <w:pPr>
              <w:pStyle w:val="ListParagraph"/>
              <w:numPr>
                <w:ilvl w:val="3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2/4 Mapping file reviewed, MANA team will assist on mapping and will share document with Steven, MANA - New</w:t>
            </w:r>
          </w:p>
          <w:p w14:paraId="28A19E7C" w14:textId="2D546371" w:rsidR="00426923" w:rsidRDefault="00426923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1/21 </w:t>
            </w:r>
            <w:r w:rsidR="009A72D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AbbaDox compendium to eCW must refined to only the procedures that will ever be submitted from eCW. Current compendium also has procedures required for </w:t>
            </w:r>
            <w:r w:rsidR="00FE5C0C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migration, AbbaDox – New</w:t>
            </w:r>
          </w:p>
          <w:p w14:paraId="389E2187" w14:textId="0770619D" w:rsidR="00FE5C0C" w:rsidRDefault="00FE5C0C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1/21 </w:t>
            </w:r>
            <w:r w:rsidR="008A6674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Modality in AbbaDox needs to be mapped to visit type in eCW, AbbaDox/eCW </w:t>
            </w:r>
            <w:r w:rsidR="00A42EA2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–</w:t>
            </w:r>
            <w:r w:rsidR="008A6674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105CFF14" w14:textId="4C8D34DC" w:rsidR="00A42EA2" w:rsidRDefault="00A42EA2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Action: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Request to not send OB SIU when order is created under </w:t>
            </w:r>
            <w:r w:rsidR="00897BD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a foreign film location</w:t>
            </w:r>
            <w:r w:rsidR="006E2935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AbbaDox – New</w:t>
            </w:r>
          </w:p>
          <w:p w14:paraId="04DF799D" w14:textId="0344E759" w:rsidR="006E2935" w:rsidRPr="00882B67" w:rsidRDefault="006E2935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2</w:t>
            </w:r>
            <w:r w:rsidR="00AB37B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/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4 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Action: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AbbaDox to account </w:t>
            </w:r>
            <w:r w:rsidR="006F7F5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for Referring Practice NPI in OBR in ORU, AbbaDox - New</w:t>
            </w:r>
          </w:p>
          <w:p w14:paraId="2E165B63" w14:textId="0A6ECF80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Outreads</w:t>
            </w:r>
            <w:r w:rsidR="00132EA8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Flatiron/Onc</w:t>
            </w:r>
            <w:r w:rsidR="007B114F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oEMR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</w:t>
            </w:r>
            <w:r w:rsid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5%</w:t>
            </w:r>
          </w:p>
          <w:p w14:paraId="5AC0D18E" w14:textId="76E73B44" w:rsidR="00300A61" w:rsidRDefault="00300A61" w:rsidP="006C103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Flat iron has requested </w:t>
            </w:r>
            <w:r w:rsidR="00D213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resource assignment from OncoEMR, Once - New</w:t>
            </w:r>
          </w:p>
          <w:p w14:paraId="4FE1914D" w14:textId="21FB97AB" w:rsidR="000F3593" w:rsidRPr="00853D3B" w:rsidRDefault="000F3593" w:rsidP="000F359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Hollogic</w:t>
            </w:r>
          </w:p>
          <w:p w14:paraId="73917A8B" w14:textId="3BD4406A" w:rsidR="00C02EA5" w:rsidRPr="006C1037" w:rsidRDefault="00000816" w:rsidP="000F359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70270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Ticket submitted to Hollogic, scope being defined by Hollogic, Hollogic - New</w:t>
            </w:r>
          </w:p>
          <w:p w14:paraId="4EFD6E30" w14:textId="77777777" w:rsidR="00613F11" w:rsidRPr="00C0098F" w:rsidRDefault="00613F11" w:rsidP="00613F11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16F67311" w14:textId="46AEE45D" w:rsidR="00492C97" w:rsidRPr="00C15DE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payers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1FA8C3F0" w14:textId="3C045E7D" w:rsidR="004808A2" w:rsidRPr="002B195B" w:rsidRDefault="007D4ED7" w:rsidP="000C7BD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1/21 MANA cleaned up patients in eCW, Merge to share new data upload to AbbaDox</w:t>
            </w:r>
            <w:r w:rsidR="009A3B1E">
              <w:rPr>
                <w:rFonts w:ascii="Calibri" w:eastAsia="Times New Roman" w:hAnsi="Calibri" w:cs="Calibri"/>
                <w:sz w:val="18"/>
                <w:szCs w:val="18"/>
              </w:rPr>
              <w:t xml:space="preserve">, AbbaDox </w:t>
            </w:r>
            <w:r w:rsidR="002B195B">
              <w:rPr>
                <w:rFonts w:ascii="Calibri" w:eastAsia="Times New Roman" w:hAnsi="Calibri" w:cs="Calibri"/>
                <w:sz w:val="18"/>
                <w:szCs w:val="18"/>
              </w:rPr>
              <w:t>– In Progress</w:t>
            </w:r>
          </w:p>
          <w:p w14:paraId="21E00825" w14:textId="4B87E963" w:rsidR="002B195B" w:rsidRDefault="002B195B" w:rsidP="002B195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2/4 AbbaDo</w:t>
            </w:r>
            <w:r w:rsidR="00B92A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x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sending Carrie’s feedback to Merge.</w:t>
            </w:r>
          </w:p>
          <w:p w14:paraId="4466EA67" w14:textId="4D8BC112" w:rsidR="00043546" w:rsidRPr="007D4ED7" w:rsidRDefault="00043546" w:rsidP="002B195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AbbaDox DS team reached out to MANA, MANA will assist on patient clean up, AbbaDox - New</w:t>
            </w:r>
          </w:p>
          <w:p w14:paraId="6D41E382" w14:textId="6E42742C" w:rsidR="00801DD6" w:rsidRPr="00801DD6" w:rsidRDefault="00757ABE" w:rsidP="00043546">
            <w:pPr>
              <w:pStyle w:val="ListParagraph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 xml:space="preserve"> </w:t>
            </w:r>
          </w:p>
          <w:p w14:paraId="7D2F30FD" w14:textId="6E990928" w:rsidR="006A5F45" w:rsidRDefault="006A5F45" w:rsidP="00B26EB6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IC will adopt propose workflow </w:t>
            </w:r>
            <w:r w:rsidR="0004354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of Foreign films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via scheduling wizard</w:t>
            </w:r>
          </w:p>
          <w:p w14:paraId="76AF7A49" w14:textId="1D31344B" w:rsidR="00BF1346" w:rsidRDefault="00BF1346" w:rsidP="00F82F5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2/4 AbbaDox</w:t>
            </w:r>
            <w:r w:rsidR="00F82F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to update rooms, procedures and build rules to accom</w:t>
            </w:r>
            <w:r w:rsidR="00CC5E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odate</w:t>
            </w:r>
            <w:r w:rsidR="00F82F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 and </w:t>
            </w:r>
            <w:r w:rsidR="00CC5E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general scheduling rules</w:t>
            </w:r>
            <w:r w:rsidR="0004354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 - In Progress</w:t>
            </w:r>
          </w:p>
          <w:p w14:paraId="1ED540B3" w14:textId="02A77BBB" w:rsidR="00CC5E27" w:rsidRPr="00CC5E27" w:rsidRDefault="00CC5E27" w:rsidP="00CC5E2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CC5E27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MANA - IC Rules updates.xlsx</w:t>
              </w:r>
            </w:hyperlink>
          </w:p>
          <w:p w14:paraId="65692DC0" w14:textId="750F6FEB" w:rsidR="00BF6BA8" w:rsidRDefault="006A5F45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Bug tickets reported by BC are being prioritized this week. </w:t>
            </w:r>
          </w:p>
          <w:p w14:paraId="554215E1" w14:textId="329C0548" w:rsidR="00106588" w:rsidRDefault="00106588" w:rsidP="0010658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6" w:history="1">
              <w:r w:rsidRPr="00507505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Combo Code Bug</w:t>
              </w:r>
            </w:hyperlink>
          </w:p>
          <w:p w14:paraId="48EBD577" w14:textId="4D2B21F3" w:rsidR="00106588" w:rsidRPr="00043546" w:rsidRDefault="00507505" w:rsidP="00657B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7" w:history="1">
              <w:r w:rsidRPr="00657B7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Change</w:t>
              </w:r>
              <w:r w:rsidR="00657B7C" w:rsidRPr="00657B7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 xml:space="preserve"> of Complex Procedure Bug</w:t>
              </w:r>
            </w:hyperlink>
          </w:p>
          <w:p w14:paraId="0B9D4D97" w14:textId="6CD5F7F8" w:rsidR="00043546" w:rsidRDefault="00043546" w:rsidP="00657B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04354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Tickets revised with MANA and sent back to dev.</w:t>
            </w:r>
          </w:p>
          <w:p w14:paraId="325BABBD" w14:textId="652CCF72" w:rsidR="00076D8A" w:rsidRPr="00657B7C" w:rsidRDefault="00076D8A" w:rsidP="00076D8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B6202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Request to </w:t>
            </w:r>
            <w:r w:rsidR="0000460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use “New” Status when appointment is Rescheduled, </w:t>
            </w:r>
            <w:r w:rsidR="00990B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- New</w:t>
            </w:r>
          </w:p>
          <w:p w14:paraId="0F48264D" w14:textId="5F302681" w:rsidR="00A56EB6" w:rsidRDefault="00A56EB6" w:rsidP="0010658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6EB6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Enhancement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</w:p>
          <w:p w14:paraId="1B55E002" w14:textId="3ED9EAE0" w:rsidR="00CC3A79" w:rsidRPr="00FF26E7" w:rsidRDefault="00CC3A79" w:rsidP="00FF26E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11/26 </w:t>
            </w:r>
            <w:hyperlink r:id="rId18" w:history="1">
              <w:r w:rsidR="00FF26E7" w:rsidRPr="00E24A1B">
                <w:rPr>
                  <w:rStyle w:val="Hyperlink"/>
                  <w:rFonts w:ascii="Calibri" w:eastAsia="Times New Roman" w:hAnsi="Calibri" w:cs="Calibri"/>
                  <w:b/>
                  <w:bCs/>
                  <w:sz w:val="18"/>
                  <w:szCs w:val="18"/>
                </w:rPr>
                <w:t>Recurrent Block Slots</w:t>
              </w:r>
            </w:hyperlink>
          </w:p>
          <w:p w14:paraId="7A1FEDC7" w14:textId="3EB14C18" w:rsidR="00A56EB6" w:rsidRPr="00A56EB6" w:rsidRDefault="00A56EB6" w:rsidP="00A56EB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12/1 </w:t>
            </w:r>
            <w:r w:rsidR="00E24A1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equest to not have all locations selected when scheduling by default, AbbaDox – New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77B70627" w:rsidR="00A85C5A" w:rsidRPr="00644772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</w:pPr>
            <w:r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Reforma (Print)</w:t>
            </w:r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 xml:space="preserve"> – No need Reforma Barco</w:t>
            </w:r>
            <w:r w:rsid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d</w:t>
            </w:r>
            <w:r w:rsidR="00990B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e</w:t>
            </w:r>
          </w:p>
          <w:p w14:paraId="5B7F65D9" w14:textId="168D9E0E" w:rsidR="00FD1F22" w:rsidRPr="00CC3A79" w:rsidRDefault="00B330FE" w:rsidP="00CC3A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FD1F22" w:rsidRPr="00CC3A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1/21 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Action: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D1F22" w:rsidRPr="00CC3A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New forms available for upload</w:t>
            </w:r>
            <w:r w:rsidR="00A87A2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- New</w:t>
            </w:r>
          </w:p>
          <w:p w14:paraId="59B5A3C4" w14:textId="09C2ABAB" w:rsidR="0059732F" w:rsidRPr="00A87A26" w:rsidRDefault="0059732F" w:rsidP="00A87A26">
            <w:pPr>
              <w:ind w:left="180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9"/>
      <w:footerReference w:type="default" r:id="rId20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505D9" w14:textId="77777777" w:rsidR="00BF5075" w:rsidRDefault="00BF5075" w:rsidP="00C60D2C">
      <w:pPr>
        <w:spacing w:after="0" w:line="240" w:lineRule="auto"/>
      </w:pPr>
      <w:r>
        <w:separator/>
      </w:r>
    </w:p>
  </w:endnote>
  <w:endnote w:type="continuationSeparator" w:id="0">
    <w:p w14:paraId="4854FCF2" w14:textId="77777777" w:rsidR="00BF5075" w:rsidRDefault="00BF5075" w:rsidP="00C60D2C">
      <w:pPr>
        <w:spacing w:after="0" w:line="240" w:lineRule="auto"/>
      </w:pPr>
      <w:r>
        <w:continuationSeparator/>
      </w:r>
    </w:p>
  </w:endnote>
  <w:endnote w:type="continuationNotice" w:id="1">
    <w:p w14:paraId="5511F75C" w14:textId="77777777" w:rsidR="00BF5075" w:rsidRDefault="00BF507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F0134" w14:textId="77777777" w:rsidR="00BF5075" w:rsidRDefault="00BF5075" w:rsidP="00C60D2C">
      <w:pPr>
        <w:spacing w:after="0" w:line="240" w:lineRule="auto"/>
      </w:pPr>
      <w:r>
        <w:separator/>
      </w:r>
    </w:p>
  </w:footnote>
  <w:footnote w:type="continuationSeparator" w:id="0">
    <w:p w14:paraId="07D4A7AD" w14:textId="77777777" w:rsidR="00BF5075" w:rsidRDefault="00BF5075" w:rsidP="00C60D2C">
      <w:pPr>
        <w:spacing w:after="0" w:line="240" w:lineRule="auto"/>
      </w:pPr>
      <w:r>
        <w:continuationSeparator/>
      </w:r>
    </w:p>
  </w:footnote>
  <w:footnote w:type="continuationNotice" w:id="1">
    <w:p w14:paraId="738DB087" w14:textId="77777777" w:rsidR="00BF5075" w:rsidRDefault="00BF507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425"/>
    <w:rsid w:val="0000077F"/>
    <w:rsid w:val="00000816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460B"/>
    <w:rsid w:val="00005A7B"/>
    <w:rsid w:val="000073FA"/>
    <w:rsid w:val="00010123"/>
    <w:rsid w:val="000108B2"/>
    <w:rsid w:val="000110BE"/>
    <w:rsid w:val="0001150B"/>
    <w:rsid w:val="00011BFC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1A2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2DD2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546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18B4"/>
    <w:rsid w:val="0005215B"/>
    <w:rsid w:val="00052F0C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4826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8A"/>
    <w:rsid w:val="00076DAA"/>
    <w:rsid w:val="00076FAF"/>
    <w:rsid w:val="0008061B"/>
    <w:rsid w:val="00080F71"/>
    <w:rsid w:val="00081669"/>
    <w:rsid w:val="00082244"/>
    <w:rsid w:val="00082AC0"/>
    <w:rsid w:val="00082BDA"/>
    <w:rsid w:val="000847C9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4FB"/>
    <w:rsid w:val="000A66DA"/>
    <w:rsid w:val="000A6947"/>
    <w:rsid w:val="000A6AAB"/>
    <w:rsid w:val="000A6AE5"/>
    <w:rsid w:val="000A6FD3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67C"/>
    <w:rsid w:val="000C0CA9"/>
    <w:rsid w:val="000C0CBB"/>
    <w:rsid w:val="000C18A8"/>
    <w:rsid w:val="000C2C28"/>
    <w:rsid w:val="000C568A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804"/>
    <w:rsid w:val="000D1976"/>
    <w:rsid w:val="000D1F8B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3593"/>
    <w:rsid w:val="000F423D"/>
    <w:rsid w:val="000F4493"/>
    <w:rsid w:val="000F51D7"/>
    <w:rsid w:val="000F545F"/>
    <w:rsid w:val="000F59DE"/>
    <w:rsid w:val="000F5BB1"/>
    <w:rsid w:val="000F5C62"/>
    <w:rsid w:val="000F6AB3"/>
    <w:rsid w:val="000F6C53"/>
    <w:rsid w:val="000F6E1E"/>
    <w:rsid w:val="000F70AE"/>
    <w:rsid w:val="000F7B66"/>
    <w:rsid w:val="00100A0B"/>
    <w:rsid w:val="00100EB3"/>
    <w:rsid w:val="001012DD"/>
    <w:rsid w:val="001023B8"/>
    <w:rsid w:val="00102502"/>
    <w:rsid w:val="00102720"/>
    <w:rsid w:val="00103208"/>
    <w:rsid w:val="001037D3"/>
    <w:rsid w:val="001037E1"/>
    <w:rsid w:val="00103EC6"/>
    <w:rsid w:val="00104A24"/>
    <w:rsid w:val="00104D7D"/>
    <w:rsid w:val="00104FF1"/>
    <w:rsid w:val="00105DAD"/>
    <w:rsid w:val="0010647B"/>
    <w:rsid w:val="00106588"/>
    <w:rsid w:val="00106D17"/>
    <w:rsid w:val="00112072"/>
    <w:rsid w:val="00112862"/>
    <w:rsid w:val="00112918"/>
    <w:rsid w:val="001131A7"/>
    <w:rsid w:val="00113D46"/>
    <w:rsid w:val="001152A4"/>
    <w:rsid w:val="001156AB"/>
    <w:rsid w:val="00115CF3"/>
    <w:rsid w:val="00116B0B"/>
    <w:rsid w:val="00116CA0"/>
    <w:rsid w:val="00117319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8CE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80F"/>
    <w:rsid w:val="00141A50"/>
    <w:rsid w:val="0014245C"/>
    <w:rsid w:val="001426B2"/>
    <w:rsid w:val="00142ABC"/>
    <w:rsid w:val="00142AC4"/>
    <w:rsid w:val="00142BF5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510"/>
    <w:rsid w:val="0016372A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97CC3"/>
    <w:rsid w:val="001A0396"/>
    <w:rsid w:val="001A04F7"/>
    <w:rsid w:val="001A1C75"/>
    <w:rsid w:val="001A2716"/>
    <w:rsid w:val="001A376C"/>
    <w:rsid w:val="001A423E"/>
    <w:rsid w:val="001A4A81"/>
    <w:rsid w:val="001A51FB"/>
    <w:rsid w:val="001A5545"/>
    <w:rsid w:val="001A59E5"/>
    <w:rsid w:val="001A5CE6"/>
    <w:rsid w:val="001A650D"/>
    <w:rsid w:val="001A6BA7"/>
    <w:rsid w:val="001A6E6A"/>
    <w:rsid w:val="001A780E"/>
    <w:rsid w:val="001A78CF"/>
    <w:rsid w:val="001A7B2F"/>
    <w:rsid w:val="001B0051"/>
    <w:rsid w:val="001B0EF4"/>
    <w:rsid w:val="001B153A"/>
    <w:rsid w:val="001B1673"/>
    <w:rsid w:val="001B2320"/>
    <w:rsid w:val="001B2F28"/>
    <w:rsid w:val="001B3492"/>
    <w:rsid w:val="001B4689"/>
    <w:rsid w:val="001B6450"/>
    <w:rsid w:val="001B6CCD"/>
    <w:rsid w:val="001B7C1C"/>
    <w:rsid w:val="001B7E1E"/>
    <w:rsid w:val="001C0010"/>
    <w:rsid w:val="001C01AA"/>
    <w:rsid w:val="001C036A"/>
    <w:rsid w:val="001C1122"/>
    <w:rsid w:val="001C1B1E"/>
    <w:rsid w:val="001C261C"/>
    <w:rsid w:val="001C26D0"/>
    <w:rsid w:val="001C2F3E"/>
    <w:rsid w:val="001C356D"/>
    <w:rsid w:val="001C3C14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2C6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1712"/>
    <w:rsid w:val="001E1A58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A97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468B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27DC"/>
    <w:rsid w:val="00223AA6"/>
    <w:rsid w:val="002248FD"/>
    <w:rsid w:val="00224A54"/>
    <w:rsid w:val="002252B8"/>
    <w:rsid w:val="00226784"/>
    <w:rsid w:val="00226B95"/>
    <w:rsid w:val="00226F24"/>
    <w:rsid w:val="00230E4B"/>
    <w:rsid w:val="002312E3"/>
    <w:rsid w:val="0023152D"/>
    <w:rsid w:val="00231C9B"/>
    <w:rsid w:val="00231FBA"/>
    <w:rsid w:val="00232892"/>
    <w:rsid w:val="00232DA7"/>
    <w:rsid w:val="00233359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BA5"/>
    <w:rsid w:val="00265CB1"/>
    <w:rsid w:val="00265CC7"/>
    <w:rsid w:val="00266079"/>
    <w:rsid w:val="002662EB"/>
    <w:rsid w:val="00267269"/>
    <w:rsid w:val="00267512"/>
    <w:rsid w:val="00267AB6"/>
    <w:rsid w:val="00267BDA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6C75"/>
    <w:rsid w:val="00277382"/>
    <w:rsid w:val="0028066D"/>
    <w:rsid w:val="0028072C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33CA"/>
    <w:rsid w:val="0029455E"/>
    <w:rsid w:val="0029481B"/>
    <w:rsid w:val="00295D64"/>
    <w:rsid w:val="0029607C"/>
    <w:rsid w:val="00296161"/>
    <w:rsid w:val="00296B62"/>
    <w:rsid w:val="00296F30"/>
    <w:rsid w:val="00297D43"/>
    <w:rsid w:val="002A094C"/>
    <w:rsid w:val="002A0BAD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95B"/>
    <w:rsid w:val="002B1B00"/>
    <w:rsid w:val="002B1D51"/>
    <w:rsid w:val="002B2157"/>
    <w:rsid w:val="002B2843"/>
    <w:rsid w:val="002B3A63"/>
    <w:rsid w:val="002B3C03"/>
    <w:rsid w:val="002B4567"/>
    <w:rsid w:val="002B4662"/>
    <w:rsid w:val="002B4A37"/>
    <w:rsid w:val="002B4D70"/>
    <w:rsid w:val="002B4F48"/>
    <w:rsid w:val="002B7201"/>
    <w:rsid w:val="002B7682"/>
    <w:rsid w:val="002C02DF"/>
    <w:rsid w:val="002C0505"/>
    <w:rsid w:val="002C051E"/>
    <w:rsid w:val="002C0F11"/>
    <w:rsid w:val="002C1E7E"/>
    <w:rsid w:val="002C26AC"/>
    <w:rsid w:val="002C2BA6"/>
    <w:rsid w:val="002C3118"/>
    <w:rsid w:val="002C363A"/>
    <w:rsid w:val="002C3E27"/>
    <w:rsid w:val="002C3EC6"/>
    <w:rsid w:val="002C40B9"/>
    <w:rsid w:val="002C43B8"/>
    <w:rsid w:val="002C4459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2630"/>
    <w:rsid w:val="002D3AF8"/>
    <w:rsid w:val="002D3F89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527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0A61"/>
    <w:rsid w:val="00300FF1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F3"/>
    <w:rsid w:val="00325620"/>
    <w:rsid w:val="00325622"/>
    <w:rsid w:val="00325702"/>
    <w:rsid w:val="003261C0"/>
    <w:rsid w:val="0032628A"/>
    <w:rsid w:val="003274E8"/>
    <w:rsid w:val="003277D1"/>
    <w:rsid w:val="00327A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282"/>
    <w:rsid w:val="00334533"/>
    <w:rsid w:val="00334634"/>
    <w:rsid w:val="0033503B"/>
    <w:rsid w:val="00335659"/>
    <w:rsid w:val="00335B53"/>
    <w:rsid w:val="00336A9F"/>
    <w:rsid w:val="0033709B"/>
    <w:rsid w:val="0033716E"/>
    <w:rsid w:val="00337E7D"/>
    <w:rsid w:val="00340C61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14F5"/>
    <w:rsid w:val="0035206C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443"/>
    <w:rsid w:val="003705D8"/>
    <w:rsid w:val="00370F36"/>
    <w:rsid w:val="00371572"/>
    <w:rsid w:val="00371977"/>
    <w:rsid w:val="00371D1B"/>
    <w:rsid w:val="00372C9A"/>
    <w:rsid w:val="00373904"/>
    <w:rsid w:val="0037397A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21E"/>
    <w:rsid w:val="003A2661"/>
    <w:rsid w:val="003A27FC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56A1"/>
    <w:rsid w:val="003C6A12"/>
    <w:rsid w:val="003C6AB5"/>
    <w:rsid w:val="003C6B9E"/>
    <w:rsid w:val="003C6EBE"/>
    <w:rsid w:val="003C6F0B"/>
    <w:rsid w:val="003C7A12"/>
    <w:rsid w:val="003D0EED"/>
    <w:rsid w:val="003D1AC0"/>
    <w:rsid w:val="003D1B33"/>
    <w:rsid w:val="003D23E9"/>
    <w:rsid w:val="003D2873"/>
    <w:rsid w:val="003D2C4F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671"/>
    <w:rsid w:val="003E0E51"/>
    <w:rsid w:val="003E0F51"/>
    <w:rsid w:val="003E0F5E"/>
    <w:rsid w:val="003E1031"/>
    <w:rsid w:val="003E190A"/>
    <w:rsid w:val="003E2682"/>
    <w:rsid w:val="003E2E90"/>
    <w:rsid w:val="003E3900"/>
    <w:rsid w:val="003E4DBD"/>
    <w:rsid w:val="003E514E"/>
    <w:rsid w:val="003E538D"/>
    <w:rsid w:val="003E6220"/>
    <w:rsid w:val="003E698D"/>
    <w:rsid w:val="003E6AAB"/>
    <w:rsid w:val="003E7D57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A07"/>
    <w:rsid w:val="00401B01"/>
    <w:rsid w:val="00401CF0"/>
    <w:rsid w:val="004024DB"/>
    <w:rsid w:val="00402616"/>
    <w:rsid w:val="00402807"/>
    <w:rsid w:val="00402AE0"/>
    <w:rsid w:val="00402E00"/>
    <w:rsid w:val="004043F5"/>
    <w:rsid w:val="004045B2"/>
    <w:rsid w:val="00405434"/>
    <w:rsid w:val="00405EDB"/>
    <w:rsid w:val="004070EB"/>
    <w:rsid w:val="004079FE"/>
    <w:rsid w:val="004102C5"/>
    <w:rsid w:val="0041135A"/>
    <w:rsid w:val="00411DC3"/>
    <w:rsid w:val="0041235B"/>
    <w:rsid w:val="00412DDE"/>
    <w:rsid w:val="004132AB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05A6"/>
    <w:rsid w:val="004213C1"/>
    <w:rsid w:val="004231CA"/>
    <w:rsid w:val="00423912"/>
    <w:rsid w:val="00426783"/>
    <w:rsid w:val="00426923"/>
    <w:rsid w:val="00427522"/>
    <w:rsid w:val="004306E2"/>
    <w:rsid w:val="00430A84"/>
    <w:rsid w:val="00430F9A"/>
    <w:rsid w:val="00432719"/>
    <w:rsid w:val="00432F9F"/>
    <w:rsid w:val="004334B7"/>
    <w:rsid w:val="0043496E"/>
    <w:rsid w:val="00434C36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A98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2F3B"/>
    <w:rsid w:val="0047354A"/>
    <w:rsid w:val="00473FED"/>
    <w:rsid w:val="00474A2C"/>
    <w:rsid w:val="00474A41"/>
    <w:rsid w:val="00474E1F"/>
    <w:rsid w:val="00474E67"/>
    <w:rsid w:val="004764F1"/>
    <w:rsid w:val="00476649"/>
    <w:rsid w:val="004778A3"/>
    <w:rsid w:val="004800B2"/>
    <w:rsid w:val="00480111"/>
    <w:rsid w:val="004806DB"/>
    <w:rsid w:val="004808A2"/>
    <w:rsid w:val="00481069"/>
    <w:rsid w:val="00481EA1"/>
    <w:rsid w:val="00483157"/>
    <w:rsid w:val="00483385"/>
    <w:rsid w:val="00483EF7"/>
    <w:rsid w:val="00484B12"/>
    <w:rsid w:val="00484BCF"/>
    <w:rsid w:val="00484F19"/>
    <w:rsid w:val="004852C4"/>
    <w:rsid w:val="004855C7"/>
    <w:rsid w:val="00485683"/>
    <w:rsid w:val="00485CB4"/>
    <w:rsid w:val="00487388"/>
    <w:rsid w:val="0049068D"/>
    <w:rsid w:val="004906E2"/>
    <w:rsid w:val="00490987"/>
    <w:rsid w:val="00490A35"/>
    <w:rsid w:val="00490C0D"/>
    <w:rsid w:val="004918B6"/>
    <w:rsid w:val="00491C41"/>
    <w:rsid w:val="00491D65"/>
    <w:rsid w:val="004921BF"/>
    <w:rsid w:val="004924FD"/>
    <w:rsid w:val="004929D0"/>
    <w:rsid w:val="00492C97"/>
    <w:rsid w:val="00492D9B"/>
    <w:rsid w:val="004936E1"/>
    <w:rsid w:val="00496E66"/>
    <w:rsid w:val="00497285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648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59"/>
    <w:rsid w:val="004C34D3"/>
    <w:rsid w:val="004C3BF6"/>
    <w:rsid w:val="004C3DDB"/>
    <w:rsid w:val="004C4177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17C3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D35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505"/>
    <w:rsid w:val="00507A17"/>
    <w:rsid w:val="00507B29"/>
    <w:rsid w:val="00510084"/>
    <w:rsid w:val="005102DA"/>
    <w:rsid w:val="00510566"/>
    <w:rsid w:val="00510A48"/>
    <w:rsid w:val="00510ABF"/>
    <w:rsid w:val="00511254"/>
    <w:rsid w:val="00511763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3E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19FB"/>
    <w:rsid w:val="0053236A"/>
    <w:rsid w:val="00532A45"/>
    <w:rsid w:val="0053315D"/>
    <w:rsid w:val="00533B15"/>
    <w:rsid w:val="00533D83"/>
    <w:rsid w:val="00533E5A"/>
    <w:rsid w:val="00533EEE"/>
    <w:rsid w:val="00533EF6"/>
    <w:rsid w:val="00534E86"/>
    <w:rsid w:val="00534F43"/>
    <w:rsid w:val="005363DC"/>
    <w:rsid w:val="00536DED"/>
    <w:rsid w:val="005371E2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714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8FC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6D8"/>
    <w:rsid w:val="00587A96"/>
    <w:rsid w:val="00587B54"/>
    <w:rsid w:val="00587BE1"/>
    <w:rsid w:val="00587F55"/>
    <w:rsid w:val="00587FAD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E41"/>
    <w:rsid w:val="005B4AAB"/>
    <w:rsid w:val="005B4B41"/>
    <w:rsid w:val="005B4D08"/>
    <w:rsid w:val="005B5CFD"/>
    <w:rsid w:val="005B5DC1"/>
    <w:rsid w:val="005B6A8A"/>
    <w:rsid w:val="005B6AC1"/>
    <w:rsid w:val="005B796A"/>
    <w:rsid w:val="005B7DB3"/>
    <w:rsid w:val="005C20E2"/>
    <w:rsid w:val="005C23E0"/>
    <w:rsid w:val="005C2413"/>
    <w:rsid w:val="005C3355"/>
    <w:rsid w:val="005C3BA9"/>
    <w:rsid w:val="005C6299"/>
    <w:rsid w:val="005C694E"/>
    <w:rsid w:val="005C6BA2"/>
    <w:rsid w:val="005C71DA"/>
    <w:rsid w:val="005C75D3"/>
    <w:rsid w:val="005C7937"/>
    <w:rsid w:val="005C7CF2"/>
    <w:rsid w:val="005C7DD4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111"/>
    <w:rsid w:val="005E5C34"/>
    <w:rsid w:val="005E5FFB"/>
    <w:rsid w:val="005E5FFD"/>
    <w:rsid w:val="005E610E"/>
    <w:rsid w:val="005E6540"/>
    <w:rsid w:val="005E7371"/>
    <w:rsid w:val="005F01F6"/>
    <w:rsid w:val="005F07F0"/>
    <w:rsid w:val="005F09B2"/>
    <w:rsid w:val="005F0DFE"/>
    <w:rsid w:val="005F1495"/>
    <w:rsid w:val="005F24ED"/>
    <w:rsid w:val="005F288F"/>
    <w:rsid w:val="005F3695"/>
    <w:rsid w:val="005F48C5"/>
    <w:rsid w:val="005F4D46"/>
    <w:rsid w:val="005F5421"/>
    <w:rsid w:val="005F5631"/>
    <w:rsid w:val="005F5657"/>
    <w:rsid w:val="005F5CB8"/>
    <w:rsid w:val="005F64C3"/>
    <w:rsid w:val="005F6DE6"/>
    <w:rsid w:val="005F6F89"/>
    <w:rsid w:val="005F7072"/>
    <w:rsid w:val="005F720D"/>
    <w:rsid w:val="005F7F0F"/>
    <w:rsid w:val="0060082E"/>
    <w:rsid w:val="00601BCC"/>
    <w:rsid w:val="00601C34"/>
    <w:rsid w:val="00602F78"/>
    <w:rsid w:val="00602FF2"/>
    <w:rsid w:val="006036A9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2DCF"/>
    <w:rsid w:val="00613F11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433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62BA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3F4"/>
    <w:rsid w:val="00643451"/>
    <w:rsid w:val="006436E6"/>
    <w:rsid w:val="00643731"/>
    <w:rsid w:val="006445A9"/>
    <w:rsid w:val="00644772"/>
    <w:rsid w:val="0064545D"/>
    <w:rsid w:val="00645B0F"/>
    <w:rsid w:val="00646AFA"/>
    <w:rsid w:val="00647CA0"/>
    <w:rsid w:val="006509C0"/>
    <w:rsid w:val="006513C2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57B7C"/>
    <w:rsid w:val="006604DD"/>
    <w:rsid w:val="00661FFF"/>
    <w:rsid w:val="00662595"/>
    <w:rsid w:val="0066382C"/>
    <w:rsid w:val="00664C94"/>
    <w:rsid w:val="0066503A"/>
    <w:rsid w:val="00666088"/>
    <w:rsid w:val="0066616A"/>
    <w:rsid w:val="00666491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1392"/>
    <w:rsid w:val="00682FEF"/>
    <w:rsid w:val="00683E64"/>
    <w:rsid w:val="006842B6"/>
    <w:rsid w:val="00684403"/>
    <w:rsid w:val="0068486F"/>
    <w:rsid w:val="00684FB8"/>
    <w:rsid w:val="0068522E"/>
    <w:rsid w:val="00685A21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5F45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37"/>
    <w:rsid w:val="006C10FE"/>
    <w:rsid w:val="006C24CB"/>
    <w:rsid w:val="006C2FE0"/>
    <w:rsid w:val="006C4C98"/>
    <w:rsid w:val="006C57CA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D5718"/>
    <w:rsid w:val="006D7860"/>
    <w:rsid w:val="006E07AF"/>
    <w:rsid w:val="006E0D19"/>
    <w:rsid w:val="006E1B67"/>
    <w:rsid w:val="006E1CFE"/>
    <w:rsid w:val="006E1F7D"/>
    <w:rsid w:val="006E2935"/>
    <w:rsid w:val="006E2939"/>
    <w:rsid w:val="006E2DEE"/>
    <w:rsid w:val="006E323D"/>
    <w:rsid w:val="006E42F0"/>
    <w:rsid w:val="006E592A"/>
    <w:rsid w:val="006E5A84"/>
    <w:rsid w:val="006E6B08"/>
    <w:rsid w:val="006E6C09"/>
    <w:rsid w:val="006E7488"/>
    <w:rsid w:val="006E782E"/>
    <w:rsid w:val="006E7F7D"/>
    <w:rsid w:val="006F05D9"/>
    <w:rsid w:val="006F14E4"/>
    <w:rsid w:val="006F1976"/>
    <w:rsid w:val="006F1AF8"/>
    <w:rsid w:val="006F2371"/>
    <w:rsid w:val="006F2AAE"/>
    <w:rsid w:val="006F3E5A"/>
    <w:rsid w:val="006F4717"/>
    <w:rsid w:val="006F4CAC"/>
    <w:rsid w:val="006F50F1"/>
    <w:rsid w:val="006F5DDE"/>
    <w:rsid w:val="006F5E1D"/>
    <w:rsid w:val="006F62F5"/>
    <w:rsid w:val="006F6B7C"/>
    <w:rsid w:val="006F7F5A"/>
    <w:rsid w:val="00700CB3"/>
    <w:rsid w:val="00702327"/>
    <w:rsid w:val="007025A6"/>
    <w:rsid w:val="0070270F"/>
    <w:rsid w:val="00703260"/>
    <w:rsid w:val="00705DDA"/>
    <w:rsid w:val="0070613C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2C3E"/>
    <w:rsid w:val="00723424"/>
    <w:rsid w:val="00723DF2"/>
    <w:rsid w:val="00723FCA"/>
    <w:rsid w:val="00724930"/>
    <w:rsid w:val="00724A5C"/>
    <w:rsid w:val="00725DE9"/>
    <w:rsid w:val="00726EE8"/>
    <w:rsid w:val="007270AD"/>
    <w:rsid w:val="007277F3"/>
    <w:rsid w:val="00727A06"/>
    <w:rsid w:val="00727AD4"/>
    <w:rsid w:val="007306FE"/>
    <w:rsid w:val="00730775"/>
    <w:rsid w:val="0073125B"/>
    <w:rsid w:val="007316E7"/>
    <w:rsid w:val="00732702"/>
    <w:rsid w:val="00732A35"/>
    <w:rsid w:val="007333D8"/>
    <w:rsid w:val="00733E32"/>
    <w:rsid w:val="00737741"/>
    <w:rsid w:val="00737C1E"/>
    <w:rsid w:val="007401B0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86F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3B72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37DD"/>
    <w:rsid w:val="007939F0"/>
    <w:rsid w:val="00793FBC"/>
    <w:rsid w:val="0079419D"/>
    <w:rsid w:val="00794799"/>
    <w:rsid w:val="0079592C"/>
    <w:rsid w:val="00796370"/>
    <w:rsid w:val="00796B16"/>
    <w:rsid w:val="0079728D"/>
    <w:rsid w:val="00797968"/>
    <w:rsid w:val="00797CCD"/>
    <w:rsid w:val="007A1B36"/>
    <w:rsid w:val="007A1F86"/>
    <w:rsid w:val="007A41A8"/>
    <w:rsid w:val="007A478E"/>
    <w:rsid w:val="007A5D68"/>
    <w:rsid w:val="007A6327"/>
    <w:rsid w:val="007A6D84"/>
    <w:rsid w:val="007A6F14"/>
    <w:rsid w:val="007A6FA1"/>
    <w:rsid w:val="007A73ED"/>
    <w:rsid w:val="007B091B"/>
    <w:rsid w:val="007B0E77"/>
    <w:rsid w:val="007B114F"/>
    <w:rsid w:val="007B154D"/>
    <w:rsid w:val="007B2394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BCD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D70"/>
    <w:rsid w:val="007C5E2C"/>
    <w:rsid w:val="007C6CD3"/>
    <w:rsid w:val="007C6CEB"/>
    <w:rsid w:val="007C766A"/>
    <w:rsid w:val="007C7B08"/>
    <w:rsid w:val="007C7D1F"/>
    <w:rsid w:val="007C7DAD"/>
    <w:rsid w:val="007D0DD0"/>
    <w:rsid w:val="007D18F3"/>
    <w:rsid w:val="007D2A9C"/>
    <w:rsid w:val="007D2D95"/>
    <w:rsid w:val="007D31BF"/>
    <w:rsid w:val="007D338F"/>
    <w:rsid w:val="007D4013"/>
    <w:rsid w:val="007D46A1"/>
    <w:rsid w:val="007D4ED7"/>
    <w:rsid w:val="007D547F"/>
    <w:rsid w:val="007D5B93"/>
    <w:rsid w:val="007D5E81"/>
    <w:rsid w:val="007D6914"/>
    <w:rsid w:val="007D77C0"/>
    <w:rsid w:val="007E02CC"/>
    <w:rsid w:val="007E0E03"/>
    <w:rsid w:val="007E1EDA"/>
    <w:rsid w:val="007E2AAA"/>
    <w:rsid w:val="007E2EC6"/>
    <w:rsid w:val="007E3155"/>
    <w:rsid w:val="007E429E"/>
    <w:rsid w:val="007E55F8"/>
    <w:rsid w:val="007E57DC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DA1"/>
    <w:rsid w:val="007F3E6C"/>
    <w:rsid w:val="007F4539"/>
    <w:rsid w:val="007F53ED"/>
    <w:rsid w:val="007F6888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DD6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53E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9E4"/>
    <w:rsid w:val="00827CD4"/>
    <w:rsid w:val="00830CAE"/>
    <w:rsid w:val="00830EF6"/>
    <w:rsid w:val="00831205"/>
    <w:rsid w:val="00831329"/>
    <w:rsid w:val="00831879"/>
    <w:rsid w:val="008323CA"/>
    <w:rsid w:val="008328F7"/>
    <w:rsid w:val="008336AE"/>
    <w:rsid w:val="00833B02"/>
    <w:rsid w:val="0083450A"/>
    <w:rsid w:val="00834511"/>
    <w:rsid w:val="00834FF7"/>
    <w:rsid w:val="008357C4"/>
    <w:rsid w:val="00835C10"/>
    <w:rsid w:val="0083637D"/>
    <w:rsid w:val="00836AEF"/>
    <w:rsid w:val="00836E95"/>
    <w:rsid w:val="00837178"/>
    <w:rsid w:val="00837A61"/>
    <w:rsid w:val="00840334"/>
    <w:rsid w:val="008404C8"/>
    <w:rsid w:val="0084065C"/>
    <w:rsid w:val="00840DE1"/>
    <w:rsid w:val="008410C4"/>
    <w:rsid w:val="00841211"/>
    <w:rsid w:val="00841901"/>
    <w:rsid w:val="00841BE6"/>
    <w:rsid w:val="00841BFB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0C44"/>
    <w:rsid w:val="00851057"/>
    <w:rsid w:val="0085114B"/>
    <w:rsid w:val="00851A92"/>
    <w:rsid w:val="0085253C"/>
    <w:rsid w:val="00852A41"/>
    <w:rsid w:val="00853478"/>
    <w:rsid w:val="008535D8"/>
    <w:rsid w:val="008537BA"/>
    <w:rsid w:val="008537F9"/>
    <w:rsid w:val="00853D3B"/>
    <w:rsid w:val="00853E35"/>
    <w:rsid w:val="0085507C"/>
    <w:rsid w:val="00855859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6709A"/>
    <w:rsid w:val="00870171"/>
    <w:rsid w:val="00872853"/>
    <w:rsid w:val="0087343E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B23"/>
    <w:rsid w:val="00881EC2"/>
    <w:rsid w:val="008829E2"/>
    <w:rsid w:val="00882B67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31F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BD8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674"/>
    <w:rsid w:val="008A682D"/>
    <w:rsid w:val="008A697B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0C8D"/>
    <w:rsid w:val="008C161A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D7136"/>
    <w:rsid w:val="008E02D0"/>
    <w:rsid w:val="008E0322"/>
    <w:rsid w:val="008E0473"/>
    <w:rsid w:val="008E0607"/>
    <w:rsid w:val="008E0860"/>
    <w:rsid w:val="008E0E57"/>
    <w:rsid w:val="008E12C2"/>
    <w:rsid w:val="008E1A92"/>
    <w:rsid w:val="008E1E5C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5C1"/>
    <w:rsid w:val="00900B24"/>
    <w:rsid w:val="00900D74"/>
    <w:rsid w:val="009017E9"/>
    <w:rsid w:val="00901E43"/>
    <w:rsid w:val="009025A9"/>
    <w:rsid w:val="00903239"/>
    <w:rsid w:val="00903314"/>
    <w:rsid w:val="0090372A"/>
    <w:rsid w:val="00903998"/>
    <w:rsid w:val="009040FC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D82"/>
    <w:rsid w:val="0091248A"/>
    <w:rsid w:val="00912A61"/>
    <w:rsid w:val="00913598"/>
    <w:rsid w:val="00913BDA"/>
    <w:rsid w:val="0091444B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2BBA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0855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798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654C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0BEC"/>
    <w:rsid w:val="009923A7"/>
    <w:rsid w:val="00992569"/>
    <w:rsid w:val="00992C1F"/>
    <w:rsid w:val="00992CCA"/>
    <w:rsid w:val="00994223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205A"/>
    <w:rsid w:val="009A2924"/>
    <w:rsid w:val="009A322C"/>
    <w:rsid w:val="009A32C9"/>
    <w:rsid w:val="009A3B1E"/>
    <w:rsid w:val="009A59E6"/>
    <w:rsid w:val="009A5F8F"/>
    <w:rsid w:val="009A66D1"/>
    <w:rsid w:val="009A6D29"/>
    <w:rsid w:val="009A72D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3809"/>
    <w:rsid w:val="009B4782"/>
    <w:rsid w:val="009B4FDB"/>
    <w:rsid w:val="009B558F"/>
    <w:rsid w:val="009B5899"/>
    <w:rsid w:val="009B5AF6"/>
    <w:rsid w:val="009B5E73"/>
    <w:rsid w:val="009B5F1B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188"/>
    <w:rsid w:val="009C5465"/>
    <w:rsid w:val="009C6E6A"/>
    <w:rsid w:val="009C78F6"/>
    <w:rsid w:val="009D0470"/>
    <w:rsid w:val="009D056B"/>
    <w:rsid w:val="009D0E81"/>
    <w:rsid w:val="009D1DBD"/>
    <w:rsid w:val="009D2CF0"/>
    <w:rsid w:val="009D3792"/>
    <w:rsid w:val="009D4569"/>
    <w:rsid w:val="009D5E19"/>
    <w:rsid w:val="009D62F5"/>
    <w:rsid w:val="009D6523"/>
    <w:rsid w:val="009D6B57"/>
    <w:rsid w:val="009D710E"/>
    <w:rsid w:val="009D76FC"/>
    <w:rsid w:val="009D7D63"/>
    <w:rsid w:val="009E04D0"/>
    <w:rsid w:val="009E184D"/>
    <w:rsid w:val="009E1DB0"/>
    <w:rsid w:val="009E4758"/>
    <w:rsid w:val="009E591E"/>
    <w:rsid w:val="009E60A5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3E4F"/>
    <w:rsid w:val="009F4999"/>
    <w:rsid w:val="009F4D45"/>
    <w:rsid w:val="009F4DA9"/>
    <w:rsid w:val="009F516C"/>
    <w:rsid w:val="009F55A9"/>
    <w:rsid w:val="009F64C3"/>
    <w:rsid w:val="009F6BC3"/>
    <w:rsid w:val="009F7835"/>
    <w:rsid w:val="009F7C29"/>
    <w:rsid w:val="00A0031F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4B25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39C5"/>
    <w:rsid w:val="00A1430B"/>
    <w:rsid w:val="00A14DF6"/>
    <w:rsid w:val="00A152F5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61C2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0EC"/>
    <w:rsid w:val="00A4243D"/>
    <w:rsid w:val="00A42DC2"/>
    <w:rsid w:val="00A42E19"/>
    <w:rsid w:val="00A42EA2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0DF4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6B75"/>
    <w:rsid w:val="00A56EB6"/>
    <w:rsid w:val="00A571D9"/>
    <w:rsid w:val="00A57B50"/>
    <w:rsid w:val="00A60E6A"/>
    <w:rsid w:val="00A6289F"/>
    <w:rsid w:val="00A62DEB"/>
    <w:rsid w:val="00A6439D"/>
    <w:rsid w:val="00A65D3F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169A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3A5"/>
    <w:rsid w:val="00A8580A"/>
    <w:rsid w:val="00A85C5A"/>
    <w:rsid w:val="00A87A26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4C0"/>
    <w:rsid w:val="00AA18F7"/>
    <w:rsid w:val="00AA1AF0"/>
    <w:rsid w:val="00AA1DA2"/>
    <w:rsid w:val="00AA2AAC"/>
    <w:rsid w:val="00AA2EBB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7B7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B71A9"/>
    <w:rsid w:val="00AC05BF"/>
    <w:rsid w:val="00AC069C"/>
    <w:rsid w:val="00AC115C"/>
    <w:rsid w:val="00AC22EA"/>
    <w:rsid w:val="00AC2679"/>
    <w:rsid w:val="00AC39B8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DEF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E7968"/>
    <w:rsid w:val="00AF018C"/>
    <w:rsid w:val="00AF1239"/>
    <w:rsid w:val="00AF1318"/>
    <w:rsid w:val="00AF134A"/>
    <w:rsid w:val="00AF1EAA"/>
    <w:rsid w:val="00AF1F5D"/>
    <w:rsid w:val="00AF30B9"/>
    <w:rsid w:val="00AF3358"/>
    <w:rsid w:val="00AF3A0C"/>
    <w:rsid w:val="00AF3C16"/>
    <w:rsid w:val="00AF3EFB"/>
    <w:rsid w:val="00AF459A"/>
    <w:rsid w:val="00AF45EF"/>
    <w:rsid w:val="00AF4776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AF7F7E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0BC6"/>
    <w:rsid w:val="00B11170"/>
    <w:rsid w:val="00B11791"/>
    <w:rsid w:val="00B12D9C"/>
    <w:rsid w:val="00B12DA6"/>
    <w:rsid w:val="00B139AC"/>
    <w:rsid w:val="00B13B52"/>
    <w:rsid w:val="00B14C71"/>
    <w:rsid w:val="00B15658"/>
    <w:rsid w:val="00B16635"/>
    <w:rsid w:val="00B20E52"/>
    <w:rsid w:val="00B22040"/>
    <w:rsid w:val="00B24005"/>
    <w:rsid w:val="00B24737"/>
    <w:rsid w:val="00B249D0"/>
    <w:rsid w:val="00B24A30"/>
    <w:rsid w:val="00B25609"/>
    <w:rsid w:val="00B25E5D"/>
    <w:rsid w:val="00B26EB6"/>
    <w:rsid w:val="00B2745D"/>
    <w:rsid w:val="00B27772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5956"/>
    <w:rsid w:val="00B3602F"/>
    <w:rsid w:val="00B3666A"/>
    <w:rsid w:val="00B37232"/>
    <w:rsid w:val="00B4035C"/>
    <w:rsid w:val="00B41DFE"/>
    <w:rsid w:val="00B41FBC"/>
    <w:rsid w:val="00B42451"/>
    <w:rsid w:val="00B4292F"/>
    <w:rsid w:val="00B435DC"/>
    <w:rsid w:val="00B43A7B"/>
    <w:rsid w:val="00B43C26"/>
    <w:rsid w:val="00B461FF"/>
    <w:rsid w:val="00B468D9"/>
    <w:rsid w:val="00B46DE6"/>
    <w:rsid w:val="00B46E7F"/>
    <w:rsid w:val="00B47C34"/>
    <w:rsid w:val="00B47D45"/>
    <w:rsid w:val="00B50547"/>
    <w:rsid w:val="00B5129B"/>
    <w:rsid w:val="00B5134F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0C43"/>
    <w:rsid w:val="00B6133D"/>
    <w:rsid w:val="00B61426"/>
    <w:rsid w:val="00B61AA2"/>
    <w:rsid w:val="00B6202C"/>
    <w:rsid w:val="00B626AD"/>
    <w:rsid w:val="00B627A4"/>
    <w:rsid w:val="00B6334D"/>
    <w:rsid w:val="00B63A5B"/>
    <w:rsid w:val="00B63DA8"/>
    <w:rsid w:val="00B63E3C"/>
    <w:rsid w:val="00B648BD"/>
    <w:rsid w:val="00B64E3B"/>
    <w:rsid w:val="00B65C31"/>
    <w:rsid w:val="00B65C97"/>
    <w:rsid w:val="00B65DD3"/>
    <w:rsid w:val="00B66866"/>
    <w:rsid w:val="00B6742B"/>
    <w:rsid w:val="00B67D06"/>
    <w:rsid w:val="00B702FE"/>
    <w:rsid w:val="00B70C37"/>
    <w:rsid w:val="00B70FFA"/>
    <w:rsid w:val="00B712D6"/>
    <w:rsid w:val="00B71796"/>
    <w:rsid w:val="00B71FF5"/>
    <w:rsid w:val="00B72A30"/>
    <w:rsid w:val="00B7387A"/>
    <w:rsid w:val="00B73AEA"/>
    <w:rsid w:val="00B75857"/>
    <w:rsid w:val="00B7598C"/>
    <w:rsid w:val="00B7626F"/>
    <w:rsid w:val="00B764BF"/>
    <w:rsid w:val="00B7750F"/>
    <w:rsid w:val="00B82172"/>
    <w:rsid w:val="00B82247"/>
    <w:rsid w:val="00B82A3A"/>
    <w:rsid w:val="00B82B37"/>
    <w:rsid w:val="00B830D0"/>
    <w:rsid w:val="00B837AB"/>
    <w:rsid w:val="00B84C3F"/>
    <w:rsid w:val="00B87276"/>
    <w:rsid w:val="00B87C1B"/>
    <w:rsid w:val="00B9002C"/>
    <w:rsid w:val="00B92889"/>
    <w:rsid w:val="00B92ADC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111"/>
    <w:rsid w:val="00BC35D5"/>
    <w:rsid w:val="00BC37A5"/>
    <w:rsid w:val="00BC39BD"/>
    <w:rsid w:val="00BC3A22"/>
    <w:rsid w:val="00BC49E5"/>
    <w:rsid w:val="00BC4A60"/>
    <w:rsid w:val="00BC4ACE"/>
    <w:rsid w:val="00BC5962"/>
    <w:rsid w:val="00BC6B1D"/>
    <w:rsid w:val="00BC6BD7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8F6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346"/>
    <w:rsid w:val="00BF1726"/>
    <w:rsid w:val="00BF196F"/>
    <w:rsid w:val="00BF29D8"/>
    <w:rsid w:val="00BF3002"/>
    <w:rsid w:val="00BF30AA"/>
    <w:rsid w:val="00BF3429"/>
    <w:rsid w:val="00BF343C"/>
    <w:rsid w:val="00BF4307"/>
    <w:rsid w:val="00BF4C84"/>
    <w:rsid w:val="00BF4DBC"/>
    <w:rsid w:val="00BF5075"/>
    <w:rsid w:val="00BF58B3"/>
    <w:rsid w:val="00BF611A"/>
    <w:rsid w:val="00BF6647"/>
    <w:rsid w:val="00BF6BA8"/>
    <w:rsid w:val="00BF6BCC"/>
    <w:rsid w:val="00BF7FA3"/>
    <w:rsid w:val="00C0098F"/>
    <w:rsid w:val="00C00F7F"/>
    <w:rsid w:val="00C015A8"/>
    <w:rsid w:val="00C01DA6"/>
    <w:rsid w:val="00C02182"/>
    <w:rsid w:val="00C02EA5"/>
    <w:rsid w:val="00C03DB9"/>
    <w:rsid w:val="00C049FF"/>
    <w:rsid w:val="00C04E31"/>
    <w:rsid w:val="00C0553D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09E"/>
    <w:rsid w:val="00C15C5A"/>
    <w:rsid w:val="00C15DEA"/>
    <w:rsid w:val="00C164C8"/>
    <w:rsid w:val="00C20007"/>
    <w:rsid w:val="00C20139"/>
    <w:rsid w:val="00C206DA"/>
    <w:rsid w:val="00C20AF8"/>
    <w:rsid w:val="00C22A72"/>
    <w:rsid w:val="00C24628"/>
    <w:rsid w:val="00C2539A"/>
    <w:rsid w:val="00C25925"/>
    <w:rsid w:val="00C25EF1"/>
    <w:rsid w:val="00C26622"/>
    <w:rsid w:val="00C2767D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92B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B30"/>
    <w:rsid w:val="00C61F7D"/>
    <w:rsid w:val="00C62838"/>
    <w:rsid w:val="00C6309D"/>
    <w:rsid w:val="00C63436"/>
    <w:rsid w:val="00C636D0"/>
    <w:rsid w:val="00C63CB1"/>
    <w:rsid w:val="00C64B05"/>
    <w:rsid w:val="00C662F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4759"/>
    <w:rsid w:val="00C75DC3"/>
    <w:rsid w:val="00C75DEC"/>
    <w:rsid w:val="00C7628E"/>
    <w:rsid w:val="00C767BD"/>
    <w:rsid w:val="00C77810"/>
    <w:rsid w:val="00C80D21"/>
    <w:rsid w:val="00C81039"/>
    <w:rsid w:val="00C81406"/>
    <w:rsid w:val="00C8177C"/>
    <w:rsid w:val="00C81853"/>
    <w:rsid w:val="00C83374"/>
    <w:rsid w:val="00C836D6"/>
    <w:rsid w:val="00C83E9C"/>
    <w:rsid w:val="00C84763"/>
    <w:rsid w:val="00C84802"/>
    <w:rsid w:val="00C84B68"/>
    <w:rsid w:val="00C84C6B"/>
    <w:rsid w:val="00C85B9B"/>
    <w:rsid w:val="00C861F0"/>
    <w:rsid w:val="00C862FC"/>
    <w:rsid w:val="00C86D74"/>
    <w:rsid w:val="00C86F96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A5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797"/>
    <w:rsid w:val="00CA4CBF"/>
    <w:rsid w:val="00CA4DF3"/>
    <w:rsid w:val="00CA5D6B"/>
    <w:rsid w:val="00CA661A"/>
    <w:rsid w:val="00CA6A4F"/>
    <w:rsid w:val="00CA7402"/>
    <w:rsid w:val="00CA7504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3A79"/>
    <w:rsid w:val="00CC44E3"/>
    <w:rsid w:val="00CC4D42"/>
    <w:rsid w:val="00CC4E87"/>
    <w:rsid w:val="00CC4F00"/>
    <w:rsid w:val="00CC4FBF"/>
    <w:rsid w:val="00CC59A6"/>
    <w:rsid w:val="00CC5DC4"/>
    <w:rsid w:val="00CC5E27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93E"/>
    <w:rsid w:val="00CD5C30"/>
    <w:rsid w:val="00CD6619"/>
    <w:rsid w:val="00CD7907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46A6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38D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5CDC"/>
    <w:rsid w:val="00D1602E"/>
    <w:rsid w:val="00D16572"/>
    <w:rsid w:val="00D1689F"/>
    <w:rsid w:val="00D17A5B"/>
    <w:rsid w:val="00D209C8"/>
    <w:rsid w:val="00D21310"/>
    <w:rsid w:val="00D21350"/>
    <w:rsid w:val="00D21380"/>
    <w:rsid w:val="00D21F90"/>
    <w:rsid w:val="00D22B74"/>
    <w:rsid w:val="00D24913"/>
    <w:rsid w:val="00D258CB"/>
    <w:rsid w:val="00D25A39"/>
    <w:rsid w:val="00D2699B"/>
    <w:rsid w:val="00D26BD3"/>
    <w:rsid w:val="00D26C69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4C2D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872"/>
    <w:rsid w:val="00D44956"/>
    <w:rsid w:val="00D4569F"/>
    <w:rsid w:val="00D46AB2"/>
    <w:rsid w:val="00D47D85"/>
    <w:rsid w:val="00D503C7"/>
    <w:rsid w:val="00D5072C"/>
    <w:rsid w:val="00D512A2"/>
    <w:rsid w:val="00D52906"/>
    <w:rsid w:val="00D529D6"/>
    <w:rsid w:val="00D5306F"/>
    <w:rsid w:val="00D53586"/>
    <w:rsid w:val="00D53C6A"/>
    <w:rsid w:val="00D54571"/>
    <w:rsid w:val="00D54F58"/>
    <w:rsid w:val="00D550C5"/>
    <w:rsid w:val="00D5573C"/>
    <w:rsid w:val="00D57A88"/>
    <w:rsid w:val="00D57AF8"/>
    <w:rsid w:val="00D6064A"/>
    <w:rsid w:val="00D60EC7"/>
    <w:rsid w:val="00D625A3"/>
    <w:rsid w:val="00D62633"/>
    <w:rsid w:val="00D63CEC"/>
    <w:rsid w:val="00D640CD"/>
    <w:rsid w:val="00D646E3"/>
    <w:rsid w:val="00D65128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02"/>
    <w:rsid w:val="00D80BA4"/>
    <w:rsid w:val="00D81DC5"/>
    <w:rsid w:val="00D81E71"/>
    <w:rsid w:val="00D82105"/>
    <w:rsid w:val="00D8370F"/>
    <w:rsid w:val="00D83EC9"/>
    <w:rsid w:val="00D86C2C"/>
    <w:rsid w:val="00D9013A"/>
    <w:rsid w:val="00D9070A"/>
    <w:rsid w:val="00D9115F"/>
    <w:rsid w:val="00D91A93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5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B75A1"/>
    <w:rsid w:val="00DC06D6"/>
    <w:rsid w:val="00DC14BB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282"/>
    <w:rsid w:val="00DD638C"/>
    <w:rsid w:val="00DD7189"/>
    <w:rsid w:val="00DE0346"/>
    <w:rsid w:val="00DE0993"/>
    <w:rsid w:val="00DE0A6D"/>
    <w:rsid w:val="00DE0F3A"/>
    <w:rsid w:val="00DE3C44"/>
    <w:rsid w:val="00DE3EEA"/>
    <w:rsid w:val="00DE4670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69E6"/>
    <w:rsid w:val="00DF762C"/>
    <w:rsid w:val="00E00527"/>
    <w:rsid w:val="00E0060C"/>
    <w:rsid w:val="00E01BCB"/>
    <w:rsid w:val="00E01E88"/>
    <w:rsid w:val="00E02422"/>
    <w:rsid w:val="00E03E4A"/>
    <w:rsid w:val="00E04317"/>
    <w:rsid w:val="00E0484A"/>
    <w:rsid w:val="00E0567A"/>
    <w:rsid w:val="00E06329"/>
    <w:rsid w:val="00E0651D"/>
    <w:rsid w:val="00E06CF7"/>
    <w:rsid w:val="00E06D02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3F21"/>
    <w:rsid w:val="00E2458D"/>
    <w:rsid w:val="00E24949"/>
    <w:rsid w:val="00E24A1B"/>
    <w:rsid w:val="00E2529D"/>
    <w:rsid w:val="00E26763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76A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218"/>
    <w:rsid w:val="00E60AE6"/>
    <w:rsid w:val="00E60CE2"/>
    <w:rsid w:val="00E614C4"/>
    <w:rsid w:val="00E61EB0"/>
    <w:rsid w:val="00E627CC"/>
    <w:rsid w:val="00E62B2A"/>
    <w:rsid w:val="00E6380E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4135"/>
    <w:rsid w:val="00E752A9"/>
    <w:rsid w:val="00E75540"/>
    <w:rsid w:val="00E75629"/>
    <w:rsid w:val="00E75B61"/>
    <w:rsid w:val="00E75D17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4787"/>
    <w:rsid w:val="00E85166"/>
    <w:rsid w:val="00E8536F"/>
    <w:rsid w:val="00E85396"/>
    <w:rsid w:val="00E854B4"/>
    <w:rsid w:val="00E862B6"/>
    <w:rsid w:val="00E865FD"/>
    <w:rsid w:val="00E866E4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331A"/>
    <w:rsid w:val="00E950A3"/>
    <w:rsid w:val="00E95151"/>
    <w:rsid w:val="00E964DA"/>
    <w:rsid w:val="00E973FC"/>
    <w:rsid w:val="00E977DC"/>
    <w:rsid w:val="00EA08AC"/>
    <w:rsid w:val="00EA08B6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060"/>
    <w:rsid w:val="00EA562C"/>
    <w:rsid w:val="00EA5D2D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1151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13CB"/>
    <w:rsid w:val="00EE1F6F"/>
    <w:rsid w:val="00EE2F2D"/>
    <w:rsid w:val="00EE3DFF"/>
    <w:rsid w:val="00EE42B1"/>
    <w:rsid w:val="00EE495D"/>
    <w:rsid w:val="00EE4F12"/>
    <w:rsid w:val="00EE5F00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258D"/>
    <w:rsid w:val="00F13166"/>
    <w:rsid w:val="00F13B6F"/>
    <w:rsid w:val="00F13B8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68D0"/>
    <w:rsid w:val="00F270F1"/>
    <w:rsid w:val="00F275FB"/>
    <w:rsid w:val="00F27DE1"/>
    <w:rsid w:val="00F3083A"/>
    <w:rsid w:val="00F30D8D"/>
    <w:rsid w:val="00F30FBA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9BF"/>
    <w:rsid w:val="00F37F80"/>
    <w:rsid w:val="00F40587"/>
    <w:rsid w:val="00F40845"/>
    <w:rsid w:val="00F416C3"/>
    <w:rsid w:val="00F417B3"/>
    <w:rsid w:val="00F41884"/>
    <w:rsid w:val="00F42371"/>
    <w:rsid w:val="00F42FA8"/>
    <w:rsid w:val="00F437A6"/>
    <w:rsid w:val="00F43BB8"/>
    <w:rsid w:val="00F43FD7"/>
    <w:rsid w:val="00F44D83"/>
    <w:rsid w:val="00F44E72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11F"/>
    <w:rsid w:val="00F54224"/>
    <w:rsid w:val="00F54E23"/>
    <w:rsid w:val="00F54F22"/>
    <w:rsid w:val="00F556A2"/>
    <w:rsid w:val="00F55790"/>
    <w:rsid w:val="00F5585D"/>
    <w:rsid w:val="00F561BA"/>
    <w:rsid w:val="00F56290"/>
    <w:rsid w:val="00F564DE"/>
    <w:rsid w:val="00F56949"/>
    <w:rsid w:val="00F57007"/>
    <w:rsid w:val="00F577D5"/>
    <w:rsid w:val="00F57F31"/>
    <w:rsid w:val="00F60802"/>
    <w:rsid w:val="00F61256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2F53"/>
    <w:rsid w:val="00F8301A"/>
    <w:rsid w:val="00F83CDC"/>
    <w:rsid w:val="00F84642"/>
    <w:rsid w:val="00F84687"/>
    <w:rsid w:val="00F849AA"/>
    <w:rsid w:val="00F851FB"/>
    <w:rsid w:val="00F86BB5"/>
    <w:rsid w:val="00F875AB"/>
    <w:rsid w:val="00F900F7"/>
    <w:rsid w:val="00F924D5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A23"/>
    <w:rsid w:val="00FA7F1F"/>
    <w:rsid w:val="00FB011A"/>
    <w:rsid w:val="00FB13D9"/>
    <w:rsid w:val="00FB2597"/>
    <w:rsid w:val="00FB2631"/>
    <w:rsid w:val="00FB30C6"/>
    <w:rsid w:val="00FB3AB5"/>
    <w:rsid w:val="00FB3E30"/>
    <w:rsid w:val="00FB4339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041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057E"/>
    <w:rsid w:val="00FD128B"/>
    <w:rsid w:val="00FD162D"/>
    <w:rsid w:val="00FD1BDD"/>
    <w:rsid w:val="00FD1D0B"/>
    <w:rsid w:val="00FD1F22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2807"/>
    <w:rsid w:val="00FE35BC"/>
    <w:rsid w:val="00FE3DBA"/>
    <w:rsid w:val="00FE3F8A"/>
    <w:rsid w:val="00FE41E9"/>
    <w:rsid w:val="00FE4C38"/>
    <w:rsid w:val="00FE56D4"/>
    <w:rsid w:val="00FE5C0C"/>
    <w:rsid w:val="00FE6B4B"/>
    <w:rsid w:val="00FE74A4"/>
    <w:rsid w:val="00FE7511"/>
    <w:rsid w:val="00FE75DD"/>
    <w:rsid w:val="00FF0AB1"/>
    <w:rsid w:val="00FF1D56"/>
    <w:rsid w:val="00FF1E80"/>
    <w:rsid w:val="00FF269B"/>
    <w:rsid w:val="00FF26E7"/>
    <w:rsid w:val="00FF3481"/>
    <w:rsid w:val="00FF4624"/>
    <w:rsid w:val="00FF4CA1"/>
    <w:rsid w:val="00FF6217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6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406C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  <w:style w:type="character" w:customStyle="1" w:styleId="Heading1Char">
    <w:name w:val="Heading 1 Char"/>
    <w:basedOn w:val="DefaultParagraphFont"/>
    <w:link w:val="Heading1"/>
    <w:uiPriority w:val="9"/>
    <w:rsid w:val="00FF26E7"/>
    <w:rPr>
      <w:rFonts w:asciiTheme="majorHAnsi" w:eastAsiaTheme="majorEastAsia" w:hAnsiTheme="majorHAnsi" w:cstheme="majorBidi"/>
      <w:color w:val="00406C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hyperlink" Target="https://pinkypixels.atlassian.net/browse/FEATURE-725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hyperlink" Target="https://pinkypixels.atlassian.net/browse/SC-39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inkypixels.atlassian.net/browse/SC-391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idsabbadox.sharepoint.com/:x:/r/teams/MANA/Shared%20Documents/MANA%20-%20AbbaDox%20RIS%20Project/MANA%20-%20IC%20Rules%20updates.xlsx?d=w237d6b0df149448893804a4733d65f19&amp;csf=1&amp;web=1&amp;e=aNQJox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ucid.app/lucidchart/c42f665d-cd7e-4533-804f-83b5594e53d5/edit?page=0_0&amp;invitationId=inv_6d10b901-14ab-4eb9-8e4e-e911a52fd49e" TargetMode="External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12800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D1F8B"/>
    <w:rsid w:val="000E1DD8"/>
    <w:rsid w:val="000F091D"/>
    <w:rsid w:val="00117C53"/>
    <w:rsid w:val="00120FFE"/>
    <w:rsid w:val="00122C4D"/>
    <w:rsid w:val="0014180F"/>
    <w:rsid w:val="001475AE"/>
    <w:rsid w:val="001529F1"/>
    <w:rsid w:val="00163510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141C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A27FC"/>
    <w:rsid w:val="003B282C"/>
    <w:rsid w:val="003B4CF6"/>
    <w:rsid w:val="003C256B"/>
    <w:rsid w:val="003D0B41"/>
    <w:rsid w:val="003D2873"/>
    <w:rsid w:val="003D4984"/>
    <w:rsid w:val="003E0F51"/>
    <w:rsid w:val="003F1FCF"/>
    <w:rsid w:val="003F3F62"/>
    <w:rsid w:val="004034C9"/>
    <w:rsid w:val="00410266"/>
    <w:rsid w:val="00421CD2"/>
    <w:rsid w:val="00423D4E"/>
    <w:rsid w:val="00431678"/>
    <w:rsid w:val="00432F9F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617B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392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217D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3C54"/>
    <w:rsid w:val="006D356B"/>
    <w:rsid w:val="006E11AD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756E3"/>
    <w:rsid w:val="00785A0B"/>
    <w:rsid w:val="00793FBC"/>
    <w:rsid w:val="007A301E"/>
    <w:rsid w:val="007C10A2"/>
    <w:rsid w:val="007C399A"/>
    <w:rsid w:val="007D3068"/>
    <w:rsid w:val="007E0871"/>
    <w:rsid w:val="007E57DC"/>
    <w:rsid w:val="007E5B08"/>
    <w:rsid w:val="007F6B75"/>
    <w:rsid w:val="00801A49"/>
    <w:rsid w:val="00801AED"/>
    <w:rsid w:val="00804B4F"/>
    <w:rsid w:val="00824727"/>
    <w:rsid w:val="00836AEF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58A8"/>
    <w:rsid w:val="008E7DD6"/>
    <w:rsid w:val="008F354E"/>
    <w:rsid w:val="008F7561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3809"/>
    <w:rsid w:val="009B5F1B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56B75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0444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1B30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075B2"/>
    <w:rsid w:val="00D1116B"/>
    <w:rsid w:val="00D112C3"/>
    <w:rsid w:val="00D22E1E"/>
    <w:rsid w:val="00D316D8"/>
    <w:rsid w:val="00D34C2D"/>
    <w:rsid w:val="00D44956"/>
    <w:rsid w:val="00D46E27"/>
    <w:rsid w:val="00D57E74"/>
    <w:rsid w:val="00D716D7"/>
    <w:rsid w:val="00D718D3"/>
    <w:rsid w:val="00D71901"/>
    <w:rsid w:val="00D74698"/>
    <w:rsid w:val="00D76D71"/>
    <w:rsid w:val="00D80B02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411F"/>
    <w:rsid w:val="00F55E54"/>
    <w:rsid w:val="00F625A8"/>
    <w:rsid w:val="00F714AD"/>
    <w:rsid w:val="00F829E2"/>
    <w:rsid w:val="00F95EEF"/>
    <w:rsid w:val="00FA1B03"/>
    <w:rsid w:val="00FA6EC7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D574E3-ECA3-4544-8248-033D31A3C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2cb5c5a-8722-4a70-b009-024bc729e348"/>
    <ds:schemaRef ds:uri="b77c4627-432e-4615-b40f-8669b0c59e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109</TotalTime>
  <Pages>3</Pages>
  <Words>863</Words>
  <Characters>4351</Characters>
  <Application>Microsoft Office Word</Application>
  <DocSecurity>0</DocSecurity>
  <Lines>140</Lines>
  <Paragraphs>133</Paragraphs>
  <ScaleCrop>false</ScaleCrop>
  <Company/>
  <LinksUpToDate>false</LinksUpToDate>
  <CharactersWithSpaces>5081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67</cp:revision>
  <cp:lastPrinted>2017-08-16T14:23:00Z</cp:lastPrinted>
  <dcterms:created xsi:type="dcterms:W3CDTF">2026-02-04T14:31:00Z</dcterms:created>
  <dcterms:modified xsi:type="dcterms:W3CDTF">2026-02-11T14:45:00Z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