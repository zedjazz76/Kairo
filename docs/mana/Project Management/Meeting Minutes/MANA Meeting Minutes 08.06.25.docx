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4CAD0" w14:textId="14645802" w:rsidR="002761A5" w:rsidRPr="00AB46CF" w:rsidRDefault="00000000" w:rsidP="00564B88">
      <w:pPr>
        <w:tabs>
          <w:tab w:val="left" w:pos="8726"/>
        </w:tabs>
        <w:jc w:val="center"/>
        <w:rPr>
          <w:rFonts w:cs="Segoe UI"/>
        </w:rPr>
      </w:pPr>
      <w:sdt>
        <w:sdtPr>
          <w:rPr>
            <w:rFonts w:cs="Segoe UI"/>
            <w:sz w:val="32"/>
            <w:szCs w:val="32"/>
          </w:rPr>
          <w:alias w:val="Meeting/Project Name"/>
          <w:tag w:val="Meeting/Project Name"/>
          <w:id w:val="-292057600"/>
          <w:placeholder>
            <w:docPart w:val="FC26F688FA444A67A81D22197F95A2E5"/>
          </w:placeholder>
        </w:sdtPr>
        <w:sdtContent>
          <w:r w:rsidR="00FE3F8A">
            <w:rPr>
              <w:rFonts w:cs="Segoe UI"/>
              <w:sz w:val="32"/>
              <w:szCs w:val="32"/>
            </w:rPr>
            <w:t>MANA</w:t>
          </w:r>
          <w:r w:rsidR="00564B88" w:rsidRPr="42386A45">
            <w:rPr>
              <w:rFonts w:cs="Segoe UI"/>
              <w:sz w:val="32"/>
              <w:szCs w:val="32"/>
            </w:rPr>
            <w:t xml:space="preserve"> /</w:t>
          </w:r>
          <w:r w:rsidR="00BC37A5" w:rsidRPr="42386A45">
            <w:rPr>
              <w:rFonts w:cs="Segoe UI"/>
              <w:sz w:val="32"/>
              <w:szCs w:val="32"/>
            </w:rPr>
            <w:t xml:space="preserve"> </w:t>
          </w:r>
          <w:r w:rsidR="00BE0123" w:rsidRPr="42386A45">
            <w:rPr>
              <w:rFonts w:cs="Segoe UI"/>
              <w:sz w:val="32"/>
              <w:szCs w:val="32"/>
            </w:rPr>
            <w:t xml:space="preserve">AbbaDox </w:t>
          </w:r>
        </w:sdtContent>
      </w:sdt>
    </w:p>
    <w:tbl>
      <w:tblPr>
        <w:tblStyle w:val="TableGrid"/>
        <w:tblW w:w="0" w:type="auto"/>
        <w:tblInd w:w="265" w:type="dxa"/>
        <w:tblLook w:val="04A0" w:firstRow="1" w:lastRow="0" w:firstColumn="1" w:lastColumn="0" w:noHBand="0" w:noVBand="1"/>
      </w:tblPr>
      <w:tblGrid>
        <w:gridCol w:w="1530"/>
        <w:gridCol w:w="3690"/>
        <w:gridCol w:w="2160"/>
        <w:gridCol w:w="3145"/>
      </w:tblGrid>
      <w:tr w:rsidR="00AB46CF" w:rsidRPr="000E5ED0" w14:paraId="1F74F69D" w14:textId="77777777" w:rsidTr="00822D8C">
        <w:tc>
          <w:tcPr>
            <w:tcW w:w="1530" w:type="dxa"/>
            <w:shd w:val="clear" w:color="auto" w:fill="00406C" w:themeFill="accent1" w:themeFillShade="BF"/>
          </w:tcPr>
          <w:p w14:paraId="07458839" w14:textId="77777777" w:rsidR="00AB46CF" w:rsidRPr="00AB46CF" w:rsidRDefault="0041673C" w:rsidP="00E73970">
            <w:pPr>
              <w:spacing w:after="120"/>
              <w:rPr>
                <w:rFonts w:cs="Segoe UI"/>
                <w:color w:val="FFFFFF" w:themeColor="background1"/>
              </w:rPr>
            </w:pPr>
            <w:r>
              <w:rPr>
                <w:rFonts w:cs="Segoe UI"/>
                <w:color w:val="FFFFFF" w:themeColor="background1"/>
              </w:rPr>
              <w:t>Meeting Date:</w:t>
            </w:r>
          </w:p>
        </w:tc>
        <w:tc>
          <w:tcPr>
            <w:tcW w:w="3690" w:type="dxa"/>
          </w:tcPr>
          <w:p w14:paraId="1187B386" w14:textId="59F51D29" w:rsidR="00AB46CF" w:rsidRPr="000E5ED0" w:rsidRDefault="00000000" w:rsidP="00E64A86">
            <w:pPr>
              <w:rPr>
                <w:rFonts w:cs="Segoe UI"/>
              </w:rPr>
            </w:pPr>
            <w:sdt>
              <w:sdtPr>
                <w:rPr>
                  <w:rFonts w:cs="Segoe UI"/>
                </w:rPr>
                <w:alias w:val="Meeting Date"/>
                <w:tag w:val="Meeting Date"/>
                <w:id w:val="-87164527"/>
                <w:placeholder>
                  <w:docPart w:val="C1C569936B6D4469A798DC8F9D836037"/>
                </w:placeholder>
                <w:date w:fullDate="2025-07-30T00:00:00Z">
                  <w:dateFormat w:val="dddd, MMMM d, yyyy"/>
                  <w:lid w:val="en-US"/>
                  <w:storeMappedDataAs w:val="dateTime"/>
                  <w:calendar w:val="gregorian"/>
                </w:date>
              </w:sdtPr>
              <w:sdtContent>
                <w:r w:rsidR="0041235B">
                  <w:rPr>
                    <w:rFonts w:cs="Segoe UI"/>
                  </w:rPr>
                  <w:t>Wednesday, July 30, 2025</w:t>
                </w:r>
              </w:sdtContent>
            </w:sdt>
          </w:p>
        </w:tc>
        <w:tc>
          <w:tcPr>
            <w:tcW w:w="2160" w:type="dxa"/>
            <w:shd w:val="clear" w:color="auto" w:fill="00406C" w:themeFill="accent1" w:themeFillShade="BF"/>
          </w:tcPr>
          <w:p w14:paraId="1DFED3BA" w14:textId="479C37B8" w:rsidR="00AB46CF" w:rsidRPr="00AB46CF" w:rsidRDefault="00121F2C" w:rsidP="00C60D2C">
            <w:pPr>
              <w:rPr>
                <w:rFonts w:cs="Segoe UI"/>
                <w:color w:val="FFFFFF" w:themeColor="background1"/>
              </w:rPr>
            </w:pPr>
            <w:r>
              <w:rPr>
                <w:rFonts w:cs="Segoe UI"/>
                <w:color w:val="FFFFFF" w:themeColor="background1"/>
              </w:rPr>
              <w:t>Meeting Time</w:t>
            </w:r>
          </w:p>
        </w:tc>
        <w:tc>
          <w:tcPr>
            <w:tcW w:w="3145" w:type="dxa"/>
          </w:tcPr>
          <w:p w14:paraId="540D5B50" w14:textId="5DDF6441" w:rsidR="00AB46CF" w:rsidRPr="000E5ED0" w:rsidRDefault="00000000" w:rsidP="003A217E">
            <w:pPr>
              <w:rPr>
                <w:rFonts w:cs="Segoe UI"/>
              </w:rPr>
            </w:pPr>
            <w:sdt>
              <w:sdtPr>
                <w:rPr>
                  <w:rFonts w:cs="Segoe UI"/>
                  <w:b/>
                </w:rPr>
                <w:alias w:val="Time Control (e.g. 2-3PM)"/>
                <w:tag w:val="Time Control (e.g. 2-3PM)"/>
                <w:id w:val="1338270879"/>
                <w:placeholder>
                  <w:docPart w:val="5BD5430F432F4EA9922476EB05D23630"/>
                </w:placeholder>
                <w:text/>
              </w:sdtPr>
              <w:sdtContent>
                <w:r w:rsidR="00A06836">
                  <w:rPr>
                    <w:rFonts w:cs="Segoe UI"/>
                    <w:b/>
                  </w:rPr>
                  <w:t>1</w:t>
                </w:r>
                <w:r w:rsidR="00AD6C1E">
                  <w:rPr>
                    <w:rFonts w:cs="Segoe UI"/>
                    <w:b/>
                  </w:rPr>
                  <w:t>0</w:t>
                </w:r>
                <w:r w:rsidR="00E704F3">
                  <w:rPr>
                    <w:rFonts w:cs="Segoe UI"/>
                    <w:b/>
                  </w:rPr>
                  <w:t xml:space="preserve">:00 </w:t>
                </w:r>
                <w:r w:rsidR="00BE522B">
                  <w:rPr>
                    <w:rFonts w:cs="Segoe UI"/>
                    <w:b/>
                  </w:rPr>
                  <w:t>A</w:t>
                </w:r>
                <w:r w:rsidR="00E704F3">
                  <w:rPr>
                    <w:rFonts w:cs="Segoe UI"/>
                    <w:b/>
                  </w:rPr>
                  <w:t>M EST</w:t>
                </w:r>
              </w:sdtContent>
            </w:sdt>
          </w:p>
        </w:tc>
      </w:tr>
      <w:tr w:rsidR="00AB46CF" w:rsidRPr="000E5ED0" w14:paraId="77F10E53" w14:textId="77777777" w:rsidTr="00822D8C">
        <w:tc>
          <w:tcPr>
            <w:tcW w:w="1530" w:type="dxa"/>
            <w:shd w:val="clear" w:color="auto" w:fill="00406C" w:themeFill="accent1" w:themeFillShade="BF"/>
          </w:tcPr>
          <w:p w14:paraId="6525A3C0" w14:textId="77777777" w:rsidR="00AB46CF" w:rsidRPr="00AB46CF" w:rsidRDefault="00AB46CF" w:rsidP="00E73970">
            <w:pPr>
              <w:spacing w:after="120"/>
              <w:rPr>
                <w:rFonts w:cs="Segoe UI"/>
                <w:color w:val="FFFFFF" w:themeColor="background1"/>
              </w:rPr>
            </w:pPr>
            <w:r w:rsidRPr="00AB46CF">
              <w:rPr>
                <w:rFonts w:cs="Segoe UI"/>
                <w:color w:val="FFFFFF" w:themeColor="background1"/>
              </w:rPr>
              <w:t>Location:</w:t>
            </w:r>
          </w:p>
        </w:tc>
        <w:tc>
          <w:tcPr>
            <w:tcW w:w="8995" w:type="dxa"/>
            <w:gridSpan w:val="3"/>
          </w:tcPr>
          <w:p w14:paraId="74089356" w14:textId="143E4F71" w:rsidR="00810A85" w:rsidRPr="00810A85" w:rsidRDefault="000C7468" w:rsidP="00810A85">
            <w:pPr>
              <w:rPr>
                <w:rFonts w:cs="Segoe UI"/>
                <w:color w:val="252424"/>
                <w:sz w:val="21"/>
                <w:szCs w:val="21"/>
              </w:rPr>
            </w:pPr>
            <w:r>
              <w:t xml:space="preserve">Teams </w:t>
            </w:r>
            <w:r w:rsidR="00810A85">
              <w:rPr>
                <w:rFonts w:cs="Segoe UI"/>
                <w:color w:val="252424"/>
                <w:sz w:val="21"/>
                <w:szCs w:val="21"/>
              </w:rPr>
              <w:t>Meeting</w:t>
            </w:r>
            <w:r w:rsidR="00810A85" w:rsidRPr="00810A85">
              <w:rPr>
                <w:rFonts w:cs="Segoe UI"/>
                <w:color w:val="252424"/>
                <w:sz w:val="21"/>
                <w:szCs w:val="21"/>
              </w:rPr>
              <w:t xml:space="preserve"> </w:t>
            </w:r>
          </w:p>
          <w:p w14:paraId="7007D7DC" w14:textId="03ACEB5A" w:rsidR="00961AE8" w:rsidRPr="00010123" w:rsidRDefault="00961AE8" w:rsidP="00EA562C">
            <w:pPr>
              <w:rPr>
                <w:rFonts w:cs="Segoe UI"/>
                <w:color w:val="242424"/>
              </w:rPr>
            </w:pPr>
          </w:p>
        </w:tc>
      </w:tr>
      <w:tr w:rsidR="00AB46CF" w:rsidRPr="000E5ED0" w14:paraId="6368D815" w14:textId="77777777" w:rsidTr="00822D8C">
        <w:tc>
          <w:tcPr>
            <w:tcW w:w="1530" w:type="dxa"/>
            <w:shd w:val="clear" w:color="auto" w:fill="00406C" w:themeFill="accent1" w:themeFillShade="BF"/>
          </w:tcPr>
          <w:p w14:paraId="75BF8CA5" w14:textId="2E5422FB" w:rsidR="00AB46CF" w:rsidRPr="00AB46CF" w:rsidRDefault="00121F2C" w:rsidP="00E73970">
            <w:pPr>
              <w:spacing w:after="120"/>
              <w:rPr>
                <w:rFonts w:cs="Segoe UI"/>
                <w:color w:val="FFFFFF" w:themeColor="background1"/>
              </w:rPr>
            </w:pPr>
            <w:r>
              <w:rPr>
                <w:rFonts w:cs="Segoe UI"/>
                <w:color w:val="FFFFFF" w:themeColor="background1"/>
              </w:rPr>
              <w:t>Facilitator</w:t>
            </w:r>
          </w:p>
        </w:tc>
        <w:tc>
          <w:tcPr>
            <w:tcW w:w="8995" w:type="dxa"/>
            <w:gridSpan w:val="3"/>
          </w:tcPr>
          <w:p w14:paraId="39DD72E4" w14:textId="77777777" w:rsidR="00E20AE9" w:rsidRPr="00E20AE9" w:rsidRDefault="00E20AE9" w:rsidP="00E20AE9">
            <w:pPr>
              <w:shd w:val="clear" w:color="auto" w:fill="FFFFFF"/>
              <w:spacing w:after="90"/>
              <w:textAlignment w:val="baseline"/>
              <w:rPr>
                <w:rFonts w:asciiTheme="minorHAnsi" w:eastAsia="Times New Roman" w:hAnsiTheme="minorHAnsi" w:cstheme="minorHAnsi"/>
                <w:color w:val="242424"/>
                <w:sz w:val="18"/>
                <w:szCs w:val="18"/>
              </w:rPr>
            </w:pPr>
            <w:hyperlink r:id="rId11" w:tgtFrame="_blank" w:tooltip="https://teams.microsoft.com/l/meetup-join/19%3ameeting_MTUxMzEzYjMtMTE2Yi00ZWMzLTk2NDAtZjQyMzdhYWZhY2Iz%40thread.v2/0?context=%7b%22Tid%22%3a%2217857e43-5020-4fed-b1b7-e78c63ccc93e%22%2c%22Oid%22%3a%22605f8c34-4b37-486b-b377-e0f451ec8e47%22%7d" w:history="1">
              <w:r w:rsidRPr="00E20AE9">
                <w:rPr>
                  <w:rFonts w:asciiTheme="minorHAnsi" w:eastAsia="Times New Roman" w:hAnsiTheme="minorHAnsi" w:cstheme="minorHAnsi"/>
                  <w:b/>
                  <w:bCs/>
                  <w:color w:val="5B5FC7"/>
                  <w:sz w:val="18"/>
                  <w:szCs w:val="18"/>
                  <w:u w:val="single"/>
                  <w:bdr w:val="none" w:sz="0" w:space="0" w:color="auto" w:frame="1"/>
                </w:rPr>
                <w:t>Join the meeting now</w:t>
              </w:r>
            </w:hyperlink>
          </w:p>
          <w:p w14:paraId="7F8D5603" w14:textId="77777777" w:rsidR="00E20AE9" w:rsidRPr="00E20AE9" w:rsidRDefault="00E20AE9" w:rsidP="00E20AE9">
            <w:pPr>
              <w:shd w:val="clear" w:color="auto" w:fill="FFFFFF"/>
              <w:spacing w:after="90"/>
              <w:textAlignment w:val="baseline"/>
              <w:rPr>
                <w:rFonts w:asciiTheme="minorHAnsi" w:eastAsia="Times New Roman" w:hAnsiTheme="minorHAnsi" w:cstheme="minorHAnsi"/>
                <w:color w:val="242424"/>
                <w:sz w:val="18"/>
                <w:szCs w:val="18"/>
              </w:rPr>
            </w:pPr>
            <w:r w:rsidRPr="00E20AE9">
              <w:rPr>
                <w:rFonts w:asciiTheme="minorHAnsi" w:eastAsia="Times New Roman" w:hAnsiTheme="minorHAnsi" w:cstheme="minorHAnsi"/>
                <w:color w:val="616161"/>
                <w:sz w:val="18"/>
                <w:szCs w:val="18"/>
                <w:bdr w:val="none" w:sz="0" w:space="0" w:color="auto" w:frame="1"/>
              </w:rPr>
              <w:t>Meeting ID: </w:t>
            </w:r>
            <w:r w:rsidRPr="00E20AE9">
              <w:rPr>
                <w:rFonts w:asciiTheme="minorHAnsi" w:eastAsia="Times New Roman" w:hAnsiTheme="minorHAnsi" w:cstheme="minorHAnsi"/>
                <w:color w:val="242424"/>
                <w:sz w:val="18"/>
                <w:szCs w:val="18"/>
                <w:bdr w:val="none" w:sz="0" w:space="0" w:color="auto" w:frame="1"/>
              </w:rPr>
              <w:t>281 654 499 189</w:t>
            </w:r>
          </w:p>
          <w:p w14:paraId="6C29B257" w14:textId="77777777" w:rsidR="00E20AE9" w:rsidRPr="00E20AE9" w:rsidRDefault="00E20AE9" w:rsidP="00E20AE9">
            <w:pPr>
              <w:shd w:val="clear" w:color="auto" w:fill="FFFFFF"/>
              <w:textAlignment w:val="baseline"/>
              <w:rPr>
                <w:rFonts w:asciiTheme="minorHAnsi" w:eastAsia="Times New Roman" w:hAnsiTheme="minorHAnsi" w:cstheme="minorHAnsi"/>
                <w:color w:val="242424"/>
                <w:sz w:val="18"/>
                <w:szCs w:val="18"/>
              </w:rPr>
            </w:pPr>
            <w:r w:rsidRPr="00E20AE9">
              <w:rPr>
                <w:rFonts w:asciiTheme="minorHAnsi" w:eastAsia="Times New Roman" w:hAnsiTheme="minorHAnsi" w:cstheme="minorHAnsi"/>
                <w:color w:val="616161"/>
                <w:sz w:val="18"/>
                <w:szCs w:val="18"/>
                <w:bdr w:val="none" w:sz="0" w:space="0" w:color="auto" w:frame="1"/>
              </w:rPr>
              <w:t>Passcode: </w:t>
            </w:r>
            <w:r w:rsidRPr="00E20AE9">
              <w:rPr>
                <w:rFonts w:asciiTheme="minorHAnsi" w:eastAsia="Times New Roman" w:hAnsiTheme="minorHAnsi" w:cstheme="minorHAnsi"/>
                <w:color w:val="242424"/>
                <w:sz w:val="18"/>
                <w:szCs w:val="18"/>
                <w:bdr w:val="none" w:sz="0" w:space="0" w:color="auto" w:frame="1"/>
              </w:rPr>
              <w:t>Hs2Ho7tm</w:t>
            </w:r>
          </w:p>
          <w:p w14:paraId="508397F1" w14:textId="1524A512" w:rsidR="00AB46CF" w:rsidRPr="00E20AE9" w:rsidRDefault="00AB46CF" w:rsidP="00EC0875">
            <w:pPr>
              <w:rPr>
                <w:rFonts w:asciiTheme="minorHAnsi" w:hAnsiTheme="minorHAnsi" w:cstheme="minorHAnsi"/>
                <w:sz w:val="18"/>
                <w:szCs w:val="18"/>
              </w:rPr>
            </w:pPr>
          </w:p>
        </w:tc>
      </w:tr>
    </w:tbl>
    <w:p w14:paraId="663CFD20" w14:textId="77777777" w:rsidR="002611B5" w:rsidRDefault="002611B5" w:rsidP="002611B5">
      <w:pPr>
        <w:rPr>
          <w:rFonts w:ascii="Open Sans" w:hAnsi="Open Sans" w:cs="Open Sans"/>
          <w:b/>
          <w:bCs/>
          <w:color w:val="000000"/>
          <w:sz w:val="18"/>
          <w:szCs w:val="18"/>
        </w:rPr>
      </w:pPr>
    </w:p>
    <w:p w14:paraId="48368E2C" w14:textId="6DFC619B" w:rsidR="002761A5" w:rsidRPr="00A06836" w:rsidRDefault="002611B5" w:rsidP="00A06836">
      <w:pPr>
        <w:rPr>
          <w:rFonts w:asciiTheme="minorHAnsi" w:hAnsiTheme="minorHAnsi" w:cstheme="minorHAnsi"/>
          <w:color w:val="000000"/>
        </w:rPr>
      </w:pPr>
      <w:r w:rsidRPr="002611B5">
        <w:rPr>
          <w:rFonts w:asciiTheme="minorHAnsi" w:hAnsiTheme="minorHAnsi" w:cstheme="minorHAnsi"/>
          <w:color w:val="000000"/>
        </w:rPr>
        <w:t>SharePoint Link:</w:t>
      </w:r>
      <w:r w:rsidR="00EA562C" w:rsidRPr="002611B5">
        <w:rPr>
          <w:rFonts w:asciiTheme="minorHAnsi" w:hAnsiTheme="minorHAnsi" w:cstheme="minorHAnsi"/>
        </w:rPr>
        <w:t xml:space="preserve"> </w:t>
      </w:r>
      <w:hyperlink r:id="rId12" w:history="1">
        <w:r w:rsidR="00FE3F8A" w:rsidRPr="007B2DFB">
          <w:rPr>
            <w:rStyle w:val="Hyperlink"/>
            <w:rFonts w:asciiTheme="minorHAnsi" w:hAnsiTheme="minorHAnsi" w:cstheme="minorHAnsi"/>
          </w:rPr>
          <w:t>MANA</w:t>
        </w:r>
        <w:r w:rsidR="00B32E91" w:rsidRPr="007B2DFB">
          <w:rPr>
            <w:rStyle w:val="Hyperlink"/>
            <w:rFonts w:asciiTheme="minorHAnsi" w:hAnsiTheme="minorHAnsi" w:cstheme="minorHAnsi"/>
          </w:rPr>
          <w:t xml:space="preserve"> – AbbaDox Careflow RIS SharePoint</w:t>
        </w:r>
      </w:hyperlink>
      <w:r w:rsidRPr="002611B5">
        <w:rPr>
          <w:rFonts w:asciiTheme="minorHAnsi" w:hAnsiTheme="minorHAnsi" w:cstheme="minorHAnsi"/>
        </w:rPr>
        <w:br/>
      </w:r>
      <w:r w:rsidRPr="002611B5">
        <w:rPr>
          <w:rFonts w:asciiTheme="minorHAnsi" w:hAnsiTheme="minorHAnsi" w:cstheme="minorHAnsi"/>
          <w:color w:val="000000"/>
        </w:rPr>
        <w:t>Account Setup Workbook:</w:t>
      </w:r>
      <w:r w:rsidR="00EA562C" w:rsidRPr="00A06836">
        <w:rPr>
          <w:rFonts w:asciiTheme="minorHAnsi" w:hAnsiTheme="minorHAnsi" w:cstheme="minorHAnsi"/>
          <w:color w:val="000000"/>
        </w:rPr>
        <w:t xml:space="preserve"> </w:t>
      </w:r>
      <w:hyperlink r:id="rId13" w:history="1">
        <w:r w:rsidR="00FE3F8A" w:rsidRPr="009F255C">
          <w:rPr>
            <w:rStyle w:val="Hyperlink"/>
            <w:rFonts w:asciiTheme="minorHAnsi" w:hAnsiTheme="minorHAnsi" w:cstheme="minorHAnsi"/>
          </w:rPr>
          <w:t>MANA</w:t>
        </w:r>
        <w:r w:rsidR="00100EB3" w:rsidRPr="009F255C">
          <w:rPr>
            <w:rStyle w:val="Hyperlink"/>
            <w:rFonts w:asciiTheme="minorHAnsi" w:hAnsiTheme="minorHAnsi" w:cstheme="minorHAnsi"/>
          </w:rPr>
          <w:t xml:space="preserve"> Account Setup Workbook</w:t>
        </w:r>
      </w:hyperlink>
    </w:p>
    <w:tbl>
      <w:tblPr>
        <w:tblStyle w:val="TableGrid"/>
        <w:tblpPr w:leftFromText="180" w:rightFromText="180" w:vertAnchor="text" w:horzAnchor="margin" w:tblpXSpec="center" w:tblpY="330"/>
        <w:tblOverlap w:val="never"/>
        <w:tblW w:w="9231" w:type="dxa"/>
        <w:tblLook w:val="04A0" w:firstRow="1" w:lastRow="0" w:firstColumn="1" w:lastColumn="0" w:noHBand="0" w:noVBand="1"/>
      </w:tblPr>
      <w:tblGrid>
        <w:gridCol w:w="1165"/>
        <w:gridCol w:w="4225"/>
        <w:gridCol w:w="3841"/>
      </w:tblGrid>
      <w:tr w:rsidR="004665FC" w:rsidRPr="008C325C" w14:paraId="0489B2C4" w14:textId="77777777" w:rsidTr="004665FC">
        <w:trPr>
          <w:trHeight w:val="271"/>
        </w:trPr>
        <w:tc>
          <w:tcPr>
            <w:tcW w:w="1165" w:type="dxa"/>
            <w:shd w:val="clear" w:color="auto" w:fill="00406C" w:themeFill="text2" w:themeFillShade="BF"/>
          </w:tcPr>
          <w:p w14:paraId="02674D1F" w14:textId="77777777" w:rsidR="004665FC" w:rsidRPr="008C325C" w:rsidRDefault="004665FC" w:rsidP="004665FC"/>
        </w:tc>
        <w:tc>
          <w:tcPr>
            <w:tcW w:w="4225" w:type="dxa"/>
            <w:shd w:val="clear" w:color="auto" w:fill="00406C" w:themeFill="text2" w:themeFillShade="BF"/>
          </w:tcPr>
          <w:p w14:paraId="500640F4" w14:textId="77777777" w:rsidR="004665FC" w:rsidRPr="008C325C" w:rsidRDefault="004665FC" w:rsidP="004665FC">
            <w:r w:rsidRPr="008C325C">
              <w:t>Attendee</w:t>
            </w:r>
          </w:p>
        </w:tc>
        <w:tc>
          <w:tcPr>
            <w:tcW w:w="3841" w:type="dxa"/>
            <w:shd w:val="clear" w:color="auto" w:fill="00406C" w:themeFill="text2" w:themeFillShade="BF"/>
          </w:tcPr>
          <w:p w14:paraId="1AF6AE4E" w14:textId="77777777" w:rsidR="004665FC" w:rsidRPr="008C325C" w:rsidRDefault="004665FC" w:rsidP="004665FC">
            <w:r>
              <w:t>Party</w:t>
            </w:r>
          </w:p>
        </w:tc>
      </w:tr>
      <w:tr w:rsidR="004665FC" w:rsidRPr="008C325C" w14:paraId="72C5B762" w14:textId="77777777" w:rsidTr="004665FC">
        <w:trPr>
          <w:trHeight w:val="259"/>
        </w:trPr>
        <w:tc>
          <w:tcPr>
            <w:tcW w:w="1165" w:type="dxa"/>
          </w:tcPr>
          <w:p w14:paraId="319BC72C" w14:textId="77777777" w:rsidR="004665FC" w:rsidRDefault="004665FC" w:rsidP="004665FC">
            <w:pPr>
              <w:rPr>
                <w:sz w:val="20"/>
                <w:szCs w:val="20"/>
              </w:rPr>
            </w:pPr>
            <w:r>
              <w:rPr>
                <w:rFonts w:ascii="MS Gothic" w:eastAsia="MS Gothic" w:hAnsi="MS Gothic" w:hint="eastAsia"/>
                <w:sz w:val="20"/>
                <w:szCs w:val="20"/>
              </w:rPr>
              <w:t>☒</w:t>
            </w:r>
          </w:p>
        </w:tc>
        <w:tc>
          <w:tcPr>
            <w:tcW w:w="4225" w:type="dxa"/>
          </w:tcPr>
          <w:p w14:paraId="40349EC7" w14:textId="49263FFB" w:rsidR="004665FC" w:rsidRDefault="002163F7" w:rsidP="004665FC">
            <w:pPr>
              <w:rPr>
                <w:rFonts w:asciiTheme="minorHAnsi" w:hAnsiTheme="minorHAnsi" w:cstheme="minorHAnsi"/>
              </w:rPr>
            </w:pPr>
            <w:r>
              <w:rPr>
                <w:rFonts w:asciiTheme="minorHAnsi" w:hAnsiTheme="minorHAnsi" w:cstheme="minorHAnsi"/>
              </w:rPr>
              <w:t>Carrie Johnson</w:t>
            </w:r>
          </w:p>
        </w:tc>
        <w:tc>
          <w:tcPr>
            <w:tcW w:w="3841" w:type="dxa"/>
          </w:tcPr>
          <w:p w14:paraId="3DBC102F" w14:textId="3C8A1C74" w:rsidR="004665FC" w:rsidRDefault="00FE3F8A" w:rsidP="004665FC">
            <w:pPr>
              <w:rPr>
                <w:rFonts w:asciiTheme="minorHAnsi" w:hAnsiTheme="minorHAnsi" w:cstheme="minorHAnsi"/>
              </w:rPr>
            </w:pPr>
            <w:r>
              <w:rPr>
                <w:rFonts w:asciiTheme="minorHAnsi" w:hAnsiTheme="minorHAnsi" w:cstheme="minorHAnsi"/>
              </w:rPr>
              <w:t>MANA</w:t>
            </w:r>
          </w:p>
        </w:tc>
      </w:tr>
      <w:tr w:rsidR="004665FC" w:rsidRPr="008C325C" w14:paraId="2AC954CE" w14:textId="77777777" w:rsidTr="004665FC">
        <w:trPr>
          <w:trHeight w:val="259"/>
        </w:trPr>
        <w:tc>
          <w:tcPr>
            <w:tcW w:w="1165" w:type="dxa"/>
          </w:tcPr>
          <w:p w14:paraId="2619226A" w14:textId="77777777" w:rsidR="004665FC" w:rsidRDefault="004665FC" w:rsidP="004665FC">
            <w:pPr>
              <w:rPr>
                <w:sz w:val="20"/>
                <w:szCs w:val="20"/>
              </w:rPr>
            </w:pPr>
            <w:r>
              <w:rPr>
                <w:rFonts w:ascii="MS Gothic" w:eastAsia="MS Gothic" w:hAnsi="MS Gothic" w:hint="eastAsia"/>
                <w:sz w:val="20"/>
                <w:szCs w:val="20"/>
              </w:rPr>
              <w:t>☒</w:t>
            </w:r>
          </w:p>
        </w:tc>
        <w:tc>
          <w:tcPr>
            <w:tcW w:w="4225" w:type="dxa"/>
          </w:tcPr>
          <w:p w14:paraId="2D4A0112" w14:textId="68DBD267" w:rsidR="004665FC" w:rsidRDefault="002163F7" w:rsidP="004665FC">
            <w:pPr>
              <w:rPr>
                <w:rFonts w:asciiTheme="minorHAnsi" w:hAnsiTheme="minorHAnsi" w:cstheme="minorHAnsi"/>
              </w:rPr>
            </w:pPr>
            <w:r>
              <w:rPr>
                <w:rFonts w:asciiTheme="minorHAnsi" w:hAnsiTheme="minorHAnsi" w:cstheme="minorHAnsi"/>
              </w:rPr>
              <w:t>Darron Mitchell</w:t>
            </w:r>
          </w:p>
        </w:tc>
        <w:tc>
          <w:tcPr>
            <w:tcW w:w="3841" w:type="dxa"/>
          </w:tcPr>
          <w:p w14:paraId="0B17CABC" w14:textId="55735533" w:rsidR="004665FC" w:rsidRDefault="00FE3F8A" w:rsidP="004665FC">
            <w:pPr>
              <w:rPr>
                <w:rFonts w:asciiTheme="minorHAnsi" w:hAnsiTheme="minorHAnsi" w:cstheme="minorHAnsi"/>
              </w:rPr>
            </w:pPr>
            <w:r>
              <w:rPr>
                <w:rFonts w:asciiTheme="minorHAnsi" w:hAnsiTheme="minorHAnsi" w:cstheme="minorHAnsi"/>
              </w:rPr>
              <w:t>MANA</w:t>
            </w:r>
          </w:p>
        </w:tc>
      </w:tr>
      <w:tr w:rsidR="004665FC" w:rsidRPr="008C325C" w14:paraId="476F5B12" w14:textId="77777777" w:rsidTr="004665FC">
        <w:trPr>
          <w:trHeight w:val="259"/>
        </w:trPr>
        <w:tc>
          <w:tcPr>
            <w:tcW w:w="1165" w:type="dxa"/>
          </w:tcPr>
          <w:p w14:paraId="08C739C2" w14:textId="77777777" w:rsidR="004665FC" w:rsidRDefault="004665FC" w:rsidP="004665FC">
            <w:pPr>
              <w:rPr>
                <w:sz w:val="20"/>
                <w:szCs w:val="20"/>
              </w:rPr>
            </w:pPr>
            <w:r>
              <w:rPr>
                <w:rFonts w:ascii="MS Gothic" w:eastAsia="MS Gothic" w:hAnsi="MS Gothic" w:hint="eastAsia"/>
                <w:sz w:val="20"/>
                <w:szCs w:val="20"/>
              </w:rPr>
              <w:t>☒</w:t>
            </w:r>
          </w:p>
        </w:tc>
        <w:tc>
          <w:tcPr>
            <w:tcW w:w="4225" w:type="dxa"/>
          </w:tcPr>
          <w:p w14:paraId="5DFF6F90" w14:textId="02D67FD0" w:rsidR="004665FC" w:rsidRDefault="002163F7" w:rsidP="004665FC">
            <w:pPr>
              <w:rPr>
                <w:rFonts w:asciiTheme="minorHAnsi" w:hAnsiTheme="minorHAnsi" w:cstheme="minorHAnsi"/>
              </w:rPr>
            </w:pPr>
            <w:r>
              <w:rPr>
                <w:rFonts w:asciiTheme="minorHAnsi" w:hAnsiTheme="minorHAnsi" w:cstheme="minorHAnsi"/>
              </w:rPr>
              <w:t>Daniel Lad</w:t>
            </w:r>
          </w:p>
        </w:tc>
        <w:tc>
          <w:tcPr>
            <w:tcW w:w="3841" w:type="dxa"/>
          </w:tcPr>
          <w:p w14:paraId="2B67C7F9" w14:textId="2541A2CE" w:rsidR="004665FC" w:rsidRDefault="00FE3F8A" w:rsidP="004665FC">
            <w:pPr>
              <w:rPr>
                <w:rFonts w:asciiTheme="minorHAnsi" w:hAnsiTheme="minorHAnsi" w:cstheme="minorHAnsi"/>
              </w:rPr>
            </w:pPr>
            <w:r>
              <w:rPr>
                <w:rFonts w:asciiTheme="minorHAnsi" w:hAnsiTheme="minorHAnsi" w:cstheme="minorHAnsi"/>
              </w:rPr>
              <w:t>MANA</w:t>
            </w:r>
          </w:p>
        </w:tc>
      </w:tr>
      <w:tr w:rsidR="001B2320" w:rsidRPr="008C325C" w14:paraId="6F86D04B" w14:textId="77777777" w:rsidTr="004665FC">
        <w:trPr>
          <w:trHeight w:val="246"/>
        </w:trPr>
        <w:tc>
          <w:tcPr>
            <w:tcW w:w="1165" w:type="dxa"/>
          </w:tcPr>
          <w:p w14:paraId="680790A5" w14:textId="1AB16A60" w:rsidR="001B2320" w:rsidRDefault="001B2320" w:rsidP="004665FC">
            <w:pPr>
              <w:rPr>
                <w:sz w:val="20"/>
                <w:szCs w:val="20"/>
              </w:rPr>
            </w:pPr>
            <w:r>
              <w:rPr>
                <w:rFonts w:ascii="MS Gothic" w:eastAsia="MS Gothic" w:hAnsi="MS Gothic" w:hint="eastAsia"/>
                <w:sz w:val="20"/>
                <w:szCs w:val="20"/>
              </w:rPr>
              <w:t>☒</w:t>
            </w:r>
          </w:p>
        </w:tc>
        <w:tc>
          <w:tcPr>
            <w:tcW w:w="4225" w:type="dxa"/>
          </w:tcPr>
          <w:p w14:paraId="0545025B" w14:textId="1B2502B9" w:rsidR="001B2320" w:rsidRPr="008C325C" w:rsidRDefault="001B2320" w:rsidP="004665FC">
            <w:pPr>
              <w:rPr>
                <w:rFonts w:asciiTheme="minorHAnsi" w:hAnsiTheme="minorHAnsi" w:cstheme="minorHAnsi"/>
              </w:rPr>
            </w:pPr>
            <w:r>
              <w:rPr>
                <w:rFonts w:asciiTheme="minorHAnsi" w:hAnsiTheme="minorHAnsi" w:cstheme="minorHAnsi"/>
              </w:rPr>
              <w:t>Dawn</w:t>
            </w:r>
          </w:p>
        </w:tc>
        <w:tc>
          <w:tcPr>
            <w:tcW w:w="3841" w:type="dxa"/>
          </w:tcPr>
          <w:p w14:paraId="43780C90" w14:textId="78B175E4" w:rsidR="001B2320" w:rsidRPr="008C325C" w:rsidRDefault="001B2320" w:rsidP="004665FC">
            <w:pPr>
              <w:rPr>
                <w:rFonts w:asciiTheme="minorHAnsi" w:hAnsiTheme="minorHAnsi" w:cstheme="minorHAnsi"/>
              </w:rPr>
            </w:pPr>
            <w:r>
              <w:rPr>
                <w:rFonts w:asciiTheme="minorHAnsi" w:hAnsiTheme="minorHAnsi" w:cstheme="minorHAnsi"/>
              </w:rPr>
              <w:t>MANA</w:t>
            </w:r>
          </w:p>
        </w:tc>
      </w:tr>
      <w:tr w:rsidR="004665FC" w:rsidRPr="008C325C" w14:paraId="2A1E32BF" w14:textId="77777777" w:rsidTr="004665FC">
        <w:trPr>
          <w:trHeight w:val="246"/>
        </w:trPr>
        <w:sdt>
          <w:sdtPr>
            <w:rPr>
              <w:sz w:val="20"/>
              <w:szCs w:val="20"/>
            </w:rPr>
            <w:id w:val="401570532"/>
            <w14:checkbox>
              <w14:checked w14:val="1"/>
              <w14:checkedState w14:val="2612" w14:font="MS Gothic"/>
              <w14:uncheckedState w14:val="2610" w14:font="MS Gothic"/>
            </w14:checkbox>
          </w:sdtPr>
          <w:sdtContent>
            <w:tc>
              <w:tcPr>
                <w:tcW w:w="1165" w:type="dxa"/>
              </w:tcPr>
              <w:p w14:paraId="1605A38C" w14:textId="77777777" w:rsidR="004665FC" w:rsidRDefault="004665FC" w:rsidP="004665FC">
                <w:pPr>
                  <w:rPr>
                    <w:sz w:val="20"/>
                    <w:szCs w:val="20"/>
                  </w:rPr>
                </w:pPr>
                <w:r>
                  <w:rPr>
                    <w:rFonts w:ascii="MS Gothic" w:eastAsia="MS Gothic" w:hAnsi="MS Gothic" w:hint="eastAsia"/>
                    <w:sz w:val="20"/>
                    <w:szCs w:val="20"/>
                  </w:rPr>
                  <w:t>☒</w:t>
                </w:r>
              </w:p>
            </w:tc>
          </w:sdtContent>
        </w:sdt>
        <w:tc>
          <w:tcPr>
            <w:tcW w:w="4225" w:type="dxa"/>
          </w:tcPr>
          <w:p w14:paraId="715FFBD0" w14:textId="77777777" w:rsidR="004665FC" w:rsidRPr="008C325C" w:rsidRDefault="004665FC" w:rsidP="004665FC">
            <w:pPr>
              <w:rPr>
                <w:rFonts w:asciiTheme="minorHAnsi" w:hAnsiTheme="minorHAnsi" w:cstheme="minorHAnsi"/>
              </w:rPr>
            </w:pPr>
            <w:r w:rsidRPr="008C325C">
              <w:rPr>
                <w:rFonts w:asciiTheme="minorHAnsi" w:hAnsiTheme="minorHAnsi" w:cstheme="minorHAnsi"/>
              </w:rPr>
              <w:t>Ruben Gonzalez</w:t>
            </w:r>
          </w:p>
        </w:tc>
        <w:tc>
          <w:tcPr>
            <w:tcW w:w="3841" w:type="dxa"/>
          </w:tcPr>
          <w:p w14:paraId="0A4C3F1F" w14:textId="77777777" w:rsidR="004665FC" w:rsidRPr="008C325C" w:rsidRDefault="004665FC" w:rsidP="004665FC">
            <w:pPr>
              <w:rPr>
                <w:rFonts w:asciiTheme="minorHAnsi" w:hAnsiTheme="minorHAnsi" w:cstheme="minorHAnsi"/>
              </w:rPr>
            </w:pPr>
            <w:r w:rsidRPr="008C325C">
              <w:rPr>
                <w:rFonts w:asciiTheme="minorHAnsi" w:hAnsiTheme="minorHAnsi" w:cstheme="minorHAnsi"/>
              </w:rPr>
              <w:t>AbbaDox</w:t>
            </w:r>
          </w:p>
        </w:tc>
      </w:tr>
      <w:tr w:rsidR="004665FC" w:rsidRPr="008C325C" w14:paraId="1FC72AB9" w14:textId="77777777" w:rsidTr="004665FC">
        <w:trPr>
          <w:trHeight w:val="246"/>
        </w:trPr>
        <w:sdt>
          <w:sdtPr>
            <w:rPr>
              <w:sz w:val="20"/>
              <w:szCs w:val="20"/>
            </w:rPr>
            <w:id w:val="1756325221"/>
            <w14:checkbox>
              <w14:checked w14:val="0"/>
              <w14:checkedState w14:val="2612" w14:font="MS Gothic"/>
              <w14:uncheckedState w14:val="2610" w14:font="MS Gothic"/>
            </w14:checkbox>
          </w:sdtPr>
          <w:sdtContent>
            <w:tc>
              <w:tcPr>
                <w:tcW w:w="1165" w:type="dxa"/>
              </w:tcPr>
              <w:p w14:paraId="638DA2D9" w14:textId="7F1BB75A" w:rsidR="004665FC" w:rsidRDefault="002163F7" w:rsidP="004665FC">
                <w:pPr>
                  <w:rPr>
                    <w:sz w:val="20"/>
                    <w:szCs w:val="20"/>
                  </w:rPr>
                </w:pPr>
                <w:r>
                  <w:rPr>
                    <w:rFonts w:ascii="MS Gothic" w:eastAsia="MS Gothic" w:hAnsi="MS Gothic" w:hint="eastAsia"/>
                    <w:sz w:val="20"/>
                    <w:szCs w:val="20"/>
                  </w:rPr>
                  <w:t>☐</w:t>
                </w:r>
              </w:p>
            </w:tc>
          </w:sdtContent>
        </w:sdt>
        <w:tc>
          <w:tcPr>
            <w:tcW w:w="4225" w:type="dxa"/>
          </w:tcPr>
          <w:p w14:paraId="4BAD5A63" w14:textId="77777777" w:rsidR="004665FC" w:rsidRPr="008C325C" w:rsidRDefault="004665FC" w:rsidP="004665FC">
            <w:pPr>
              <w:tabs>
                <w:tab w:val="left" w:pos="967"/>
              </w:tabs>
              <w:rPr>
                <w:rFonts w:asciiTheme="minorHAnsi" w:hAnsiTheme="minorHAnsi" w:cstheme="minorHAnsi"/>
              </w:rPr>
            </w:pPr>
            <w:r w:rsidRPr="008C325C">
              <w:rPr>
                <w:rFonts w:asciiTheme="minorHAnsi" w:hAnsiTheme="minorHAnsi" w:cstheme="minorHAnsi"/>
              </w:rPr>
              <w:t>Andreina Boudle</w:t>
            </w:r>
          </w:p>
        </w:tc>
        <w:tc>
          <w:tcPr>
            <w:tcW w:w="3841" w:type="dxa"/>
          </w:tcPr>
          <w:p w14:paraId="547175F5" w14:textId="77777777" w:rsidR="004665FC" w:rsidRPr="008C325C" w:rsidRDefault="004665FC" w:rsidP="004665FC">
            <w:pPr>
              <w:rPr>
                <w:rFonts w:asciiTheme="minorHAnsi" w:hAnsiTheme="minorHAnsi" w:cstheme="minorHAnsi"/>
              </w:rPr>
            </w:pPr>
            <w:r w:rsidRPr="008C325C">
              <w:rPr>
                <w:rFonts w:asciiTheme="minorHAnsi" w:hAnsiTheme="minorHAnsi" w:cstheme="minorHAnsi"/>
              </w:rPr>
              <w:t>AbbaDox</w:t>
            </w:r>
          </w:p>
        </w:tc>
      </w:tr>
      <w:tr w:rsidR="004665FC" w:rsidRPr="008C325C" w14:paraId="299F168D" w14:textId="77777777" w:rsidTr="004665FC">
        <w:trPr>
          <w:trHeight w:val="246"/>
        </w:trPr>
        <w:sdt>
          <w:sdtPr>
            <w:rPr>
              <w:sz w:val="20"/>
              <w:szCs w:val="20"/>
            </w:rPr>
            <w:id w:val="-1765759847"/>
            <w14:checkbox>
              <w14:checked w14:val="0"/>
              <w14:checkedState w14:val="2612" w14:font="MS Gothic"/>
              <w14:uncheckedState w14:val="2610" w14:font="MS Gothic"/>
            </w14:checkbox>
          </w:sdtPr>
          <w:sdtContent>
            <w:tc>
              <w:tcPr>
                <w:tcW w:w="1165" w:type="dxa"/>
              </w:tcPr>
              <w:p w14:paraId="36BEB235" w14:textId="763C40F8" w:rsidR="004665FC" w:rsidRDefault="002163F7" w:rsidP="004665FC">
                <w:pPr>
                  <w:rPr>
                    <w:sz w:val="20"/>
                    <w:szCs w:val="20"/>
                  </w:rPr>
                </w:pPr>
                <w:r>
                  <w:rPr>
                    <w:rFonts w:ascii="MS Gothic" w:eastAsia="MS Gothic" w:hAnsi="MS Gothic" w:hint="eastAsia"/>
                    <w:sz w:val="20"/>
                    <w:szCs w:val="20"/>
                  </w:rPr>
                  <w:t>☐</w:t>
                </w:r>
              </w:p>
            </w:tc>
          </w:sdtContent>
        </w:sdt>
        <w:tc>
          <w:tcPr>
            <w:tcW w:w="4225" w:type="dxa"/>
          </w:tcPr>
          <w:p w14:paraId="4CC75B2B" w14:textId="77777777" w:rsidR="004665FC" w:rsidRPr="008C325C" w:rsidRDefault="004665FC" w:rsidP="004665FC">
            <w:pPr>
              <w:rPr>
                <w:rFonts w:asciiTheme="minorHAnsi" w:hAnsiTheme="minorHAnsi" w:cstheme="minorHAnsi"/>
              </w:rPr>
            </w:pPr>
            <w:r>
              <w:rPr>
                <w:rFonts w:asciiTheme="minorHAnsi" w:hAnsiTheme="minorHAnsi" w:cstheme="minorHAnsi"/>
              </w:rPr>
              <w:t>Rafael De Leon</w:t>
            </w:r>
          </w:p>
        </w:tc>
        <w:tc>
          <w:tcPr>
            <w:tcW w:w="3841" w:type="dxa"/>
          </w:tcPr>
          <w:p w14:paraId="17015824" w14:textId="77777777" w:rsidR="004665FC" w:rsidRPr="008C325C" w:rsidRDefault="004665FC" w:rsidP="004665FC">
            <w:pPr>
              <w:rPr>
                <w:rFonts w:asciiTheme="minorHAnsi" w:hAnsiTheme="minorHAnsi" w:cstheme="minorHAnsi"/>
              </w:rPr>
            </w:pPr>
            <w:r w:rsidRPr="008C325C">
              <w:rPr>
                <w:rFonts w:asciiTheme="minorHAnsi" w:hAnsiTheme="minorHAnsi" w:cstheme="minorHAnsi"/>
              </w:rPr>
              <w:t>AbbaDox</w:t>
            </w:r>
          </w:p>
        </w:tc>
      </w:tr>
    </w:tbl>
    <w:p w14:paraId="6108EAD5" w14:textId="73CE17E2" w:rsidR="00121F2C" w:rsidRDefault="00121F2C" w:rsidP="005615E0">
      <w:pPr>
        <w:pStyle w:val="NumberedCategories"/>
        <w:numPr>
          <w:ilvl w:val="0"/>
          <w:numId w:val="0"/>
        </w:numPr>
      </w:pPr>
    </w:p>
    <w:p w14:paraId="1D0FCEBE" w14:textId="77777777" w:rsidR="00481069" w:rsidRDefault="00481069" w:rsidP="005615E0">
      <w:pPr>
        <w:pStyle w:val="NumberedCategories"/>
        <w:numPr>
          <w:ilvl w:val="0"/>
          <w:numId w:val="0"/>
        </w:numPr>
      </w:pPr>
    </w:p>
    <w:p w14:paraId="4879E7DD" w14:textId="77777777" w:rsidR="00481069" w:rsidRPr="00481069" w:rsidRDefault="00481069" w:rsidP="00481069"/>
    <w:p w14:paraId="0EFE3DFC" w14:textId="77777777" w:rsidR="00481069" w:rsidRPr="00481069" w:rsidRDefault="00481069" w:rsidP="00481069"/>
    <w:p w14:paraId="73E7EC8A" w14:textId="77777777" w:rsidR="00481069" w:rsidRDefault="00481069" w:rsidP="005615E0">
      <w:pPr>
        <w:pStyle w:val="NumberedCategories"/>
        <w:numPr>
          <w:ilvl w:val="0"/>
          <w:numId w:val="0"/>
        </w:numPr>
      </w:pPr>
    </w:p>
    <w:p w14:paraId="4477200E" w14:textId="236A7115" w:rsidR="00916113" w:rsidRDefault="00481069" w:rsidP="00481069">
      <w:pPr>
        <w:pStyle w:val="NumberedCategories"/>
        <w:numPr>
          <w:ilvl w:val="0"/>
          <w:numId w:val="0"/>
        </w:numPr>
        <w:tabs>
          <w:tab w:val="center" w:pos="689"/>
        </w:tabs>
      </w:pPr>
      <w:r>
        <w:tab/>
      </w:r>
      <w:r>
        <w:br w:type="textWrapping" w:clear="all"/>
      </w:r>
    </w:p>
    <w:p w14:paraId="36362A3E" w14:textId="2CAE3621" w:rsidR="00024C56" w:rsidRPr="00226784" w:rsidRDefault="00B5727E" w:rsidP="00226784">
      <w:pPr>
        <w:pStyle w:val="NumberedCategories"/>
        <w:numPr>
          <w:ilvl w:val="0"/>
          <w:numId w:val="0"/>
        </w:numPr>
        <w:ind w:firstLine="720"/>
        <w:rPr>
          <w:sz w:val="16"/>
          <w:szCs w:val="14"/>
        </w:rPr>
      </w:pPr>
      <w:r>
        <w:rPr>
          <w:b/>
          <w:bCs/>
          <w:sz w:val="16"/>
          <w:szCs w:val="14"/>
        </w:rPr>
        <w:t>7+</w:t>
      </w:r>
      <w:r w:rsidR="000C7468" w:rsidRPr="000C7468">
        <w:rPr>
          <w:b/>
          <w:bCs/>
          <w:sz w:val="16"/>
          <w:szCs w:val="14"/>
        </w:rPr>
        <w:t xml:space="preserve"> Locations, </w:t>
      </w:r>
      <w:r w:rsidR="00121DA1">
        <w:rPr>
          <w:b/>
          <w:bCs/>
          <w:sz w:val="16"/>
          <w:szCs w:val="14"/>
        </w:rPr>
        <w:t>120,000</w:t>
      </w:r>
      <w:r w:rsidR="000C7468" w:rsidRPr="000C7468">
        <w:rPr>
          <w:b/>
          <w:bCs/>
          <w:sz w:val="16"/>
          <w:szCs w:val="14"/>
        </w:rPr>
        <w:t xml:space="preserve"> Annual Studies</w:t>
      </w:r>
    </w:p>
    <w:tbl>
      <w:tblPr>
        <w:tblStyle w:val="TableGrid"/>
        <w:tblW w:w="0" w:type="auto"/>
        <w:tblInd w:w="355" w:type="dxa"/>
        <w:tblLook w:val="04A0" w:firstRow="1" w:lastRow="0" w:firstColumn="1" w:lastColumn="0" w:noHBand="0" w:noVBand="1"/>
      </w:tblPr>
      <w:tblGrid>
        <w:gridCol w:w="10435"/>
      </w:tblGrid>
      <w:tr w:rsidR="00121F2C" w14:paraId="247E93E8" w14:textId="77777777" w:rsidTr="6069F71F">
        <w:tc>
          <w:tcPr>
            <w:tcW w:w="10435" w:type="dxa"/>
            <w:shd w:val="clear" w:color="auto" w:fill="00406C" w:themeFill="accent1" w:themeFillShade="BF"/>
          </w:tcPr>
          <w:p w14:paraId="3AE9556A" w14:textId="7DADA521" w:rsidR="00121F2C" w:rsidRDefault="00121F2C" w:rsidP="0055561E">
            <w:r>
              <w:t>Meeting Minutes</w:t>
            </w:r>
          </w:p>
        </w:tc>
      </w:tr>
      <w:tr w:rsidR="00121F2C" w:rsidRPr="00DF3B84" w14:paraId="28588B3E" w14:textId="77777777" w:rsidTr="6069F71F">
        <w:trPr>
          <w:trHeight w:val="710"/>
        </w:trPr>
        <w:tc>
          <w:tcPr>
            <w:tcW w:w="10435" w:type="dxa"/>
          </w:tcPr>
          <w:p w14:paraId="6B5108A4" w14:textId="51D41E13" w:rsidR="007F3555" w:rsidRPr="007F3555" w:rsidRDefault="007F3555" w:rsidP="007F3555">
            <w:pPr>
              <w:rPr>
                <w:rFonts w:ascii="Calibri" w:eastAsia="Times New Roman" w:hAnsi="Calibri" w:cs="Calibri"/>
                <w:color w:val="262626" w:themeColor="text1"/>
                <w:sz w:val="18"/>
                <w:szCs w:val="18"/>
              </w:rPr>
            </w:pPr>
          </w:p>
          <w:p w14:paraId="62F40FA2" w14:textId="6ACD5A4A" w:rsidR="005F7072" w:rsidRPr="00996710" w:rsidRDefault="00996710" w:rsidP="000D5190">
            <w:pPr>
              <w:pStyle w:val="ListParagraph"/>
              <w:numPr>
                <w:ilvl w:val="0"/>
                <w:numId w:val="35"/>
              </w:numPr>
              <w:rPr>
                <w:rStyle w:val="Hyperlink"/>
                <w:rFonts w:ascii="Calibri" w:eastAsia="Times New Roman" w:hAnsi="Calibri" w:cs="Calibri"/>
                <w:sz w:val="18"/>
                <w:szCs w:val="18"/>
              </w:rPr>
            </w:pPr>
            <w:r>
              <w:rPr>
                <w:rFonts w:ascii="Calibri" w:eastAsia="Times New Roman" w:hAnsi="Calibri" w:cs="Calibri"/>
                <w:sz w:val="18"/>
                <w:szCs w:val="18"/>
              </w:rPr>
              <w:fldChar w:fldCharType="begin"/>
            </w:r>
            <w:r w:rsidR="004F1203">
              <w:rPr>
                <w:rFonts w:ascii="Calibri" w:eastAsia="Times New Roman" w:hAnsi="Calibri" w:cs="Calibri"/>
                <w:sz w:val="18"/>
                <w:szCs w:val="18"/>
              </w:rPr>
              <w:instrText>HYPERLINK "https://pinkypixels.atlassian.net/browse/ITSM-4779"</w:instrText>
            </w:r>
            <w:r>
              <w:rPr>
                <w:rFonts w:ascii="Calibri" w:eastAsia="Times New Roman" w:hAnsi="Calibri" w:cs="Calibri"/>
                <w:sz w:val="18"/>
                <w:szCs w:val="18"/>
              </w:rPr>
            </w:r>
            <w:r>
              <w:rPr>
                <w:rFonts w:ascii="Calibri" w:eastAsia="Times New Roman" w:hAnsi="Calibri" w:cs="Calibri"/>
                <w:sz w:val="18"/>
                <w:szCs w:val="18"/>
              </w:rPr>
              <w:fldChar w:fldCharType="separate"/>
            </w:r>
            <w:r w:rsidR="00A85C5A" w:rsidRPr="00996710">
              <w:rPr>
                <w:rStyle w:val="Hyperlink"/>
                <w:rFonts w:ascii="Calibri" w:eastAsia="Times New Roman" w:hAnsi="Calibri" w:cs="Calibri"/>
                <w:sz w:val="18"/>
                <w:szCs w:val="18"/>
              </w:rPr>
              <w:t>Data Base Setup</w:t>
            </w:r>
          </w:p>
          <w:p w14:paraId="31FA4E26" w14:textId="1D4C7B04" w:rsidR="000F1C76" w:rsidRPr="000F1C76" w:rsidRDefault="00996710" w:rsidP="000F1C76">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sz w:val="18"/>
                <w:szCs w:val="18"/>
              </w:rPr>
              <w:fldChar w:fldCharType="end"/>
            </w:r>
            <w:r w:rsidR="00FE3F8A">
              <w:rPr>
                <w:rFonts w:ascii="Calibri" w:eastAsia="Times New Roman" w:hAnsi="Calibri" w:cs="Calibri"/>
                <w:sz w:val="18"/>
                <w:szCs w:val="18"/>
              </w:rPr>
              <w:t>7/9</w:t>
            </w:r>
            <w:r w:rsidR="000F1C76">
              <w:rPr>
                <w:rFonts w:ascii="Calibri" w:eastAsia="Times New Roman" w:hAnsi="Calibri" w:cs="Calibri"/>
                <w:sz w:val="18"/>
                <w:szCs w:val="18"/>
              </w:rPr>
              <w:t xml:space="preserve"> Account </w:t>
            </w:r>
            <w:r w:rsidR="00EA437A">
              <w:rPr>
                <w:rFonts w:ascii="Calibri" w:eastAsia="Times New Roman" w:hAnsi="Calibri" w:cs="Calibri"/>
                <w:sz w:val="18"/>
                <w:szCs w:val="18"/>
              </w:rPr>
              <w:t xml:space="preserve">Data </w:t>
            </w:r>
            <w:r w:rsidR="002E55B7">
              <w:rPr>
                <w:rFonts w:ascii="Calibri" w:eastAsia="Times New Roman" w:hAnsi="Calibri" w:cs="Calibri"/>
                <w:sz w:val="18"/>
                <w:szCs w:val="18"/>
              </w:rPr>
              <w:t>B</w:t>
            </w:r>
            <w:r w:rsidR="00EA437A">
              <w:rPr>
                <w:rFonts w:ascii="Calibri" w:eastAsia="Times New Roman" w:hAnsi="Calibri" w:cs="Calibri"/>
                <w:sz w:val="18"/>
                <w:szCs w:val="18"/>
              </w:rPr>
              <w:t xml:space="preserve">ase – </w:t>
            </w:r>
            <w:r w:rsidR="00887C2A">
              <w:rPr>
                <w:rFonts w:ascii="Calibri" w:eastAsia="Times New Roman" w:hAnsi="Calibri" w:cs="Calibri"/>
                <w:sz w:val="18"/>
                <w:szCs w:val="18"/>
              </w:rPr>
              <w:t>Completed</w:t>
            </w:r>
          </w:p>
          <w:p w14:paraId="032EDE36" w14:textId="52939578" w:rsidR="000D5190" w:rsidRDefault="00A85C5A" w:rsidP="000D5190">
            <w:pPr>
              <w:pStyle w:val="ListParagraph"/>
              <w:numPr>
                <w:ilvl w:val="0"/>
                <w:numId w:val="35"/>
              </w:numPr>
              <w:rPr>
                <w:rFonts w:ascii="Calibri" w:eastAsia="Times New Roman" w:hAnsi="Calibri" w:cs="Calibri"/>
                <w:color w:val="262626" w:themeColor="text1"/>
                <w:sz w:val="18"/>
                <w:szCs w:val="18"/>
              </w:rPr>
            </w:pPr>
            <w:hyperlink r:id="rId14" w:history="1">
              <w:r w:rsidRPr="00C947EC">
                <w:rPr>
                  <w:rStyle w:val="Hyperlink"/>
                  <w:rFonts w:ascii="Calibri" w:eastAsia="Times New Roman" w:hAnsi="Calibri" w:cs="Calibri"/>
                  <w:sz w:val="18"/>
                  <w:szCs w:val="18"/>
                </w:rPr>
                <w:t>Account Setup Workbook</w:t>
              </w:r>
            </w:hyperlink>
          </w:p>
          <w:p w14:paraId="2CCF42ED" w14:textId="1F641A6C" w:rsidR="000B0343" w:rsidRDefault="00FE3F8A" w:rsidP="009F255C">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7/</w:t>
            </w:r>
            <w:r w:rsidR="000B31FE">
              <w:rPr>
                <w:rFonts w:ascii="Calibri" w:eastAsia="Times New Roman" w:hAnsi="Calibri" w:cs="Calibri"/>
                <w:color w:val="262626" w:themeColor="text1"/>
                <w:sz w:val="18"/>
                <w:szCs w:val="18"/>
              </w:rPr>
              <w:t>16</w:t>
            </w:r>
            <w:r w:rsidR="00996710">
              <w:rPr>
                <w:rFonts w:ascii="Calibri" w:eastAsia="Times New Roman" w:hAnsi="Calibri" w:cs="Calibri"/>
                <w:color w:val="262626" w:themeColor="text1"/>
                <w:sz w:val="18"/>
                <w:szCs w:val="18"/>
              </w:rPr>
              <w:t xml:space="preserve"> Phase 1 </w:t>
            </w:r>
            <w:r w:rsidR="00887C2A">
              <w:rPr>
                <w:rFonts w:ascii="Calibri" w:eastAsia="Times New Roman" w:hAnsi="Calibri" w:cs="Calibri"/>
                <w:color w:val="262626" w:themeColor="text1"/>
                <w:sz w:val="18"/>
                <w:szCs w:val="18"/>
              </w:rPr>
              <w:t>– Completed</w:t>
            </w:r>
          </w:p>
          <w:p w14:paraId="7912D670" w14:textId="6C37131E" w:rsidR="00891F51" w:rsidRDefault="00FE3F8A" w:rsidP="00891F51">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7/</w:t>
            </w:r>
            <w:r w:rsidR="000B31FE">
              <w:rPr>
                <w:rFonts w:ascii="Calibri" w:eastAsia="Times New Roman" w:hAnsi="Calibri" w:cs="Calibri"/>
                <w:color w:val="262626" w:themeColor="text1"/>
                <w:sz w:val="18"/>
                <w:szCs w:val="18"/>
              </w:rPr>
              <w:t>16</w:t>
            </w:r>
            <w:r w:rsidR="00891F51">
              <w:rPr>
                <w:rFonts w:ascii="Calibri" w:eastAsia="Times New Roman" w:hAnsi="Calibri" w:cs="Calibri"/>
                <w:color w:val="262626" w:themeColor="text1"/>
                <w:sz w:val="18"/>
                <w:szCs w:val="18"/>
              </w:rPr>
              <w:t xml:space="preserve"> Phase 2 Review</w:t>
            </w:r>
          </w:p>
          <w:p w14:paraId="02F25CAA" w14:textId="67BD338E" w:rsidR="007F23AA" w:rsidRDefault="00E21F6E" w:rsidP="007F23AA">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Procedures will be divided into </w:t>
            </w:r>
            <w:r w:rsidR="00044B2B">
              <w:rPr>
                <w:rFonts w:ascii="Calibri" w:eastAsia="Times New Roman" w:hAnsi="Calibri" w:cs="Calibri"/>
                <w:color w:val="262626" w:themeColor="text1"/>
                <w:sz w:val="18"/>
                <w:szCs w:val="18"/>
              </w:rPr>
              <w:t>Imaging Breast</w:t>
            </w:r>
            <w:r w:rsidR="00AB1948">
              <w:rPr>
                <w:rFonts w:ascii="Calibri" w:eastAsia="Times New Roman" w:hAnsi="Calibri" w:cs="Calibri"/>
                <w:color w:val="262626" w:themeColor="text1"/>
                <w:sz w:val="18"/>
                <w:szCs w:val="18"/>
              </w:rPr>
              <w:t xml:space="preserve"> and breast center, lists will be consolidated </w:t>
            </w:r>
            <w:r w:rsidR="00EE6078">
              <w:rPr>
                <w:rFonts w:ascii="Calibri" w:eastAsia="Times New Roman" w:hAnsi="Calibri" w:cs="Calibri"/>
                <w:color w:val="262626" w:themeColor="text1"/>
                <w:sz w:val="18"/>
                <w:szCs w:val="18"/>
              </w:rPr>
              <w:t xml:space="preserve">before upload, MANA – </w:t>
            </w:r>
            <w:r w:rsidR="00EF372E">
              <w:rPr>
                <w:rFonts w:ascii="Calibri" w:eastAsia="Times New Roman" w:hAnsi="Calibri" w:cs="Calibri"/>
                <w:color w:val="262626" w:themeColor="text1"/>
                <w:sz w:val="18"/>
                <w:szCs w:val="18"/>
              </w:rPr>
              <w:t>In Progress</w:t>
            </w:r>
          </w:p>
          <w:p w14:paraId="0210F0ED" w14:textId="536A9B63" w:rsidR="00886274" w:rsidRDefault="00886274" w:rsidP="00886274">
            <w:pPr>
              <w:pStyle w:val="ListParagraph"/>
              <w:numPr>
                <w:ilvl w:val="3"/>
                <w:numId w:val="35"/>
              </w:numPr>
              <w:rPr>
                <w:rFonts w:ascii="Calibri" w:eastAsia="Times New Roman" w:hAnsi="Calibri" w:cs="Calibri"/>
                <w:color w:val="262626" w:themeColor="text1"/>
                <w:sz w:val="18"/>
                <w:szCs w:val="18"/>
              </w:rPr>
            </w:pPr>
            <w:r w:rsidRPr="6069F71F">
              <w:rPr>
                <w:rFonts w:ascii="Calibri" w:eastAsia="Times New Roman" w:hAnsi="Calibri" w:cs="Calibri"/>
                <w:color w:val="262626" w:themeColor="text1"/>
                <w:sz w:val="18"/>
                <w:szCs w:val="18"/>
              </w:rPr>
              <w:t>8/6 Breast Center procedure are ready for upload, AbbaDox may ignore contrast procedures that may be missing a CPT and or Modality code.</w:t>
            </w:r>
            <w:r w:rsidR="4FB65958" w:rsidRPr="6069F71F">
              <w:rPr>
                <w:rFonts w:ascii="Calibri" w:eastAsia="Times New Roman" w:hAnsi="Calibri" w:cs="Calibri"/>
                <w:color w:val="262626" w:themeColor="text1"/>
                <w:sz w:val="18"/>
                <w:szCs w:val="18"/>
              </w:rPr>
              <w:t xml:space="preserve"> (Completed 8/11)</w:t>
            </w:r>
          </w:p>
          <w:p w14:paraId="4C473F25" w14:textId="74C88865" w:rsidR="00EE6078" w:rsidRDefault="00EE6078" w:rsidP="007F23AA">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Referrings</w:t>
            </w:r>
            <w:r w:rsidR="00FA03B3">
              <w:rPr>
                <w:rFonts w:ascii="Calibri" w:eastAsia="Times New Roman" w:hAnsi="Calibri" w:cs="Calibri"/>
                <w:color w:val="262626" w:themeColor="text1"/>
                <w:sz w:val="18"/>
                <w:szCs w:val="18"/>
              </w:rPr>
              <w:t xml:space="preserve"> – In Progress</w:t>
            </w:r>
          </w:p>
          <w:p w14:paraId="1726F066" w14:textId="4A55396D" w:rsidR="00EE6078" w:rsidRDefault="00EE6078" w:rsidP="007F23AA">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Payers</w:t>
            </w:r>
            <w:r w:rsidR="00FA03B3">
              <w:rPr>
                <w:rFonts w:ascii="Calibri" w:eastAsia="Times New Roman" w:hAnsi="Calibri" w:cs="Calibri"/>
                <w:color w:val="262626" w:themeColor="text1"/>
                <w:sz w:val="18"/>
                <w:szCs w:val="18"/>
              </w:rPr>
              <w:t xml:space="preserve"> – In Progress</w:t>
            </w:r>
          </w:p>
          <w:p w14:paraId="5250E1CF" w14:textId="28E408BD" w:rsidR="002163F7" w:rsidRDefault="00B15658" w:rsidP="00B15658">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7/</w:t>
            </w:r>
            <w:r w:rsidR="000B31FE">
              <w:rPr>
                <w:rFonts w:ascii="Calibri" w:eastAsia="Times New Roman" w:hAnsi="Calibri" w:cs="Calibri"/>
                <w:color w:val="262626" w:themeColor="text1"/>
                <w:sz w:val="18"/>
                <w:szCs w:val="18"/>
              </w:rPr>
              <w:t>16</w:t>
            </w:r>
            <w:r>
              <w:rPr>
                <w:rFonts w:ascii="Calibri" w:eastAsia="Times New Roman" w:hAnsi="Calibri" w:cs="Calibri"/>
                <w:color w:val="262626" w:themeColor="text1"/>
                <w:sz w:val="18"/>
                <w:szCs w:val="18"/>
              </w:rPr>
              <w:t xml:space="preserve"> Phase 3 Review</w:t>
            </w:r>
          </w:p>
          <w:p w14:paraId="59CF12CF" w14:textId="00BEDA90" w:rsidR="004551FC" w:rsidRDefault="00B15658" w:rsidP="00F93EE9">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Users and Roles</w:t>
            </w:r>
            <w:r w:rsidR="004551FC">
              <w:rPr>
                <w:rFonts w:ascii="Calibri" w:eastAsia="Times New Roman" w:hAnsi="Calibri" w:cs="Calibri"/>
                <w:color w:val="262626" w:themeColor="text1"/>
                <w:sz w:val="18"/>
                <w:szCs w:val="18"/>
              </w:rPr>
              <w:t>:</w:t>
            </w:r>
            <w:r w:rsidR="00F93EE9">
              <w:rPr>
                <w:rFonts w:ascii="Calibri" w:eastAsia="Times New Roman" w:hAnsi="Calibri" w:cs="Calibri"/>
                <w:color w:val="262626" w:themeColor="text1"/>
                <w:sz w:val="18"/>
                <w:szCs w:val="18"/>
              </w:rPr>
              <w:t xml:space="preserve"> </w:t>
            </w:r>
            <w:r w:rsidR="004551FC" w:rsidRPr="00F93EE9">
              <w:rPr>
                <w:rFonts w:ascii="Calibri" w:eastAsia="Times New Roman" w:hAnsi="Calibri" w:cs="Calibri"/>
                <w:color w:val="262626" w:themeColor="text1"/>
                <w:sz w:val="18"/>
                <w:szCs w:val="18"/>
              </w:rPr>
              <w:t>7/16 Ruben added default roles to assign to each user</w:t>
            </w:r>
            <w:r w:rsidR="00A24BE1" w:rsidRPr="00F93EE9">
              <w:rPr>
                <w:rFonts w:ascii="Calibri" w:eastAsia="Times New Roman" w:hAnsi="Calibri" w:cs="Calibri"/>
                <w:color w:val="262626" w:themeColor="text1"/>
                <w:sz w:val="18"/>
                <w:szCs w:val="18"/>
              </w:rPr>
              <w:t xml:space="preserve">, follow this path for setup, MANA </w:t>
            </w:r>
            <w:r w:rsidR="000B31FE">
              <w:rPr>
                <w:rFonts w:ascii="Calibri" w:eastAsia="Times New Roman" w:hAnsi="Calibri" w:cs="Calibri"/>
                <w:color w:val="262626" w:themeColor="text1"/>
                <w:sz w:val="18"/>
                <w:szCs w:val="18"/>
              </w:rPr>
              <w:t>–</w:t>
            </w:r>
            <w:r w:rsidR="00A24BE1" w:rsidRPr="00F93EE9">
              <w:rPr>
                <w:rFonts w:ascii="Calibri" w:eastAsia="Times New Roman" w:hAnsi="Calibri" w:cs="Calibri"/>
                <w:color w:val="262626" w:themeColor="text1"/>
                <w:sz w:val="18"/>
                <w:szCs w:val="18"/>
              </w:rPr>
              <w:t xml:space="preserve"> </w:t>
            </w:r>
            <w:r w:rsidR="00AF6568">
              <w:rPr>
                <w:rFonts w:ascii="Calibri" w:eastAsia="Times New Roman" w:hAnsi="Calibri" w:cs="Calibri"/>
                <w:color w:val="262626" w:themeColor="text1"/>
                <w:sz w:val="18"/>
                <w:szCs w:val="18"/>
              </w:rPr>
              <w:t>In Progress</w:t>
            </w:r>
          </w:p>
          <w:p w14:paraId="0FFDAEF6" w14:textId="101D8DC5" w:rsidR="000B31FE" w:rsidRDefault="000B31FE" w:rsidP="000B31FE">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Rads</w:t>
            </w:r>
            <w:r w:rsidR="00957709">
              <w:rPr>
                <w:rFonts w:ascii="Calibri" w:eastAsia="Times New Roman" w:hAnsi="Calibri" w:cs="Calibri"/>
                <w:color w:val="262626" w:themeColor="text1"/>
                <w:sz w:val="18"/>
                <w:szCs w:val="18"/>
              </w:rPr>
              <w:t>:</w:t>
            </w:r>
          </w:p>
          <w:p w14:paraId="6BEF2DEA" w14:textId="05E75A94" w:rsidR="00290011" w:rsidRDefault="00957709" w:rsidP="00290011">
            <w:pPr>
              <w:pStyle w:val="ListParagraph"/>
              <w:numPr>
                <w:ilvl w:val="3"/>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8/6 MANA utilizes </w:t>
            </w:r>
            <w:r w:rsidR="000A608F">
              <w:rPr>
                <w:rFonts w:ascii="Calibri" w:eastAsia="Times New Roman" w:hAnsi="Calibri" w:cs="Calibri"/>
                <w:color w:val="262626" w:themeColor="text1"/>
                <w:sz w:val="18"/>
                <w:szCs w:val="18"/>
              </w:rPr>
              <w:t xml:space="preserve">Dragon and PowerScribe to dictate. Nurses dictate from Dragon (Magview) </w:t>
            </w:r>
            <w:r w:rsidR="00CF5D4E">
              <w:rPr>
                <w:rFonts w:ascii="Calibri" w:eastAsia="Times New Roman" w:hAnsi="Calibri" w:cs="Calibri"/>
                <w:color w:val="262626" w:themeColor="text1"/>
                <w:sz w:val="18"/>
                <w:szCs w:val="18"/>
              </w:rPr>
              <w:t>so</w:t>
            </w:r>
            <w:r w:rsidR="000A608F">
              <w:rPr>
                <w:rFonts w:ascii="Calibri" w:eastAsia="Times New Roman" w:hAnsi="Calibri" w:cs="Calibri"/>
                <w:color w:val="262626" w:themeColor="text1"/>
                <w:sz w:val="18"/>
                <w:szCs w:val="18"/>
              </w:rPr>
              <w:t xml:space="preserve"> do not have a</w:t>
            </w:r>
            <w:r w:rsidR="00CF5D4E">
              <w:rPr>
                <w:rFonts w:ascii="Calibri" w:eastAsia="Times New Roman" w:hAnsi="Calibri" w:cs="Calibri"/>
                <w:color w:val="262626" w:themeColor="text1"/>
                <w:sz w:val="18"/>
                <w:szCs w:val="18"/>
              </w:rPr>
              <w:t>n</w:t>
            </w:r>
            <w:r w:rsidR="000A608F">
              <w:rPr>
                <w:rFonts w:ascii="Calibri" w:eastAsia="Times New Roman" w:hAnsi="Calibri" w:cs="Calibri"/>
                <w:color w:val="262626" w:themeColor="text1"/>
                <w:sz w:val="18"/>
                <w:szCs w:val="18"/>
              </w:rPr>
              <w:t xml:space="preserve"> </w:t>
            </w:r>
            <w:r w:rsidR="00CF5D4E">
              <w:rPr>
                <w:rFonts w:ascii="Calibri" w:eastAsia="Times New Roman" w:hAnsi="Calibri" w:cs="Calibri"/>
                <w:color w:val="262626" w:themeColor="text1"/>
                <w:sz w:val="18"/>
                <w:szCs w:val="18"/>
              </w:rPr>
              <w:t>NPI. The client will be providing the NPI and Dictator ID in ASW</w:t>
            </w:r>
            <w:r w:rsidR="00C3101A">
              <w:rPr>
                <w:rFonts w:ascii="Calibri" w:eastAsia="Times New Roman" w:hAnsi="Calibri" w:cs="Calibri"/>
                <w:color w:val="262626" w:themeColor="text1"/>
                <w:sz w:val="18"/>
                <w:szCs w:val="18"/>
              </w:rPr>
              <w:t>.</w:t>
            </w:r>
          </w:p>
          <w:p w14:paraId="38009D10" w14:textId="1C3AFD6E" w:rsidR="009F4DA9" w:rsidRDefault="009F4DA9" w:rsidP="00290011">
            <w:pPr>
              <w:pStyle w:val="ListParagraph"/>
              <w:numPr>
                <w:ilvl w:val="3"/>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8/6 Fa</w:t>
            </w:r>
            <w:r w:rsidR="00C41F8C">
              <w:rPr>
                <w:rFonts w:ascii="Calibri" w:eastAsia="Times New Roman" w:hAnsi="Calibri" w:cs="Calibri"/>
                <w:color w:val="262626" w:themeColor="text1"/>
                <w:sz w:val="18"/>
                <w:szCs w:val="18"/>
              </w:rPr>
              <w:t>cility NPI must also be included in AbbaDox to send downstream via interface.</w:t>
            </w:r>
          </w:p>
          <w:p w14:paraId="0312649E" w14:textId="725822DC" w:rsidR="00002EDC" w:rsidRPr="00F93EE9" w:rsidRDefault="00002EDC" w:rsidP="000B31FE">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7/30 Determine if signature image is required, MANA - New</w:t>
            </w:r>
          </w:p>
          <w:p w14:paraId="38D59C82" w14:textId="61AA320C" w:rsidR="0081034E" w:rsidRDefault="008120E0" w:rsidP="0081034E">
            <w:pPr>
              <w:pStyle w:val="ListParagraph"/>
              <w:numPr>
                <w:ilvl w:val="0"/>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Workflow Reviews</w:t>
            </w:r>
            <w:r w:rsidR="0012151C">
              <w:rPr>
                <w:rFonts w:ascii="Calibri" w:eastAsia="Times New Roman" w:hAnsi="Calibri" w:cs="Calibri"/>
                <w:color w:val="262626" w:themeColor="text1"/>
                <w:sz w:val="18"/>
                <w:szCs w:val="18"/>
              </w:rPr>
              <w:t xml:space="preserve"> </w:t>
            </w:r>
          </w:p>
          <w:p w14:paraId="1E22196A" w14:textId="050A5430" w:rsidR="00742D2D" w:rsidRDefault="00742D2D" w:rsidP="00742D2D">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Intro to Settings</w:t>
            </w:r>
            <w:r w:rsidR="00CA6A4F">
              <w:rPr>
                <w:rFonts w:ascii="Calibri" w:eastAsia="Times New Roman" w:hAnsi="Calibri" w:cs="Calibri"/>
                <w:color w:val="262626" w:themeColor="text1"/>
                <w:sz w:val="18"/>
                <w:szCs w:val="18"/>
              </w:rPr>
              <w:t xml:space="preserve"> 8/4</w:t>
            </w:r>
            <w:r w:rsidR="00594058">
              <w:rPr>
                <w:rFonts w:ascii="Calibri" w:eastAsia="Times New Roman" w:hAnsi="Calibri" w:cs="Calibri"/>
                <w:color w:val="262626" w:themeColor="text1"/>
                <w:sz w:val="18"/>
                <w:szCs w:val="18"/>
              </w:rPr>
              <w:t xml:space="preserve"> – 9.00 AM </w:t>
            </w:r>
            <w:r w:rsidR="00A67340">
              <w:rPr>
                <w:rFonts w:ascii="Calibri" w:eastAsia="Times New Roman" w:hAnsi="Calibri" w:cs="Calibri"/>
                <w:color w:val="262626" w:themeColor="text1"/>
                <w:sz w:val="18"/>
                <w:szCs w:val="18"/>
              </w:rPr>
              <w:t>–</w:t>
            </w:r>
            <w:r w:rsidR="00594058">
              <w:rPr>
                <w:rFonts w:ascii="Calibri" w:eastAsia="Times New Roman" w:hAnsi="Calibri" w:cs="Calibri"/>
                <w:color w:val="262626" w:themeColor="text1"/>
                <w:sz w:val="18"/>
                <w:szCs w:val="18"/>
              </w:rPr>
              <w:t xml:space="preserve"> </w:t>
            </w:r>
            <w:r w:rsidR="00A67340">
              <w:rPr>
                <w:rFonts w:ascii="Calibri" w:eastAsia="Times New Roman" w:hAnsi="Calibri" w:cs="Calibri"/>
                <w:color w:val="262626" w:themeColor="text1"/>
                <w:sz w:val="18"/>
                <w:szCs w:val="18"/>
              </w:rPr>
              <w:t>#1 Completed</w:t>
            </w:r>
          </w:p>
          <w:p w14:paraId="77493AC8" w14:textId="213CA22B" w:rsidR="006B1E87" w:rsidRPr="006B1E87" w:rsidRDefault="006B1E87" w:rsidP="006B1E87">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Intro to Settings 8/</w:t>
            </w:r>
            <w:r w:rsidR="00947A09">
              <w:rPr>
                <w:rFonts w:ascii="Calibri" w:eastAsia="Times New Roman" w:hAnsi="Calibri" w:cs="Calibri"/>
                <w:color w:val="262626" w:themeColor="text1"/>
                <w:sz w:val="18"/>
                <w:szCs w:val="18"/>
              </w:rPr>
              <w:t>6</w:t>
            </w:r>
            <w:r>
              <w:rPr>
                <w:rFonts w:ascii="Calibri" w:eastAsia="Times New Roman" w:hAnsi="Calibri" w:cs="Calibri"/>
                <w:color w:val="262626" w:themeColor="text1"/>
                <w:sz w:val="18"/>
                <w:szCs w:val="18"/>
              </w:rPr>
              <w:t xml:space="preserve"> – </w:t>
            </w:r>
            <w:r w:rsidR="00947A09">
              <w:rPr>
                <w:rFonts w:ascii="Calibri" w:eastAsia="Times New Roman" w:hAnsi="Calibri" w:cs="Calibri"/>
                <w:color w:val="262626" w:themeColor="text1"/>
                <w:sz w:val="18"/>
                <w:szCs w:val="18"/>
              </w:rPr>
              <w:t>12</w:t>
            </w:r>
            <w:r>
              <w:rPr>
                <w:rFonts w:ascii="Calibri" w:eastAsia="Times New Roman" w:hAnsi="Calibri" w:cs="Calibri"/>
                <w:color w:val="262626" w:themeColor="text1"/>
                <w:sz w:val="18"/>
                <w:szCs w:val="18"/>
              </w:rPr>
              <w:t>.</w:t>
            </w:r>
            <w:r w:rsidR="00947A09">
              <w:rPr>
                <w:rFonts w:ascii="Calibri" w:eastAsia="Times New Roman" w:hAnsi="Calibri" w:cs="Calibri"/>
                <w:color w:val="262626" w:themeColor="text1"/>
                <w:sz w:val="18"/>
                <w:szCs w:val="18"/>
              </w:rPr>
              <w:t>0</w:t>
            </w:r>
            <w:r>
              <w:rPr>
                <w:rFonts w:ascii="Calibri" w:eastAsia="Times New Roman" w:hAnsi="Calibri" w:cs="Calibri"/>
                <w:color w:val="262626" w:themeColor="text1"/>
                <w:sz w:val="18"/>
                <w:szCs w:val="18"/>
              </w:rPr>
              <w:t xml:space="preserve">0 </w:t>
            </w:r>
            <w:r w:rsidR="00947A09">
              <w:rPr>
                <w:rFonts w:ascii="Calibri" w:eastAsia="Times New Roman" w:hAnsi="Calibri" w:cs="Calibri"/>
                <w:color w:val="262626" w:themeColor="text1"/>
                <w:sz w:val="18"/>
                <w:szCs w:val="18"/>
              </w:rPr>
              <w:t>P</w:t>
            </w:r>
            <w:r>
              <w:rPr>
                <w:rFonts w:ascii="Calibri" w:eastAsia="Times New Roman" w:hAnsi="Calibri" w:cs="Calibri"/>
                <w:color w:val="262626" w:themeColor="text1"/>
                <w:sz w:val="18"/>
                <w:szCs w:val="18"/>
              </w:rPr>
              <w:t>M – #</w:t>
            </w:r>
            <w:r w:rsidR="00947A09">
              <w:rPr>
                <w:rFonts w:ascii="Calibri" w:eastAsia="Times New Roman" w:hAnsi="Calibri" w:cs="Calibri"/>
                <w:color w:val="262626" w:themeColor="text1"/>
                <w:sz w:val="18"/>
                <w:szCs w:val="18"/>
              </w:rPr>
              <w:t>2</w:t>
            </w:r>
            <w:r>
              <w:rPr>
                <w:rFonts w:ascii="Calibri" w:eastAsia="Times New Roman" w:hAnsi="Calibri" w:cs="Calibri"/>
                <w:color w:val="262626" w:themeColor="text1"/>
                <w:sz w:val="18"/>
                <w:szCs w:val="18"/>
              </w:rPr>
              <w:t xml:space="preserve"> Completed</w:t>
            </w:r>
          </w:p>
          <w:p w14:paraId="55CD6240" w14:textId="72842924" w:rsidR="00256C1F" w:rsidRDefault="00256C1F" w:rsidP="00742D2D">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Onder Intake</w:t>
            </w:r>
          </w:p>
          <w:p w14:paraId="3C7798CE" w14:textId="4F98D36D" w:rsidR="00256C1F" w:rsidRDefault="00256C1F" w:rsidP="00742D2D">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lastRenderedPageBreak/>
              <w:t>Pending Workflow</w:t>
            </w:r>
          </w:p>
          <w:p w14:paraId="0A298966" w14:textId="0DBB6244" w:rsidR="004F513D" w:rsidRPr="00567CAE" w:rsidRDefault="00A85C5A" w:rsidP="00567CAE">
            <w:pPr>
              <w:pStyle w:val="ListParagraph"/>
              <w:numPr>
                <w:ilvl w:val="0"/>
                <w:numId w:val="35"/>
              </w:numPr>
              <w:rPr>
                <w:rFonts w:ascii="Calibri" w:eastAsia="Times New Roman" w:hAnsi="Calibri" w:cs="Calibri"/>
                <w:color w:val="262626" w:themeColor="text1"/>
                <w:sz w:val="18"/>
                <w:szCs w:val="18"/>
              </w:rPr>
            </w:pPr>
            <w:hyperlink r:id="rId15" w:history="1">
              <w:r w:rsidRPr="00672368">
                <w:rPr>
                  <w:rStyle w:val="Hyperlink"/>
                  <w:rFonts w:ascii="Calibri" w:eastAsia="Times New Roman" w:hAnsi="Calibri" w:cs="Calibri"/>
                  <w:sz w:val="18"/>
                  <w:szCs w:val="18"/>
                </w:rPr>
                <w:t>Interfaces</w:t>
              </w:r>
            </w:hyperlink>
            <w:r w:rsidR="00BC49E5">
              <w:t xml:space="preserve"> </w:t>
            </w:r>
            <w:r w:rsidR="00395516" w:rsidRPr="00395516">
              <w:rPr>
                <w:rFonts w:ascii="Calibri" w:eastAsia="Times New Roman" w:hAnsi="Calibri" w:cs="Calibri"/>
                <w:color w:val="262626" w:themeColor="text1"/>
                <w:sz w:val="18"/>
                <w:szCs w:val="18"/>
              </w:rPr>
              <w:t>Feature-707</w:t>
            </w:r>
          </w:p>
          <w:p w14:paraId="3E68FD04" w14:textId="78C0E6BC" w:rsidR="00CD19BB" w:rsidRPr="00CD19BB" w:rsidRDefault="00D400AD" w:rsidP="00CD19BB">
            <w:pPr>
              <w:pStyle w:val="ListParagraph"/>
              <w:numPr>
                <w:ilvl w:val="1"/>
                <w:numId w:val="35"/>
              </w:numPr>
              <w:rPr>
                <w:rFonts w:ascii="Calibri" w:eastAsia="Times New Roman" w:hAnsi="Calibri" w:cs="Calibri"/>
                <w:color w:val="262626" w:themeColor="text1"/>
                <w:sz w:val="18"/>
                <w:szCs w:val="18"/>
              </w:rPr>
            </w:pPr>
            <w:r w:rsidRPr="00E90CB8">
              <w:rPr>
                <w:rFonts w:ascii="Calibri" w:eastAsia="Times New Roman" w:hAnsi="Calibri" w:cs="Calibri"/>
                <w:color w:val="262626" w:themeColor="text1"/>
                <w:sz w:val="18"/>
                <w:szCs w:val="18"/>
              </w:rPr>
              <w:t xml:space="preserve">7/23 </w:t>
            </w:r>
            <w:r w:rsidR="00AB5738" w:rsidRPr="00E90CB8">
              <w:rPr>
                <w:rFonts w:ascii="Calibri" w:eastAsia="Times New Roman" w:hAnsi="Calibri" w:cs="Calibri"/>
                <w:color w:val="262626" w:themeColor="text1"/>
                <w:sz w:val="18"/>
                <w:szCs w:val="18"/>
              </w:rPr>
              <w:t xml:space="preserve">VPN </w:t>
            </w:r>
            <w:r w:rsidR="00647CA0" w:rsidRPr="00E90CB8">
              <w:rPr>
                <w:rFonts w:ascii="Calibri" w:eastAsia="Times New Roman" w:hAnsi="Calibri" w:cs="Calibri"/>
                <w:color w:val="262626" w:themeColor="text1"/>
                <w:sz w:val="18"/>
                <w:szCs w:val="18"/>
              </w:rPr>
              <w:t>Request Form</w:t>
            </w:r>
            <w:r w:rsidRPr="00E90CB8">
              <w:rPr>
                <w:rFonts w:ascii="Calibri" w:eastAsia="Times New Roman" w:hAnsi="Calibri" w:cs="Calibri"/>
                <w:color w:val="262626" w:themeColor="text1"/>
                <w:sz w:val="18"/>
                <w:szCs w:val="18"/>
              </w:rPr>
              <w:t xml:space="preserve"> required, MANA </w:t>
            </w:r>
            <w:r w:rsidR="00CD19BB">
              <w:rPr>
                <w:rFonts w:ascii="Calibri" w:eastAsia="Times New Roman" w:hAnsi="Calibri" w:cs="Calibri"/>
                <w:color w:val="262626" w:themeColor="text1"/>
                <w:sz w:val="18"/>
                <w:szCs w:val="18"/>
              </w:rPr>
              <w:t>–</w:t>
            </w:r>
            <w:r w:rsidRPr="00E90CB8">
              <w:rPr>
                <w:rFonts w:ascii="Calibri" w:eastAsia="Times New Roman" w:hAnsi="Calibri" w:cs="Calibri"/>
                <w:color w:val="262626" w:themeColor="text1"/>
                <w:sz w:val="18"/>
                <w:szCs w:val="18"/>
              </w:rPr>
              <w:t xml:space="preserve"> </w:t>
            </w:r>
            <w:r w:rsidR="00CD19BB">
              <w:rPr>
                <w:rFonts w:ascii="Calibri" w:eastAsia="Times New Roman" w:hAnsi="Calibri" w:cs="Calibri"/>
                <w:color w:val="262626" w:themeColor="text1"/>
                <w:sz w:val="18"/>
                <w:szCs w:val="18"/>
              </w:rPr>
              <w:t>Completed</w:t>
            </w:r>
          </w:p>
          <w:p w14:paraId="529E6EC4" w14:textId="42A35437" w:rsidR="00354434" w:rsidRDefault="00354434" w:rsidP="00354434">
            <w:pPr>
              <w:pStyle w:val="ListParagraph"/>
              <w:numPr>
                <w:ilvl w:val="1"/>
                <w:numId w:val="35"/>
              </w:numPr>
              <w:rPr>
                <w:rFonts w:ascii="Calibri" w:eastAsia="Times New Roman" w:hAnsi="Calibri" w:cs="Calibri"/>
                <w:color w:val="262626" w:themeColor="text1"/>
                <w:sz w:val="18"/>
                <w:szCs w:val="18"/>
                <w:lang w:val="fr-FR"/>
              </w:rPr>
            </w:pPr>
            <w:r w:rsidRPr="00EF372E">
              <w:rPr>
                <w:rFonts w:ascii="Calibri" w:eastAsia="Times New Roman" w:hAnsi="Calibri" w:cs="Calibri"/>
                <w:color w:val="262626" w:themeColor="text1"/>
                <w:sz w:val="18"/>
                <w:szCs w:val="18"/>
                <w:lang w:val="fr-FR"/>
              </w:rPr>
              <w:t xml:space="preserve">Merge PACS. </w:t>
            </w:r>
            <w:r w:rsidRPr="00D75C49">
              <w:rPr>
                <w:rFonts w:ascii="Calibri" w:eastAsia="Times New Roman" w:hAnsi="Calibri" w:cs="Calibri"/>
                <w:color w:val="262626" w:themeColor="text1"/>
                <w:sz w:val="18"/>
                <w:szCs w:val="18"/>
                <w:lang w:val="fr-FR"/>
              </w:rPr>
              <w:t xml:space="preserve">Scope: </w:t>
            </w:r>
            <w:r w:rsidR="00D75C49" w:rsidRPr="00D75C49">
              <w:rPr>
                <w:rFonts w:ascii="Calibri" w:eastAsia="Times New Roman" w:hAnsi="Calibri" w:cs="Calibri"/>
                <w:color w:val="262626" w:themeColor="text1"/>
                <w:sz w:val="18"/>
                <w:szCs w:val="18"/>
                <w:lang w:val="fr-FR"/>
              </w:rPr>
              <w:t>Uni</w:t>
            </w:r>
            <w:r w:rsidRPr="00D75C49">
              <w:rPr>
                <w:rFonts w:ascii="Calibri" w:eastAsia="Times New Roman" w:hAnsi="Calibri" w:cs="Calibri"/>
                <w:color w:val="262626" w:themeColor="text1"/>
                <w:sz w:val="18"/>
                <w:szCs w:val="18"/>
                <w:lang w:val="fr-FR"/>
              </w:rPr>
              <w:t xml:space="preserve">. </w:t>
            </w:r>
            <w:r w:rsidR="00D75C49" w:rsidRPr="00D75C49">
              <w:rPr>
                <w:rFonts w:ascii="Calibri" w:eastAsia="Times New Roman" w:hAnsi="Calibri" w:cs="Calibri"/>
                <w:color w:val="262626" w:themeColor="text1"/>
                <w:sz w:val="18"/>
                <w:szCs w:val="18"/>
                <w:lang w:val="fr-FR"/>
              </w:rPr>
              <w:t>ORM,ADT,O</w:t>
            </w:r>
            <w:r w:rsidR="00D75C49">
              <w:rPr>
                <w:rFonts w:ascii="Calibri" w:eastAsia="Times New Roman" w:hAnsi="Calibri" w:cs="Calibri"/>
                <w:color w:val="262626" w:themeColor="text1"/>
                <w:sz w:val="18"/>
                <w:szCs w:val="18"/>
                <w:lang w:val="fr-FR"/>
              </w:rPr>
              <w:t>RU</w:t>
            </w:r>
          </w:p>
          <w:p w14:paraId="19DCFE9A" w14:textId="76E6F4A1" w:rsidR="00C83E9C" w:rsidRDefault="00C83E9C" w:rsidP="00C83E9C">
            <w:pPr>
              <w:pStyle w:val="ListParagraph"/>
              <w:numPr>
                <w:ilvl w:val="2"/>
                <w:numId w:val="35"/>
              </w:numPr>
              <w:rPr>
                <w:rFonts w:ascii="Calibri" w:eastAsia="Times New Roman" w:hAnsi="Calibri" w:cs="Calibri"/>
                <w:color w:val="262626" w:themeColor="text1"/>
                <w:sz w:val="18"/>
                <w:szCs w:val="18"/>
                <w:lang w:val="fr-FR"/>
              </w:rPr>
            </w:pPr>
            <w:r>
              <w:rPr>
                <w:rFonts w:ascii="Calibri" w:eastAsia="Times New Roman" w:hAnsi="Calibri" w:cs="Calibri"/>
                <w:color w:val="262626" w:themeColor="text1"/>
                <w:sz w:val="18"/>
                <w:szCs w:val="18"/>
                <w:lang w:val="fr-FR"/>
              </w:rPr>
              <w:t>7/16 Resource assigment required</w:t>
            </w:r>
          </w:p>
          <w:p w14:paraId="4A997A70" w14:textId="1E9E5B8D" w:rsidR="00684403" w:rsidRDefault="00684403" w:rsidP="00C83E9C">
            <w:pPr>
              <w:pStyle w:val="ListParagraph"/>
              <w:numPr>
                <w:ilvl w:val="2"/>
                <w:numId w:val="35"/>
              </w:numPr>
              <w:rPr>
                <w:rFonts w:ascii="Calibri" w:eastAsia="Times New Roman" w:hAnsi="Calibri" w:cs="Calibri"/>
                <w:color w:val="262626" w:themeColor="text1"/>
                <w:sz w:val="18"/>
                <w:szCs w:val="18"/>
              </w:rPr>
            </w:pPr>
            <w:r w:rsidRPr="00684403">
              <w:rPr>
                <w:rFonts w:ascii="Calibri" w:eastAsia="Times New Roman" w:hAnsi="Calibri" w:cs="Calibri"/>
                <w:color w:val="262626" w:themeColor="text1"/>
                <w:sz w:val="18"/>
                <w:szCs w:val="18"/>
              </w:rPr>
              <w:t>AbbaDox VPN Form required, M</w:t>
            </w:r>
            <w:r>
              <w:rPr>
                <w:rFonts w:ascii="Calibri" w:eastAsia="Times New Roman" w:hAnsi="Calibri" w:cs="Calibri"/>
                <w:color w:val="262626" w:themeColor="text1"/>
                <w:sz w:val="18"/>
                <w:szCs w:val="18"/>
              </w:rPr>
              <w:t xml:space="preserve">ANA </w:t>
            </w:r>
            <w:r w:rsidR="00D6590D">
              <w:rPr>
                <w:rFonts w:ascii="Calibri" w:eastAsia="Times New Roman" w:hAnsi="Calibri" w:cs="Calibri"/>
                <w:color w:val="262626" w:themeColor="text1"/>
                <w:sz w:val="18"/>
                <w:szCs w:val="18"/>
              </w:rPr>
              <w:t>–</w:t>
            </w:r>
            <w:r>
              <w:rPr>
                <w:rFonts w:ascii="Calibri" w:eastAsia="Times New Roman" w:hAnsi="Calibri" w:cs="Calibri"/>
                <w:color w:val="262626" w:themeColor="text1"/>
                <w:sz w:val="18"/>
                <w:szCs w:val="18"/>
              </w:rPr>
              <w:t xml:space="preserve"> </w:t>
            </w:r>
            <w:r w:rsidR="00D6590D">
              <w:rPr>
                <w:rFonts w:ascii="Calibri" w:eastAsia="Times New Roman" w:hAnsi="Calibri" w:cs="Calibri"/>
                <w:color w:val="262626" w:themeColor="text1"/>
                <w:sz w:val="18"/>
                <w:szCs w:val="18"/>
              </w:rPr>
              <w:t>Completed</w:t>
            </w:r>
          </w:p>
          <w:p w14:paraId="5D601231" w14:textId="38008577" w:rsidR="00D6590D" w:rsidRPr="00684403" w:rsidRDefault="00D6590D" w:rsidP="00C83E9C">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8/6 AbbaDox setting up VPN, AbbaDox – In Progress</w:t>
            </w:r>
          </w:p>
          <w:p w14:paraId="230C266D" w14:textId="1C268BC1" w:rsidR="00354434" w:rsidRDefault="00354434" w:rsidP="00354434">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MagView</w:t>
            </w:r>
            <w:r w:rsidR="00D75C49">
              <w:rPr>
                <w:rFonts w:ascii="Calibri" w:eastAsia="Times New Roman" w:hAnsi="Calibri" w:cs="Calibri"/>
                <w:color w:val="262626" w:themeColor="text1"/>
                <w:sz w:val="18"/>
                <w:szCs w:val="18"/>
              </w:rPr>
              <w:t>. Scope: Bid. ORM,ADT/ORU</w:t>
            </w:r>
          </w:p>
          <w:p w14:paraId="69D76D2C" w14:textId="759E67FC" w:rsidR="00684403" w:rsidRPr="00684403" w:rsidRDefault="00C83E9C" w:rsidP="00684403">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lang w:val="fr-FR"/>
              </w:rPr>
              <w:t>7/16 Resource assigment required</w:t>
            </w:r>
          </w:p>
          <w:p w14:paraId="25E5BC51" w14:textId="3C763A2D" w:rsidR="00684403" w:rsidRDefault="00684403" w:rsidP="00684403">
            <w:pPr>
              <w:pStyle w:val="ListParagraph"/>
              <w:numPr>
                <w:ilvl w:val="2"/>
                <w:numId w:val="35"/>
              </w:numPr>
              <w:rPr>
                <w:rFonts w:ascii="Calibri" w:eastAsia="Times New Roman" w:hAnsi="Calibri" w:cs="Calibri"/>
                <w:color w:val="262626" w:themeColor="text1"/>
                <w:sz w:val="18"/>
                <w:szCs w:val="18"/>
              </w:rPr>
            </w:pPr>
            <w:r w:rsidRPr="00684403">
              <w:rPr>
                <w:rFonts w:ascii="Calibri" w:eastAsia="Times New Roman" w:hAnsi="Calibri" w:cs="Calibri"/>
                <w:color w:val="262626" w:themeColor="text1"/>
                <w:sz w:val="18"/>
                <w:szCs w:val="18"/>
              </w:rPr>
              <w:t>7/30 AbbaDox VPN Form required, M</w:t>
            </w:r>
            <w:r>
              <w:rPr>
                <w:rFonts w:ascii="Calibri" w:eastAsia="Times New Roman" w:hAnsi="Calibri" w:cs="Calibri"/>
                <w:color w:val="262626" w:themeColor="text1"/>
                <w:sz w:val="18"/>
                <w:szCs w:val="18"/>
              </w:rPr>
              <w:t xml:space="preserve">ANA </w:t>
            </w:r>
            <w:r w:rsidR="00D81E71">
              <w:rPr>
                <w:rFonts w:ascii="Calibri" w:eastAsia="Times New Roman" w:hAnsi="Calibri" w:cs="Calibri"/>
                <w:color w:val="262626" w:themeColor="text1"/>
                <w:sz w:val="18"/>
                <w:szCs w:val="18"/>
              </w:rPr>
              <w:t>–</w:t>
            </w:r>
            <w:r>
              <w:rPr>
                <w:rFonts w:ascii="Calibri" w:eastAsia="Times New Roman" w:hAnsi="Calibri" w:cs="Calibri"/>
                <w:color w:val="262626" w:themeColor="text1"/>
                <w:sz w:val="18"/>
                <w:szCs w:val="18"/>
              </w:rPr>
              <w:t xml:space="preserve"> </w:t>
            </w:r>
            <w:r w:rsidR="00CD19BB">
              <w:rPr>
                <w:rFonts w:ascii="Calibri" w:eastAsia="Times New Roman" w:hAnsi="Calibri" w:cs="Calibri"/>
                <w:color w:val="262626" w:themeColor="text1"/>
                <w:sz w:val="18"/>
                <w:szCs w:val="18"/>
              </w:rPr>
              <w:t>Completed</w:t>
            </w:r>
          </w:p>
          <w:p w14:paraId="6352AD22" w14:textId="4E1FD892" w:rsidR="00D6590D" w:rsidRPr="00D6590D" w:rsidRDefault="00D6590D" w:rsidP="00D6590D">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8/6 AbbaDox setting up VPN, AbbaDox – In Progress</w:t>
            </w:r>
          </w:p>
          <w:p w14:paraId="666231A0" w14:textId="22155D79" w:rsidR="00D81E71" w:rsidRDefault="00C34C76" w:rsidP="00684403">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7/30 OB ORM Interface logic</w:t>
            </w:r>
            <w:r w:rsidR="0056706A">
              <w:rPr>
                <w:rFonts w:ascii="Calibri" w:eastAsia="Times New Roman" w:hAnsi="Calibri" w:cs="Calibri"/>
                <w:color w:val="262626" w:themeColor="text1"/>
                <w:sz w:val="18"/>
                <w:szCs w:val="18"/>
              </w:rPr>
              <w:t xml:space="preserve"> should include Referrings NPI</w:t>
            </w:r>
            <w:r w:rsidR="00D42B1D">
              <w:rPr>
                <w:rFonts w:ascii="Calibri" w:eastAsia="Times New Roman" w:hAnsi="Calibri" w:cs="Calibri"/>
                <w:color w:val="262626" w:themeColor="text1"/>
                <w:sz w:val="18"/>
                <w:szCs w:val="18"/>
              </w:rPr>
              <w:t xml:space="preserve"> – This note has been added to the ticket.</w:t>
            </w:r>
          </w:p>
          <w:p w14:paraId="5843743F" w14:textId="242C2BC7" w:rsidR="00A02578" w:rsidRPr="00270697" w:rsidRDefault="00C3101A" w:rsidP="00270697">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8/6 Note: MANA utilizes Dragon and PowerScribe to dictate. Nurses dictate from Dragon (Magview) so do not have an NPI. The client will be providing the NPI and Dictator ID in ASW. Interface logic needs to </w:t>
            </w:r>
            <w:r w:rsidR="0021398C">
              <w:rPr>
                <w:rFonts w:ascii="Calibri" w:eastAsia="Times New Roman" w:hAnsi="Calibri" w:cs="Calibri"/>
                <w:color w:val="262626" w:themeColor="text1"/>
                <w:sz w:val="18"/>
                <w:szCs w:val="18"/>
              </w:rPr>
              <w:t>configured to map to Dictator ID if NPI is missing.</w:t>
            </w:r>
          </w:p>
          <w:p w14:paraId="242AF98B" w14:textId="200C6D50" w:rsidR="00354434" w:rsidRDefault="00354434" w:rsidP="00354434">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PowerScribe</w:t>
            </w:r>
            <w:r w:rsidR="00D75C49">
              <w:rPr>
                <w:rFonts w:ascii="Calibri" w:eastAsia="Times New Roman" w:hAnsi="Calibri" w:cs="Calibri"/>
                <w:color w:val="262626" w:themeColor="text1"/>
                <w:sz w:val="18"/>
                <w:szCs w:val="18"/>
              </w:rPr>
              <w:t>. Scope</w:t>
            </w:r>
            <w:r w:rsidR="009A0DC4">
              <w:rPr>
                <w:rFonts w:ascii="Calibri" w:eastAsia="Times New Roman" w:hAnsi="Calibri" w:cs="Calibri"/>
                <w:color w:val="262626" w:themeColor="text1"/>
                <w:sz w:val="18"/>
                <w:szCs w:val="18"/>
              </w:rPr>
              <w:t>: Bid. ORM,ADT/ORU</w:t>
            </w:r>
          </w:p>
          <w:p w14:paraId="63050E81" w14:textId="0AB6FDF7" w:rsidR="00C83E9C" w:rsidRPr="00EF084B" w:rsidRDefault="00C83E9C" w:rsidP="00C83E9C">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lang w:val="fr-FR"/>
              </w:rPr>
              <w:t>7/16 Resource assigment required</w:t>
            </w:r>
          </w:p>
          <w:p w14:paraId="12004B60" w14:textId="07CDCF20" w:rsidR="00EF084B" w:rsidRDefault="00EF084B" w:rsidP="00C83E9C">
            <w:pPr>
              <w:pStyle w:val="ListParagraph"/>
              <w:numPr>
                <w:ilvl w:val="2"/>
                <w:numId w:val="35"/>
              </w:numPr>
              <w:rPr>
                <w:rFonts w:ascii="Calibri" w:eastAsia="Times New Roman" w:hAnsi="Calibri" w:cs="Calibri"/>
                <w:color w:val="262626" w:themeColor="text1"/>
                <w:sz w:val="18"/>
                <w:szCs w:val="18"/>
              </w:rPr>
            </w:pPr>
            <w:r w:rsidRPr="00EF084B">
              <w:rPr>
                <w:rFonts w:ascii="Calibri" w:eastAsia="Times New Roman" w:hAnsi="Calibri" w:cs="Calibri"/>
                <w:color w:val="262626" w:themeColor="text1"/>
                <w:sz w:val="18"/>
                <w:szCs w:val="18"/>
              </w:rPr>
              <w:t>7/2</w:t>
            </w:r>
            <w:r w:rsidR="00BD54AC">
              <w:rPr>
                <w:rFonts w:ascii="Calibri" w:eastAsia="Times New Roman" w:hAnsi="Calibri" w:cs="Calibri"/>
                <w:color w:val="262626" w:themeColor="text1"/>
                <w:sz w:val="18"/>
                <w:szCs w:val="18"/>
              </w:rPr>
              <w:t>9</w:t>
            </w:r>
            <w:r w:rsidRPr="00EF084B">
              <w:rPr>
                <w:rFonts w:ascii="Calibri" w:eastAsia="Times New Roman" w:hAnsi="Calibri" w:cs="Calibri"/>
                <w:color w:val="262626" w:themeColor="text1"/>
                <w:sz w:val="18"/>
                <w:szCs w:val="18"/>
              </w:rPr>
              <w:t xml:space="preserve"> Need to update current sc</w:t>
            </w:r>
            <w:r>
              <w:rPr>
                <w:rFonts w:ascii="Calibri" w:eastAsia="Times New Roman" w:hAnsi="Calibri" w:cs="Calibri"/>
                <w:color w:val="262626" w:themeColor="text1"/>
                <w:sz w:val="18"/>
                <w:szCs w:val="18"/>
              </w:rPr>
              <w:t xml:space="preserve">ope, SOW </w:t>
            </w:r>
            <w:r w:rsidR="00BD54AC">
              <w:rPr>
                <w:rFonts w:ascii="Calibri" w:eastAsia="Times New Roman" w:hAnsi="Calibri" w:cs="Calibri"/>
                <w:color w:val="262626" w:themeColor="text1"/>
                <w:sz w:val="18"/>
                <w:szCs w:val="18"/>
              </w:rPr>
              <w:t>requested to Kelsey</w:t>
            </w:r>
            <w:r>
              <w:rPr>
                <w:rFonts w:ascii="Calibri" w:eastAsia="Times New Roman" w:hAnsi="Calibri" w:cs="Calibri"/>
                <w:color w:val="262626" w:themeColor="text1"/>
                <w:sz w:val="18"/>
                <w:szCs w:val="18"/>
              </w:rPr>
              <w:t xml:space="preserve">, AbbaDox </w:t>
            </w:r>
            <w:r w:rsidR="0061027A">
              <w:rPr>
                <w:rFonts w:ascii="Calibri" w:eastAsia="Times New Roman" w:hAnsi="Calibri" w:cs="Calibri"/>
                <w:color w:val="262626" w:themeColor="text1"/>
                <w:sz w:val="18"/>
                <w:szCs w:val="18"/>
              </w:rPr>
              <w:t>–</w:t>
            </w:r>
            <w:r>
              <w:rPr>
                <w:rFonts w:ascii="Calibri" w:eastAsia="Times New Roman" w:hAnsi="Calibri" w:cs="Calibri"/>
                <w:color w:val="262626" w:themeColor="text1"/>
                <w:sz w:val="18"/>
                <w:szCs w:val="18"/>
              </w:rPr>
              <w:t xml:space="preserve"> </w:t>
            </w:r>
            <w:r w:rsidR="00313088">
              <w:rPr>
                <w:rFonts w:ascii="Calibri" w:eastAsia="Times New Roman" w:hAnsi="Calibri" w:cs="Calibri"/>
                <w:color w:val="262626" w:themeColor="text1"/>
                <w:sz w:val="18"/>
                <w:szCs w:val="18"/>
              </w:rPr>
              <w:t>Completed</w:t>
            </w:r>
          </w:p>
          <w:p w14:paraId="0D8DB72A" w14:textId="2730A9A9" w:rsidR="00313088" w:rsidRDefault="00313088" w:rsidP="00C83E9C">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8/7 </w:t>
            </w:r>
            <w:r w:rsidR="006445A9">
              <w:rPr>
                <w:rFonts w:ascii="Calibri" w:eastAsia="Times New Roman" w:hAnsi="Calibri" w:cs="Calibri"/>
                <w:color w:val="262626" w:themeColor="text1"/>
                <w:sz w:val="18"/>
                <w:szCs w:val="18"/>
              </w:rPr>
              <w:t xml:space="preserve">SOW sent to </w:t>
            </w:r>
            <w:r w:rsidR="00C47BE1">
              <w:rPr>
                <w:rFonts w:ascii="Calibri" w:eastAsia="Times New Roman" w:hAnsi="Calibri" w:cs="Calibri"/>
                <w:color w:val="262626" w:themeColor="text1"/>
                <w:sz w:val="18"/>
                <w:szCs w:val="18"/>
              </w:rPr>
              <w:t>Ben for Review</w:t>
            </w:r>
            <w:r w:rsidR="00171E55">
              <w:rPr>
                <w:rFonts w:ascii="Calibri" w:eastAsia="Times New Roman" w:hAnsi="Calibri" w:cs="Calibri"/>
                <w:color w:val="262626" w:themeColor="text1"/>
                <w:sz w:val="18"/>
                <w:szCs w:val="18"/>
              </w:rPr>
              <w:t>, AbbaDox - New</w:t>
            </w:r>
          </w:p>
          <w:p w14:paraId="1FB40A16" w14:textId="0D3EBB26" w:rsidR="00354434" w:rsidRDefault="00354434" w:rsidP="00354434">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eCW</w:t>
            </w:r>
            <w:r w:rsidR="009A0DC4">
              <w:rPr>
                <w:rFonts w:ascii="Calibri" w:eastAsia="Times New Roman" w:hAnsi="Calibri" w:cs="Calibri"/>
                <w:color w:val="262626" w:themeColor="text1"/>
                <w:sz w:val="18"/>
                <w:szCs w:val="18"/>
              </w:rPr>
              <w:t xml:space="preserve">. Scope: </w:t>
            </w:r>
            <w:r w:rsidR="00D7265E">
              <w:rPr>
                <w:rFonts w:ascii="Calibri" w:eastAsia="Times New Roman" w:hAnsi="Calibri" w:cs="Calibri"/>
                <w:color w:val="262626" w:themeColor="text1"/>
                <w:sz w:val="18"/>
                <w:szCs w:val="18"/>
              </w:rPr>
              <w:t>Bid. ORU,ADT,DFT</w:t>
            </w:r>
            <w:r w:rsidR="00B33963">
              <w:rPr>
                <w:rFonts w:ascii="Calibri" w:eastAsia="Times New Roman" w:hAnsi="Calibri" w:cs="Calibri"/>
                <w:color w:val="262626" w:themeColor="text1"/>
                <w:sz w:val="18"/>
                <w:szCs w:val="18"/>
              </w:rPr>
              <w:t>,SIU</w:t>
            </w:r>
            <w:r w:rsidR="00D7265E">
              <w:rPr>
                <w:rFonts w:ascii="Calibri" w:eastAsia="Times New Roman" w:hAnsi="Calibri" w:cs="Calibri"/>
                <w:color w:val="262626" w:themeColor="text1"/>
                <w:sz w:val="18"/>
                <w:szCs w:val="18"/>
              </w:rPr>
              <w:t>/ADT</w:t>
            </w:r>
            <w:r w:rsidR="00E90CB8">
              <w:rPr>
                <w:rFonts w:ascii="Calibri" w:eastAsia="Times New Roman" w:hAnsi="Calibri" w:cs="Calibri"/>
                <w:color w:val="262626" w:themeColor="text1"/>
                <w:sz w:val="18"/>
                <w:szCs w:val="18"/>
              </w:rPr>
              <w:t xml:space="preserve"> (Steven Domingues)</w:t>
            </w:r>
          </w:p>
          <w:p w14:paraId="6B3B4187" w14:textId="7BE479AC" w:rsidR="00C83E9C" w:rsidRPr="00631AEC" w:rsidRDefault="00C83E9C" w:rsidP="00C83E9C">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lang w:val="fr-FR"/>
              </w:rPr>
              <w:t>7/16 Resource assigment required</w:t>
            </w:r>
          </w:p>
          <w:p w14:paraId="0A3B8301" w14:textId="7E11A76B" w:rsidR="00631AEC" w:rsidRDefault="00A0472D" w:rsidP="00C83E9C">
            <w:pPr>
              <w:pStyle w:val="ListParagraph"/>
              <w:numPr>
                <w:ilvl w:val="2"/>
                <w:numId w:val="35"/>
              </w:numPr>
              <w:rPr>
                <w:rFonts w:ascii="Calibri" w:eastAsia="Times New Roman" w:hAnsi="Calibri" w:cs="Calibri"/>
                <w:color w:val="262626" w:themeColor="text1"/>
                <w:sz w:val="18"/>
                <w:szCs w:val="18"/>
              </w:rPr>
            </w:pPr>
            <w:r w:rsidRPr="00A0472D">
              <w:rPr>
                <w:rFonts w:ascii="Calibri" w:eastAsia="Times New Roman" w:hAnsi="Calibri" w:cs="Calibri"/>
                <w:color w:val="262626" w:themeColor="text1"/>
                <w:sz w:val="18"/>
                <w:szCs w:val="18"/>
              </w:rPr>
              <w:t xml:space="preserve">7/23 Note : OB ORU Interface should </w:t>
            </w:r>
            <w:r>
              <w:rPr>
                <w:rFonts w:ascii="Calibri" w:eastAsia="Times New Roman" w:hAnsi="Calibri" w:cs="Calibri"/>
                <w:color w:val="262626" w:themeColor="text1"/>
                <w:sz w:val="18"/>
                <w:szCs w:val="18"/>
              </w:rPr>
              <w:t xml:space="preserve">“hold” </w:t>
            </w:r>
            <w:r w:rsidR="0069323A">
              <w:rPr>
                <w:rFonts w:ascii="Calibri" w:eastAsia="Times New Roman" w:hAnsi="Calibri" w:cs="Calibri"/>
                <w:color w:val="262626" w:themeColor="text1"/>
                <w:sz w:val="18"/>
                <w:szCs w:val="18"/>
              </w:rPr>
              <w:t>messages for 7 days for specific Referring NPIs.</w:t>
            </w:r>
          </w:p>
          <w:p w14:paraId="14C12B08" w14:textId="7B74E28F" w:rsidR="008922FB" w:rsidRDefault="00FC2355" w:rsidP="00C83E9C">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7/30 eC</w:t>
            </w:r>
            <w:r w:rsidR="00F851FB">
              <w:rPr>
                <w:rFonts w:ascii="Calibri" w:eastAsia="Times New Roman" w:hAnsi="Calibri" w:cs="Calibri"/>
                <w:color w:val="262626" w:themeColor="text1"/>
                <w:sz w:val="18"/>
                <w:szCs w:val="18"/>
              </w:rPr>
              <w:t>W</w:t>
            </w:r>
            <w:r>
              <w:rPr>
                <w:rFonts w:ascii="Calibri" w:eastAsia="Times New Roman" w:hAnsi="Calibri" w:cs="Calibri"/>
                <w:color w:val="262626" w:themeColor="text1"/>
                <w:sz w:val="18"/>
                <w:szCs w:val="18"/>
              </w:rPr>
              <w:t xml:space="preserve"> cloud hosted</w:t>
            </w:r>
            <w:r w:rsidR="006A6B91">
              <w:rPr>
                <w:rFonts w:ascii="Calibri" w:eastAsia="Times New Roman" w:hAnsi="Calibri" w:cs="Calibri"/>
                <w:color w:val="262626" w:themeColor="text1"/>
                <w:sz w:val="18"/>
                <w:szCs w:val="18"/>
              </w:rPr>
              <w:t xml:space="preserve">, AbbaDox to determine if VPN is required, AbbaDox </w:t>
            </w:r>
            <w:r w:rsidR="00452FDA">
              <w:rPr>
                <w:rFonts w:ascii="Calibri" w:eastAsia="Times New Roman" w:hAnsi="Calibri" w:cs="Calibri"/>
                <w:color w:val="262626" w:themeColor="text1"/>
                <w:sz w:val="18"/>
                <w:szCs w:val="18"/>
              </w:rPr>
              <w:t>–</w:t>
            </w:r>
            <w:r w:rsidR="006A6B91">
              <w:rPr>
                <w:rFonts w:ascii="Calibri" w:eastAsia="Times New Roman" w:hAnsi="Calibri" w:cs="Calibri"/>
                <w:color w:val="262626" w:themeColor="text1"/>
                <w:sz w:val="18"/>
                <w:szCs w:val="18"/>
              </w:rPr>
              <w:t xml:space="preserve"> </w:t>
            </w:r>
            <w:r w:rsidR="00121DA1">
              <w:rPr>
                <w:rFonts w:ascii="Calibri" w:eastAsia="Times New Roman" w:hAnsi="Calibri" w:cs="Calibri"/>
                <w:color w:val="262626" w:themeColor="text1"/>
                <w:sz w:val="18"/>
                <w:szCs w:val="18"/>
              </w:rPr>
              <w:t>In progress</w:t>
            </w:r>
          </w:p>
          <w:p w14:paraId="07B73E37" w14:textId="53CAC169" w:rsidR="00452FDA" w:rsidRDefault="00452FDA" w:rsidP="00452FDA">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7/30 OB ORM Interface logic should include Referrings NPI</w:t>
            </w:r>
          </w:p>
          <w:p w14:paraId="62F7F205" w14:textId="074AB56B" w:rsidR="00270697" w:rsidRPr="00452FDA" w:rsidRDefault="00270697" w:rsidP="00452FDA">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8/6 OB </w:t>
            </w:r>
            <w:r w:rsidR="00E17F0C">
              <w:rPr>
                <w:rFonts w:ascii="Calibri" w:eastAsia="Times New Roman" w:hAnsi="Calibri" w:cs="Calibri"/>
                <w:color w:val="262626" w:themeColor="text1"/>
                <w:sz w:val="18"/>
                <w:szCs w:val="18"/>
              </w:rPr>
              <w:t xml:space="preserve">ORU must include Facility NPI, Facility NPI is referenced in Reading </w:t>
            </w:r>
            <w:r w:rsidR="008D3822">
              <w:rPr>
                <w:rFonts w:ascii="Calibri" w:eastAsia="Times New Roman" w:hAnsi="Calibri" w:cs="Calibri"/>
                <w:color w:val="262626" w:themeColor="text1"/>
                <w:sz w:val="18"/>
                <w:szCs w:val="18"/>
              </w:rPr>
              <w:t>physicians</w:t>
            </w:r>
            <w:r w:rsidR="00E17F0C">
              <w:rPr>
                <w:rFonts w:ascii="Calibri" w:eastAsia="Times New Roman" w:hAnsi="Calibri" w:cs="Calibri"/>
                <w:color w:val="262626" w:themeColor="text1"/>
                <w:sz w:val="18"/>
                <w:szCs w:val="18"/>
              </w:rPr>
              <w:t xml:space="preserve"> </w:t>
            </w:r>
            <w:r w:rsidR="008D3822">
              <w:rPr>
                <w:rFonts w:ascii="Calibri" w:eastAsia="Times New Roman" w:hAnsi="Calibri" w:cs="Calibri"/>
                <w:color w:val="262626" w:themeColor="text1"/>
                <w:sz w:val="18"/>
                <w:szCs w:val="18"/>
              </w:rPr>
              <w:t>External ID.</w:t>
            </w:r>
          </w:p>
          <w:p w14:paraId="58F3B77F" w14:textId="6E05E676" w:rsidR="00354434" w:rsidRPr="00C84802" w:rsidRDefault="00354434" w:rsidP="00354434">
            <w:pPr>
              <w:pStyle w:val="ListParagraph"/>
              <w:numPr>
                <w:ilvl w:val="1"/>
                <w:numId w:val="35"/>
              </w:numPr>
              <w:rPr>
                <w:rFonts w:ascii="Calibri" w:eastAsia="Times New Roman" w:hAnsi="Calibri" w:cs="Calibri"/>
                <w:b/>
                <w:bCs/>
                <w:color w:val="262626" w:themeColor="text1"/>
                <w:sz w:val="18"/>
                <w:szCs w:val="18"/>
              </w:rPr>
            </w:pPr>
            <w:r w:rsidRPr="00C84802">
              <w:rPr>
                <w:rFonts w:ascii="Calibri" w:eastAsia="Times New Roman" w:hAnsi="Calibri" w:cs="Calibri"/>
                <w:b/>
                <w:bCs/>
                <w:color w:val="262626" w:themeColor="text1"/>
                <w:sz w:val="18"/>
                <w:szCs w:val="18"/>
              </w:rPr>
              <w:t>Outreads</w:t>
            </w:r>
            <w:r w:rsidR="00CD5C30">
              <w:rPr>
                <w:rFonts w:ascii="Calibri" w:eastAsia="Times New Roman" w:hAnsi="Calibri" w:cs="Calibri"/>
                <w:b/>
                <w:bCs/>
                <w:color w:val="262626" w:themeColor="text1"/>
                <w:sz w:val="18"/>
                <w:szCs w:val="18"/>
              </w:rPr>
              <w:t xml:space="preserve"> </w:t>
            </w:r>
            <w:r w:rsidR="00C6674F">
              <w:rPr>
                <w:rFonts w:ascii="Calibri" w:eastAsia="Times New Roman" w:hAnsi="Calibri" w:cs="Calibri"/>
                <w:b/>
                <w:bCs/>
                <w:color w:val="262626" w:themeColor="text1"/>
                <w:sz w:val="18"/>
                <w:szCs w:val="18"/>
              </w:rPr>
              <w:t xml:space="preserve"> </w:t>
            </w:r>
          </w:p>
          <w:p w14:paraId="588DC515" w14:textId="7A7A951E" w:rsidR="000907F8" w:rsidRPr="00C0098F" w:rsidRDefault="000907F8" w:rsidP="00C0098F">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8/7 After further conversation, it’s been determined that AbbaDox needs to build a </w:t>
            </w:r>
            <w:r w:rsidR="00C0098F">
              <w:rPr>
                <w:rFonts w:ascii="Calibri" w:eastAsia="Times New Roman" w:hAnsi="Calibri" w:cs="Calibri"/>
                <w:color w:val="262626" w:themeColor="text1"/>
                <w:sz w:val="18"/>
                <w:szCs w:val="18"/>
              </w:rPr>
              <w:t>OB ORU to OncoEMR, SOW being sent to Onco AbbaDox - New</w:t>
            </w:r>
          </w:p>
          <w:p w14:paraId="6399A112" w14:textId="0A18BD9A" w:rsidR="00223AA6" w:rsidRPr="00081669" w:rsidRDefault="001B2F28" w:rsidP="005B02F6">
            <w:pPr>
              <w:pStyle w:val="ListParagraph"/>
              <w:numPr>
                <w:ilvl w:val="0"/>
                <w:numId w:val="35"/>
              </w:numPr>
              <w:rPr>
                <w:rFonts w:ascii="Calibri" w:eastAsia="Times New Roman" w:hAnsi="Calibri" w:cs="Calibri"/>
                <w:color w:val="262626" w:themeColor="text1"/>
                <w:sz w:val="18"/>
                <w:szCs w:val="18"/>
              </w:rPr>
            </w:pPr>
            <w:r w:rsidRPr="000273E7">
              <w:rPr>
                <w:rFonts w:ascii="Calibri" w:eastAsia="Times New Roman" w:hAnsi="Calibri" w:cs="Calibri"/>
                <w:sz w:val="18"/>
                <w:szCs w:val="18"/>
              </w:rPr>
              <w:t>Data Migration</w:t>
            </w:r>
            <w:r w:rsidR="000B2D40">
              <w:rPr>
                <w:rFonts w:ascii="Calibri" w:eastAsia="Times New Roman" w:hAnsi="Calibri" w:cs="Calibri"/>
                <w:sz w:val="18"/>
                <w:szCs w:val="18"/>
              </w:rPr>
              <w:t xml:space="preserve"> DS-696</w:t>
            </w:r>
          </w:p>
          <w:p w14:paraId="16F67311" w14:textId="5DB3CFAB" w:rsidR="00492C97" w:rsidRPr="00887C2A" w:rsidRDefault="00FE3F8A" w:rsidP="00081669">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sz w:val="18"/>
                <w:szCs w:val="18"/>
              </w:rPr>
              <w:t>7/9</w:t>
            </w:r>
            <w:r w:rsidR="007C3D53">
              <w:rPr>
                <w:rFonts w:ascii="Calibri" w:eastAsia="Times New Roman" w:hAnsi="Calibri" w:cs="Calibri"/>
                <w:sz w:val="18"/>
                <w:szCs w:val="18"/>
              </w:rPr>
              <w:t xml:space="preserve"> </w:t>
            </w:r>
            <w:r w:rsidR="00492C97">
              <w:rPr>
                <w:rFonts w:ascii="Calibri" w:eastAsia="Times New Roman" w:hAnsi="Calibri" w:cs="Calibri"/>
                <w:sz w:val="18"/>
                <w:szCs w:val="18"/>
              </w:rPr>
              <w:t>Merge .CSV Data upload template</w:t>
            </w:r>
            <w:r w:rsidR="004C6E2D">
              <w:rPr>
                <w:rFonts w:ascii="Calibri" w:eastAsia="Times New Roman" w:hAnsi="Calibri" w:cs="Calibri"/>
                <w:sz w:val="18"/>
                <w:szCs w:val="18"/>
              </w:rPr>
              <w:t>. Pt records</w:t>
            </w:r>
            <w:r w:rsidR="00895FB7">
              <w:rPr>
                <w:rFonts w:ascii="Calibri" w:eastAsia="Times New Roman" w:hAnsi="Calibri" w:cs="Calibri"/>
                <w:sz w:val="18"/>
                <w:szCs w:val="18"/>
              </w:rPr>
              <w:t xml:space="preserve"> with payers</w:t>
            </w:r>
            <w:r w:rsidR="004C6E2D">
              <w:rPr>
                <w:rFonts w:ascii="Calibri" w:eastAsia="Times New Roman" w:hAnsi="Calibri" w:cs="Calibri"/>
                <w:sz w:val="18"/>
                <w:szCs w:val="18"/>
              </w:rPr>
              <w:t xml:space="preserve">, </w:t>
            </w:r>
            <w:r w:rsidR="00895FB7">
              <w:rPr>
                <w:rFonts w:ascii="Calibri" w:eastAsia="Times New Roman" w:hAnsi="Calibri" w:cs="Calibri"/>
                <w:sz w:val="18"/>
                <w:szCs w:val="18"/>
              </w:rPr>
              <w:t>historical</w:t>
            </w:r>
            <w:r w:rsidR="004C6E2D">
              <w:rPr>
                <w:rFonts w:ascii="Calibri" w:eastAsia="Times New Roman" w:hAnsi="Calibri" w:cs="Calibri"/>
                <w:sz w:val="18"/>
                <w:szCs w:val="18"/>
              </w:rPr>
              <w:t xml:space="preserve"> exams, </w:t>
            </w:r>
            <w:r w:rsidR="00895FB7">
              <w:rPr>
                <w:rFonts w:ascii="Calibri" w:eastAsia="Times New Roman" w:hAnsi="Calibri" w:cs="Calibri"/>
                <w:sz w:val="18"/>
                <w:szCs w:val="18"/>
              </w:rPr>
              <w:t xml:space="preserve">future exams, </w:t>
            </w:r>
            <w:r w:rsidR="00E06329">
              <w:rPr>
                <w:rFonts w:ascii="Calibri" w:eastAsia="Times New Roman" w:hAnsi="Calibri" w:cs="Calibri"/>
                <w:sz w:val="18"/>
                <w:szCs w:val="18"/>
              </w:rPr>
              <w:t>historical ORU.</w:t>
            </w:r>
          </w:p>
          <w:p w14:paraId="2BB6BD87" w14:textId="487D465F" w:rsidR="00887C2A" w:rsidRPr="00492C97" w:rsidRDefault="00887C2A" w:rsidP="00081669">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sz w:val="18"/>
                <w:szCs w:val="18"/>
              </w:rPr>
              <w:t>8/6 Creat</w:t>
            </w:r>
            <w:r w:rsidR="00A5589D">
              <w:rPr>
                <w:rFonts w:ascii="Calibri" w:eastAsia="Times New Roman" w:hAnsi="Calibri" w:cs="Calibri"/>
                <w:sz w:val="18"/>
                <w:szCs w:val="18"/>
              </w:rPr>
              <w:t>e</w:t>
            </w:r>
            <w:r>
              <w:rPr>
                <w:rFonts w:ascii="Calibri" w:eastAsia="Times New Roman" w:hAnsi="Calibri" w:cs="Calibri"/>
                <w:sz w:val="18"/>
                <w:szCs w:val="18"/>
              </w:rPr>
              <w:t xml:space="preserve"> SFTP and share with Merge, AbbaDox – In Progress</w:t>
            </w:r>
          </w:p>
          <w:p w14:paraId="35F6B713" w14:textId="77777777" w:rsidR="00A85C5A" w:rsidRDefault="00A85C5A" w:rsidP="00A85C5A">
            <w:pPr>
              <w:pStyle w:val="ListParagraph"/>
              <w:numPr>
                <w:ilvl w:val="0"/>
                <w:numId w:val="35"/>
              </w:numPr>
              <w:rPr>
                <w:rFonts w:ascii="Calibri" w:eastAsia="Times New Roman" w:hAnsi="Calibri" w:cs="Calibri"/>
                <w:color w:val="262626" w:themeColor="text1"/>
                <w:sz w:val="18"/>
                <w:szCs w:val="18"/>
              </w:rPr>
            </w:pPr>
            <w:r w:rsidRPr="00A85C5A">
              <w:rPr>
                <w:rFonts w:ascii="Calibri" w:eastAsia="Times New Roman" w:hAnsi="Calibri" w:cs="Calibri"/>
                <w:color w:val="262626" w:themeColor="text1"/>
                <w:sz w:val="18"/>
                <w:szCs w:val="18"/>
              </w:rPr>
              <w:t>Document Management</w:t>
            </w:r>
          </w:p>
          <w:p w14:paraId="42E839AD" w14:textId="1ABE14A4" w:rsidR="000858C5" w:rsidRPr="00A85C5A" w:rsidRDefault="000858C5" w:rsidP="000858C5">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7/23 Start </w:t>
            </w:r>
            <w:r w:rsidR="00EB591E">
              <w:rPr>
                <w:rFonts w:ascii="Calibri" w:eastAsia="Times New Roman" w:hAnsi="Calibri" w:cs="Calibri"/>
                <w:color w:val="262626" w:themeColor="text1"/>
                <w:sz w:val="18"/>
                <w:szCs w:val="18"/>
              </w:rPr>
              <w:t>thinking about document management in AbbaDox, MANA - New</w:t>
            </w:r>
          </w:p>
          <w:p w14:paraId="54DA2F64" w14:textId="5647B982" w:rsidR="00A85C5A" w:rsidRDefault="00A85C5A" w:rsidP="00A85C5A">
            <w:pPr>
              <w:pStyle w:val="ListParagraph"/>
              <w:numPr>
                <w:ilvl w:val="1"/>
                <w:numId w:val="35"/>
              </w:numPr>
              <w:rPr>
                <w:rFonts w:ascii="Calibri" w:eastAsia="Times New Roman" w:hAnsi="Calibri" w:cs="Calibri"/>
                <w:color w:val="262626" w:themeColor="text1"/>
                <w:sz w:val="18"/>
                <w:szCs w:val="18"/>
              </w:rPr>
            </w:pPr>
            <w:r w:rsidRPr="00A85C5A">
              <w:rPr>
                <w:rFonts w:ascii="Calibri" w:eastAsia="Times New Roman" w:hAnsi="Calibri" w:cs="Calibri"/>
                <w:color w:val="262626" w:themeColor="text1"/>
                <w:sz w:val="18"/>
                <w:szCs w:val="18"/>
              </w:rPr>
              <w:t>eForm</w:t>
            </w:r>
          </w:p>
          <w:p w14:paraId="44EDEAA6" w14:textId="282ABB46" w:rsidR="006B777B" w:rsidRDefault="00FE3F8A" w:rsidP="006B777B">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7/9</w:t>
            </w:r>
            <w:r w:rsidR="00F50324">
              <w:rPr>
                <w:rFonts w:ascii="Calibri" w:eastAsia="Times New Roman" w:hAnsi="Calibri" w:cs="Calibri"/>
                <w:color w:val="262626" w:themeColor="text1"/>
                <w:sz w:val="18"/>
                <w:szCs w:val="18"/>
              </w:rPr>
              <w:t xml:space="preserve"> </w:t>
            </w:r>
            <w:r w:rsidR="006B777B">
              <w:rPr>
                <w:rFonts w:ascii="Calibri" w:eastAsia="Times New Roman" w:hAnsi="Calibri" w:cs="Calibri"/>
                <w:color w:val="262626" w:themeColor="text1"/>
                <w:sz w:val="18"/>
                <w:szCs w:val="18"/>
              </w:rPr>
              <w:t>Access to JotForms</w:t>
            </w:r>
          </w:p>
          <w:p w14:paraId="4175A5D2" w14:textId="3E961A89" w:rsidR="000858C5" w:rsidRPr="000858C5" w:rsidRDefault="00073A02" w:rsidP="000858C5">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7/23 Currently Merge only </w:t>
            </w:r>
            <w:r w:rsidR="00630E74">
              <w:rPr>
                <w:rFonts w:ascii="Calibri" w:eastAsia="Times New Roman" w:hAnsi="Calibri" w:cs="Calibri"/>
                <w:color w:val="262626" w:themeColor="text1"/>
                <w:sz w:val="18"/>
                <w:szCs w:val="18"/>
              </w:rPr>
              <w:t>prints the router document, therefore AbbaDox could build this form electronically</w:t>
            </w:r>
            <w:r w:rsidR="00E65C0B">
              <w:rPr>
                <w:rFonts w:ascii="Calibri" w:eastAsia="Times New Roman" w:hAnsi="Calibri" w:cs="Calibri"/>
                <w:color w:val="262626" w:themeColor="text1"/>
                <w:sz w:val="18"/>
                <w:szCs w:val="18"/>
              </w:rPr>
              <w:t xml:space="preserve">. </w:t>
            </w:r>
            <w:r w:rsidR="00A4625F">
              <w:rPr>
                <w:rFonts w:ascii="Calibri" w:eastAsia="Times New Roman" w:hAnsi="Calibri" w:cs="Calibri"/>
                <w:color w:val="262626" w:themeColor="text1"/>
                <w:sz w:val="18"/>
                <w:szCs w:val="18"/>
              </w:rPr>
              <w:t>There’s the potential of AbbaDox owning more of the documents</w:t>
            </w:r>
            <w:r w:rsidR="00ED73B0">
              <w:rPr>
                <w:rFonts w:ascii="Calibri" w:eastAsia="Times New Roman" w:hAnsi="Calibri" w:cs="Calibri"/>
                <w:color w:val="262626" w:themeColor="text1"/>
                <w:sz w:val="18"/>
                <w:szCs w:val="18"/>
              </w:rPr>
              <w:t xml:space="preserve"> for Imaging and breast center</w:t>
            </w:r>
            <w:r w:rsidR="00A4625F">
              <w:rPr>
                <w:rFonts w:ascii="Calibri" w:eastAsia="Times New Roman" w:hAnsi="Calibri" w:cs="Calibri"/>
                <w:color w:val="262626" w:themeColor="text1"/>
                <w:sz w:val="18"/>
                <w:szCs w:val="18"/>
              </w:rPr>
              <w:t xml:space="preserve"> </w:t>
            </w:r>
            <w:r w:rsidR="00ED73B0">
              <w:rPr>
                <w:rFonts w:ascii="Calibri" w:eastAsia="Times New Roman" w:hAnsi="Calibri" w:cs="Calibri"/>
                <w:color w:val="262626" w:themeColor="text1"/>
                <w:sz w:val="18"/>
                <w:szCs w:val="18"/>
              </w:rPr>
              <w:t>because the eForms can be sent downstream via HL7.</w:t>
            </w:r>
          </w:p>
          <w:p w14:paraId="5158E0D9" w14:textId="77777777" w:rsidR="00A85C5A" w:rsidRDefault="00A85C5A" w:rsidP="00A85C5A">
            <w:pPr>
              <w:pStyle w:val="ListParagraph"/>
              <w:numPr>
                <w:ilvl w:val="1"/>
                <w:numId w:val="35"/>
              </w:numPr>
              <w:rPr>
                <w:rFonts w:ascii="Calibri" w:eastAsia="Times New Roman" w:hAnsi="Calibri" w:cs="Calibri"/>
                <w:color w:val="262626" w:themeColor="text1"/>
                <w:sz w:val="18"/>
                <w:szCs w:val="18"/>
              </w:rPr>
            </w:pPr>
            <w:r w:rsidRPr="00A85C5A">
              <w:rPr>
                <w:rFonts w:ascii="Calibri" w:eastAsia="Times New Roman" w:hAnsi="Calibri" w:cs="Calibri"/>
                <w:color w:val="262626" w:themeColor="text1"/>
                <w:sz w:val="18"/>
                <w:szCs w:val="18"/>
              </w:rPr>
              <w:t>Reforma (Print)</w:t>
            </w:r>
          </w:p>
          <w:p w14:paraId="23029356" w14:textId="0193B3B6" w:rsidR="00B6334D" w:rsidRPr="00A85C5A" w:rsidRDefault="00FE3F8A" w:rsidP="00B6334D">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7/9</w:t>
            </w:r>
            <w:r w:rsidR="00200C10">
              <w:rPr>
                <w:rFonts w:ascii="Calibri" w:eastAsia="Times New Roman" w:hAnsi="Calibri" w:cs="Calibri"/>
                <w:color w:val="262626" w:themeColor="text1"/>
                <w:sz w:val="18"/>
                <w:szCs w:val="18"/>
              </w:rPr>
              <w:t xml:space="preserve"> </w:t>
            </w:r>
            <w:r w:rsidR="00CA4DF3">
              <w:rPr>
                <w:rFonts w:ascii="Calibri" w:eastAsia="Times New Roman" w:hAnsi="Calibri" w:cs="Calibri"/>
                <w:color w:val="262626" w:themeColor="text1"/>
                <w:sz w:val="18"/>
                <w:szCs w:val="18"/>
              </w:rPr>
              <w:t xml:space="preserve">Upload </w:t>
            </w:r>
            <w:r w:rsidR="006F6B7C">
              <w:rPr>
                <w:rFonts w:ascii="Calibri" w:eastAsia="Times New Roman" w:hAnsi="Calibri" w:cs="Calibri"/>
                <w:color w:val="262626" w:themeColor="text1"/>
                <w:sz w:val="18"/>
                <w:szCs w:val="18"/>
              </w:rPr>
              <w:t xml:space="preserve">forms to </w:t>
            </w:r>
            <w:r w:rsidR="00200C10">
              <w:rPr>
                <w:rFonts w:ascii="Calibri" w:eastAsia="Times New Roman" w:hAnsi="Calibri" w:cs="Calibri"/>
                <w:color w:val="262626" w:themeColor="text1"/>
                <w:sz w:val="18"/>
                <w:szCs w:val="18"/>
              </w:rPr>
              <w:t>SharePoint</w:t>
            </w:r>
            <w:r w:rsidR="006F6B7C">
              <w:rPr>
                <w:rFonts w:ascii="Calibri" w:eastAsia="Times New Roman" w:hAnsi="Calibri" w:cs="Calibri"/>
                <w:color w:val="262626" w:themeColor="text1"/>
                <w:sz w:val="18"/>
                <w:szCs w:val="18"/>
              </w:rPr>
              <w:t xml:space="preserve">, </w:t>
            </w:r>
            <w:r>
              <w:rPr>
                <w:rFonts w:ascii="Calibri" w:eastAsia="Times New Roman" w:hAnsi="Calibri" w:cs="Calibri"/>
                <w:color w:val="262626" w:themeColor="text1"/>
                <w:sz w:val="18"/>
                <w:szCs w:val="18"/>
              </w:rPr>
              <w:t>MANA</w:t>
            </w:r>
            <w:r w:rsidR="006F6B7C">
              <w:rPr>
                <w:rFonts w:ascii="Calibri" w:eastAsia="Times New Roman" w:hAnsi="Calibri" w:cs="Calibri"/>
                <w:color w:val="262626" w:themeColor="text1"/>
                <w:sz w:val="18"/>
                <w:szCs w:val="18"/>
              </w:rPr>
              <w:t xml:space="preserve"> - New</w:t>
            </w:r>
          </w:p>
          <w:p w14:paraId="014F3FD4" w14:textId="505E1434" w:rsidR="007C3231" w:rsidRDefault="00A85C5A" w:rsidP="00D17A5B">
            <w:pPr>
              <w:pStyle w:val="ListParagraph"/>
              <w:numPr>
                <w:ilvl w:val="0"/>
                <w:numId w:val="35"/>
              </w:numPr>
              <w:rPr>
                <w:rFonts w:ascii="Calibri" w:eastAsia="Times New Roman" w:hAnsi="Calibri" w:cs="Calibri"/>
                <w:color w:val="262626" w:themeColor="text1"/>
                <w:sz w:val="18"/>
                <w:szCs w:val="18"/>
              </w:rPr>
            </w:pPr>
            <w:r w:rsidRPr="00A85C5A">
              <w:rPr>
                <w:rFonts w:ascii="Calibri" w:eastAsia="Times New Roman" w:hAnsi="Calibri" w:cs="Calibri"/>
                <w:color w:val="262626" w:themeColor="text1"/>
                <w:sz w:val="18"/>
                <w:szCs w:val="18"/>
              </w:rPr>
              <w:t>Radiology Report Templates</w:t>
            </w:r>
          </w:p>
          <w:p w14:paraId="01C4A203" w14:textId="3F213F56" w:rsidR="00063121" w:rsidRDefault="00063121" w:rsidP="00063121">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7/23 </w:t>
            </w:r>
            <w:r w:rsidR="00CF2708">
              <w:rPr>
                <w:rFonts w:ascii="Calibri" w:eastAsia="Times New Roman" w:hAnsi="Calibri" w:cs="Calibri"/>
                <w:color w:val="262626" w:themeColor="text1"/>
                <w:sz w:val="18"/>
                <w:szCs w:val="18"/>
              </w:rPr>
              <w:t>Folders have been created in Share</w:t>
            </w:r>
            <w:r w:rsidR="00B9632E">
              <w:rPr>
                <w:rFonts w:ascii="Calibri" w:eastAsia="Times New Roman" w:hAnsi="Calibri" w:cs="Calibri"/>
                <w:color w:val="262626" w:themeColor="text1"/>
                <w:sz w:val="18"/>
                <w:szCs w:val="18"/>
              </w:rPr>
              <w:t>P</w:t>
            </w:r>
            <w:r w:rsidR="00CF2708">
              <w:rPr>
                <w:rFonts w:ascii="Calibri" w:eastAsia="Times New Roman" w:hAnsi="Calibri" w:cs="Calibri"/>
                <w:color w:val="262626" w:themeColor="text1"/>
                <w:sz w:val="18"/>
                <w:szCs w:val="18"/>
              </w:rPr>
              <w:t xml:space="preserve">oint to load templates per Imaging and breast center accordingly, MANA </w:t>
            </w:r>
            <w:r w:rsidR="00946E4B">
              <w:rPr>
                <w:rFonts w:ascii="Calibri" w:eastAsia="Times New Roman" w:hAnsi="Calibri" w:cs="Calibri"/>
                <w:color w:val="262626" w:themeColor="text1"/>
                <w:sz w:val="18"/>
                <w:szCs w:val="18"/>
              </w:rPr>
              <w:t>–</w:t>
            </w:r>
            <w:r w:rsidR="00CF2708">
              <w:rPr>
                <w:rFonts w:ascii="Calibri" w:eastAsia="Times New Roman" w:hAnsi="Calibri" w:cs="Calibri"/>
                <w:color w:val="262626" w:themeColor="text1"/>
                <w:sz w:val="18"/>
                <w:szCs w:val="18"/>
              </w:rPr>
              <w:t xml:space="preserve"> </w:t>
            </w:r>
            <w:r w:rsidR="00946E4B">
              <w:rPr>
                <w:rFonts w:ascii="Calibri" w:eastAsia="Times New Roman" w:hAnsi="Calibri" w:cs="Calibri"/>
                <w:color w:val="262626" w:themeColor="text1"/>
                <w:sz w:val="18"/>
                <w:szCs w:val="18"/>
              </w:rPr>
              <w:t>In Progress</w:t>
            </w:r>
          </w:p>
          <w:p w14:paraId="5FC23D94" w14:textId="58ABAEAE" w:rsidR="00946E4B" w:rsidRPr="00D17A5B" w:rsidRDefault="00946E4B" w:rsidP="00946E4B">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7/30 </w:t>
            </w:r>
            <w:r w:rsidR="004C5F81">
              <w:rPr>
                <w:rFonts w:ascii="Calibri" w:eastAsia="Times New Roman" w:hAnsi="Calibri" w:cs="Calibri"/>
                <w:color w:val="262626" w:themeColor="text1"/>
                <w:sz w:val="18"/>
                <w:szCs w:val="18"/>
              </w:rPr>
              <w:t>Imaging center done, pending on Breast Center.</w:t>
            </w:r>
          </w:p>
          <w:p w14:paraId="565574C5" w14:textId="7A600AB5" w:rsidR="00A85C5A" w:rsidRDefault="00A85C5A" w:rsidP="00A85C5A">
            <w:pPr>
              <w:pStyle w:val="ListParagraph"/>
              <w:numPr>
                <w:ilvl w:val="0"/>
                <w:numId w:val="35"/>
              </w:numPr>
              <w:rPr>
                <w:rFonts w:ascii="Calibri" w:eastAsia="Times New Roman" w:hAnsi="Calibri" w:cs="Calibri"/>
                <w:color w:val="262626" w:themeColor="text1"/>
                <w:sz w:val="18"/>
                <w:szCs w:val="18"/>
              </w:rPr>
            </w:pPr>
            <w:r w:rsidRPr="00A85C5A">
              <w:rPr>
                <w:rFonts w:ascii="Calibri" w:eastAsia="Times New Roman" w:hAnsi="Calibri" w:cs="Calibri"/>
                <w:color w:val="262626" w:themeColor="text1"/>
                <w:sz w:val="18"/>
                <w:szCs w:val="18"/>
              </w:rPr>
              <w:t>ScanDox</w:t>
            </w:r>
          </w:p>
          <w:p w14:paraId="2DD2AFB8" w14:textId="12C2C869" w:rsidR="003768DB" w:rsidRDefault="00373904" w:rsidP="00FB011A">
            <w:pPr>
              <w:pStyle w:val="ListParagraph"/>
              <w:numPr>
                <w:ilvl w:val="0"/>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TOS </w:t>
            </w:r>
            <w:r w:rsidR="003768DB">
              <w:rPr>
                <w:rFonts w:ascii="Calibri" w:eastAsia="Times New Roman" w:hAnsi="Calibri" w:cs="Calibri"/>
                <w:color w:val="262626" w:themeColor="text1"/>
                <w:sz w:val="18"/>
                <w:szCs w:val="18"/>
              </w:rPr>
              <w:t>Payment</w:t>
            </w:r>
            <w:r>
              <w:rPr>
                <w:rFonts w:ascii="Calibri" w:eastAsia="Times New Roman" w:hAnsi="Calibri" w:cs="Calibri"/>
                <w:color w:val="262626" w:themeColor="text1"/>
                <w:sz w:val="18"/>
                <w:szCs w:val="18"/>
              </w:rPr>
              <w:t xml:space="preserve"> </w:t>
            </w:r>
            <w:r w:rsidR="00D54F58">
              <w:rPr>
                <w:rFonts w:ascii="Calibri" w:eastAsia="Times New Roman" w:hAnsi="Calibri" w:cs="Calibri"/>
                <w:color w:val="262626" w:themeColor="text1"/>
                <w:sz w:val="18"/>
                <w:szCs w:val="18"/>
              </w:rPr>
              <w:t>–</w:t>
            </w:r>
          </w:p>
          <w:p w14:paraId="59B5A3C4" w14:textId="76F87EDB" w:rsidR="00D54F58" w:rsidRPr="00B05D7C" w:rsidRDefault="00B60262" w:rsidP="00B05D7C">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Imagine Pay</w:t>
            </w:r>
          </w:p>
        </w:tc>
      </w:tr>
    </w:tbl>
    <w:p w14:paraId="6111EA34" w14:textId="541B68E6" w:rsidR="004231CA" w:rsidRDefault="004231CA" w:rsidP="00012DFA">
      <w:pPr>
        <w:pStyle w:val="NumberedCategories"/>
        <w:numPr>
          <w:ilvl w:val="0"/>
          <w:numId w:val="0"/>
        </w:numPr>
        <w:rPr>
          <w:noProof/>
        </w:rPr>
      </w:pPr>
    </w:p>
    <w:sectPr w:rsidR="004231CA" w:rsidSect="007F7643">
      <w:headerReference w:type="default" r:id="rId16"/>
      <w:footerReference w:type="default" r:id="rId17"/>
      <w:pgSz w:w="12240" w:h="15840"/>
      <w:pgMar w:top="144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1094F" w14:textId="77777777" w:rsidR="00DE3DB5" w:rsidRDefault="00DE3DB5" w:rsidP="00C60D2C">
      <w:pPr>
        <w:spacing w:after="0" w:line="240" w:lineRule="auto"/>
      </w:pPr>
      <w:r>
        <w:separator/>
      </w:r>
    </w:p>
  </w:endnote>
  <w:endnote w:type="continuationSeparator" w:id="0">
    <w:p w14:paraId="062EE23B" w14:textId="77777777" w:rsidR="00DE3DB5" w:rsidRDefault="00DE3DB5" w:rsidP="00C60D2C">
      <w:pPr>
        <w:spacing w:after="0" w:line="240" w:lineRule="auto"/>
      </w:pPr>
      <w:r>
        <w:continuationSeparator/>
      </w:r>
    </w:p>
  </w:endnote>
  <w:endnote w:type="continuationNotice" w:id="1">
    <w:p w14:paraId="3B226511" w14:textId="77777777" w:rsidR="00DE3DB5" w:rsidRDefault="00DE3D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panose1 w:val="00000000000000000000"/>
    <w:charset w:val="00"/>
    <w:family w:val="roman"/>
    <w:notTrueType/>
    <w:pitch w:val="default"/>
  </w:font>
  <w:font w:name="Open Sans">
    <w:altName w:val="Segoe UI"/>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451B0" w14:textId="050BA7B8" w:rsidR="00567D60" w:rsidRPr="00456996" w:rsidRDefault="00567D60" w:rsidP="00456996">
    <w:pPr>
      <w:pStyle w:val="Footer"/>
      <w:rPr>
        <w:rFonts w:cs="Segoe UI"/>
        <w:sz w:val="14"/>
      </w:rPr>
    </w:pPr>
    <w:r w:rsidRPr="00456996">
      <w:rPr>
        <w:rFonts w:cs="Segoe UI"/>
        <w:sz w:val="14"/>
      </w:rPr>
      <w:t xml:space="preserve">IDS/ABBADOX </w:t>
    </w:r>
    <w:r w:rsidRPr="00456996">
      <w:rPr>
        <w:rFonts w:cs="Segoe UI"/>
        <w:sz w:val="14"/>
      </w:rPr>
      <w:ptab w:relativeTo="margin" w:alignment="center" w:leader="none"/>
    </w:r>
    <w:r w:rsidRPr="00456996">
      <w:rPr>
        <w:rFonts w:cs="Segoe UI"/>
        <w:sz w:val="14"/>
      </w:rPr>
      <w:t xml:space="preserve">COPYRIGHT </w:t>
    </w:r>
    <w:r w:rsidR="00983193">
      <w:rPr>
        <w:rFonts w:cs="Segoe UI"/>
        <w:sz w:val="14"/>
      </w:rPr>
      <w:t>2024</w:t>
    </w:r>
    <w:r w:rsidRPr="00456996">
      <w:rPr>
        <w:rFonts w:cs="Segoe UI"/>
        <w:sz w:val="14"/>
      </w:rPr>
      <w:t xml:space="preserve"> – ALL RIGHTS RESERVED</w:t>
    </w:r>
    <w:r w:rsidRPr="00456996">
      <w:rPr>
        <w:rFonts w:cs="Segoe UI"/>
        <w:sz w:val="14"/>
      </w:rPr>
      <w:tab/>
    </w:r>
    <w:r w:rsidRPr="00456996">
      <w:rPr>
        <w:rFonts w:cs="Segoe UI"/>
        <w:sz w:val="14"/>
      </w:rPr>
      <w:ptab w:relativeTo="margin" w:alignment="right" w:leader="none"/>
    </w:r>
    <w:r w:rsidRPr="00456996">
      <w:rPr>
        <w:rFonts w:cs="Segoe UI"/>
        <w:sz w:val="14"/>
      </w:rPr>
      <w:t xml:space="preserve">PAGE </w:t>
    </w:r>
    <w:r w:rsidRPr="00456996">
      <w:rPr>
        <w:rFonts w:cs="Segoe UI"/>
        <w:b/>
        <w:bCs/>
        <w:sz w:val="14"/>
      </w:rPr>
      <w:fldChar w:fldCharType="begin"/>
    </w:r>
    <w:r w:rsidRPr="00456996">
      <w:rPr>
        <w:rFonts w:cs="Segoe UI"/>
        <w:b/>
        <w:bCs/>
        <w:sz w:val="14"/>
      </w:rPr>
      <w:instrText xml:space="preserve"> PAGE  \* Arabic  \* MERGEFORMAT </w:instrText>
    </w:r>
    <w:r w:rsidRPr="00456996">
      <w:rPr>
        <w:rFonts w:cs="Segoe UI"/>
        <w:b/>
        <w:bCs/>
        <w:sz w:val="14"/>
      </w:rPr>
      <w:fldChar w:fldCharType="separate"/>
    </w:r>
    <w:r>
      <w:rPr>
        <w:rFonts w:cs="Segoe UI"/>
        <w:b/>
        <w:bCs/>
        <w:noProof/>
        <w:sz w:val="14"/>
      </w:rPr>
      <w:t>2</w:t>
    </w:r>
    <w:r w:rsidRPr="00456996">
      <w:rPr>
        <w:rFonts w:cs="Segoe UI"/>
        <w:b/>
        <w:bCs/>
        <w:sz w:val="14"/>
      </w:rPr>
      <w:fldChar w:fldCharType="end"/>
    </w:r>
    <w:r w:rsidRPr="00456996">
      <w:rPr>
        <w:rFonts w:cs="Segoe UI"/>
        <w:sz w:val="14"/>
      </w:rPr>
      <w:t xml:space="preserve"> OF </w:t>
    </w:r>
    <w:r w:rsidRPr="00456996">
      <w:rPr>
        <w:rFonts w:cs="Segoe UI"/>
        <w:b/>
        <w:bCs/>
        <w:sz w:val="14"/>
      </w:rPr>
      <w:fldChar w:fldCharType="begin"/>
    </w:r>
    <w:r w:rsidRPr="00456996">
      <w:rPr>
        <w:rFonts w:cs="Segoe UI"/>
        <w:b/>
        <w:bCs/>
        <w:sz w:val="14"/>
      </w:rPr>
      <w:instrText xml:space="preserve"> NUMPAGES  \* Arabic  \* MERGEFORMAT </w:instrText>
    </w:r>
    <w:r w:rsidRPr="00456996">
      <w:rPr>
        <w:rFonts w:cs="Segoe UI"/>
        <w:b/>
        <w:bCs/>
        <w:sz w:val="14"/>
      </w:rPr>
      <w:fldChar w:fldCharType="separate"/>
    </w:r>
    <w:r>
      <w:rPr>
        <w:rFonts w:cs="Segoe UI"/>
        <w:b/>
        <w:bCs/>
        <w:noProof/>
        <w:sz w:val="14"/>
      </w:rPr>
      <w:t>2</w:t>
    </w:r>
    <w:r w:rsidRPr="00456996">
      <w:rPr>
        <w:rFonts w:cs="Segoe UI"/>
        <w:b/>
        <w:bCs/>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0B3FD" w14:textId="77777777" w:rsidR="00DE3DB5" w:rsidRDefault="00DE3DB5" w:rsidP="00C60D2C">
      <w:pPr>
        <w:spacing w:after="0" w:line="240" w:lineRule="auto"/>
      </w:pPr>
      <w:r>
        <w:separator/>
      </w:r>
    </w:p>
  </w:footnote>
  <w:footnote w:type="continuationSeparator" w:id="0">
    <w:p w14:paraId="10E73474" w14:textId="77777777" w:rsidR="00DE3DB5" w:rsidRDefault="00DE3DB5" w:rsidP="00C60D2C">
      <w:pPr>
        <w:spacing w:after="0" w:line="240" w:lineRule="auto"/>
      </w:pPr>
      <w:r>
        <w:continuationSeparator/>
      </w:r>
    </w:p>
  </w:footnote>
  <w:footnote w:type="continuationNotice" w:id="1">
    <w:p w14:paraId="31A2B6F9" w14:textId="77777777" w:rsidR="00DE3DB5" w:rsidRDefault="00DE3DB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11" w:type="dxa"/>
      <w:tblBorders>
        <w:bottom w:val="single" w:sz="4" w:space="0" w:color="D9D9D9" w:themeColor="background1" w:themeShade="D9"/>
      </w:tblBorders>
      <w:tblLook w:val="0000" w:firstRow="0" w:lastRow="0" w:firstColumn="0" w:lastColumn="0" w:noHBand="0" w:noVBand="0"/>
    </w:tblPr>
    <w:tblGrid>
      <w:gridCol w:w="3995"/>
      <w:gridCol w:w="6716"/>
    </w:tblGrid>
    <w:tr w:rsidR="00567D60" w:rsidRPr="00FF3481" w14:paraId="72426619" w14:textId="77777777" w:rsidTr="00456996">
      <w:trPr>
        <w:trHeight w:val="341"/>
      </w:trPr>
      <w:tc>
        <w:tcPr>
          <w:tcW w:w="3995" w:type="dxa"/>
          <w:vAlign w:val="center"/>
        </w:tcPr>
        <w:p w14:paraId="6A91CF7E" w14:textId="3905DD64" w:rsidR="00567D60" w:rsidRDefault="00AF62A2" w:rsidP="00456996">
          <w:pPr>
            <w:pStyle w:val="Header"/>
            <w:spacing w:after="120"/>
            <w:rPr>
              <w:spacing w:val="60"/>
            </w:rPr>
          </w:pPr>
          <w:r>
            <w:rPr>
              <w:noProof/>
              <w:spacing w:val="60"/>
            </w:rPr>
            <w:drawing>
              <wp:inline distT="0" distB="0" distL="0" distR="0" wp14:anchorId="310B2311" wp14:editId="47598055">
                <wp:extent cx="1625340" cy="5295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650356" cy="537741"/>
                        </a:xfrm>
                        <a:prstGeom prst="rect">
                          <a:avLst/>
                        </a:prstGeom>
                      </pic:spPr>
                    </pic:pic>
                  </a:graphicData>
                </a:graphic>
              </wp:inline>
            </w:drawing>
          </w:r>
        </w:p>
      </w:tc>
      <w:tc>
        <w:tcPr>
          <w:tcW w:w="6716" w:type="dxa"/>
          <w:vAlign w:val="center"/>
        </w:tcPr>
        <w:p w14:paraId="76D20623" w14:textId="6AA9E36C" w:rsidR="00567D60" w:rsidRPr="006C4152" w:rsidRDefault="00567D60" w:rsidP="00456996">
          <w:pPr>
            <w:pStyle w:val="BodyText"/>
            <w:jc w:val="right"/>
            <w:rPr>
              <w:rFonts w:ascii="Calibri Light" w:hAnsi="Calibri Light"/>
              <w:noProof/>
              <w:color w:val="005691" w:themeColor="text2"/>
              <w:sz w:val="16"/>
              <w:szCs w:val="20"/>
            </w:rPr>
          </w:pPr>
          <w:r>
            <w:rPr>
              <w:rFonts w:ascii="Calibri Light" w:hAnsi="Calibri Light"/>
              <w:noProof/>
              <w:color w:val="0076C7" w:themeColor="text2" w:themeTint="D9"/>
              <w:sz w:val="16"/>
              <w:szCs w:val="20"/>
              <w:lang w:val="en-US"/>
            </w:rPr>
            <w:t>MEETING MINUTES</w:t>
          </w:r>
          <w:r>
            <w:rPr>
              <w:rFonts w:ascii="Calibri Light" w:hAnsi="Calibri Light"/>
              <w:noProof/>
              <w:color w:val="0076C7" w:themeColor="text2" w:themeTint="D9"/>
              <w:sz w:val="16"/>
              <w:szCs w:val="20"/>
              <w:lang w:val="en-US"/>
            </w:rPr>
            <w:br/>
          </w:r>
          <w:r>
            <w:rPr>
              <w:rFonts w:ascii="Calibri Light" w:hAnsi="Calibri Light"/>
              <w:noProof/>
              <w:color w:val="005691" w:themeColor="text2"/>
              <w:sz w:val="16"/>
              <w:szCs w:val="20"/>
            </w:rPr>
            <w:t xml:space="preserve">FOR </w:t>
          </w:r>
          <w:r w:rsidR="00AF62A2">
            <w:rPr>
              <w:rFonts w:ascii="Calibri Light" w:hAnsi="Calibri Light"/>
              <w:color w:val="005691" w:themeColor="text2"/>
              <w:sz w:val="16"/>
            </w:rPr>
            <w:t>AbbaDox</w:t>
          </w:r>
          <w:r w:rsidR="00B2745D">
            <w:rPr>
              <w:rFonts w:ascii="Calibri Light" w:hAnsi="Calibri Light"/>
              <w:color w:val="005691" w:themeColor="text2"/>
              <w:sz w:val="16"/>
            </w:rPr>
            <w:t>/</w:t>
          </w:r>
          <w:r w:rsidR="00FE3F8A">
            <w:rPr>
              <w:rFonts w:ascii="Calibri Light" w:hAnsi="Calibri Light"/>
              <w:color w:val="005691" w:themeColor="text2"/>
              <w:sz w:val="16"/>
            </w:rPr>
            <w:t>MANA</w:t>
          </w:r>
        </w:p>
      </w:tc>
    </w:tr>
  </w:tbl>
  <w:p w14:paraId="7853B0CF" w14:textId="77777777" w:rsidR="00567D60" w:rsidRPr="00456996" w:rsidRDefault="00567D60" w:rsidP="00456996">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015B"/>
    <w:multiLevelType w:val="hybridMultilevel"/>
    <w:tmpl w:val="569AA3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5CF0400"/>
    <w:multiLevelType w:val="multilevel"/>
    <w:tmpl w:val="37FE54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137C3F7E"/>
    <w:multiLevelType w:val="multilevel"/>
    <w:tmpl w:val="249E49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50A5EAD"/>
    <w:multiLevelType w:val="multilevel"/>
    <w:tmpl w:val="B1800F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3D18E7"/>
    <w:multiLevelType w:val="hybridMultilevel"/>
    <w:tmpl w:val="F8743A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2A2D29"/>
    <w:multiLevelType w:val="multilevel"/>
    <w:tmpl w:val="8902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7B59B5"/>
    <w:multiLevelType w:val="hybridMultilevel"/>
    <w:tmpl w:val="6A606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A7762C"/>
    <w:multiLevelType w:val="multilevel"/>
    <w:tmpl w:val="99D4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650138"/>
    <w:multiLevelType w:val="multilevel"/>
    <w:tmpl w:val="EF6A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5A3BE7"/>
    <w:multiLevelType w:val="multilevel"/>
    <w:tmpl w:val="AAFACC2C"/>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30DB6E58"/>
    <w:multiLevelType w:val="multilevel"/>
    <w:tmpl w:val="E6F4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084859"/>
    <w:multiLevelType w:val="multilevel"/>
    <w:tmpl w:val="7AB878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367C65D1"/>
    <w:multiLevelType w:val="multilevel"/>
    <w:tmpl w:val="A9243C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65C6F0D"/>
    <w:multiLevelType w:val="hybridMultilevel"/>
    <w:tmpl w:val="086EB7B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8AC295D"/>
    <w:multiLevelType w:val="hybridMultilevel"/>
    <w:tmpl w:val="2C90FCFA"/>
    <w:lvl w:ilvl="0" w:tplc="B07E63AE">
      <w:start w:val="1"/>
      <w:numFmt w:val="bullet"/>
      <w:lvlText w:val=""/>
      <w:lvlJc w:val="left"/>
      <w:pPr>
        <w:ind w:left="720" w:hanging="360"/>
      </w:pPr>
      <w:rPr>
        <w:rFonts w:ascii="Symbol" w:hAnsi="Symbol" w:hint="default"/>
        <w:sz w:val="14"/>
        <w:szCs w:val="1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0D623E"/>
    <w:multiLevelType w:val="hybridMultilevel"/>
    <w:tmpl w:val="51C69F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4B6F6B"/>
    <w:multiLevelType w:val="hybridMultilevel"/>
    <w:tmpl w:val="4DDEBF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0B629D"/>
    <w:multiLevelType w:val="multilevel"/>
    <w:tmpl w:val="B75E0A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945106"/>
    <w:multiLevelType w:val="multilevel"/>
    <w:tmpl w:val="529C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6726EB0"/>
    <w:multiLevelType w:val="multilevel"/>
    <w:tmpl w:val="332A25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6923408F"/>
    <w:multiLevelType w:val="hybridMultilevel"/>
    <w:tmpl w:val="0358C104"/>
    <w:lvl w:ilvl="0" w:tplc="37D0917C">
      <w:start w:val="1"/>
      <w:numFmt w:val="bullet"/>
      <w:lvlText w:val=""/>
      <w:lvlJc w:val="left"/>
      <w:pPr>
        <w:ind w:left="720" w:hanging="360"/>
      </w:pPr>
      <w:rPr>
        <w:rFonts w:ascii="Symbol" w:hAnsi="Symbol" w:hint="default"/>
        <w:color w:val="262626"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B207F9"/>
    <w:multiLevelType w:val="multilevel"/>
    <w:tmpl w:val="38882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66A04D3"/>
    <w:multiLevelType w:val="hybridMultilevel"/>
    <w:tmpl w:val="0B26081A"/>
    <w:lvl w:ilvl="0" w:tplc="352A0E80">
      <w:start w:val="1"/>
      <w:numFmt w:val="decimal"/>
      <w:pStyle w:val="NumberedCategories"/>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EDB70B7"/>
    <w:multiLevelType w:val="hybridMultilevel"/>
    <w:tmpl w:val="F550C3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0C4595"/>
    <w:multiLevelType w:val="multilevel"/>
    <w:tmpl w:val="3A20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0278491">
    <w:abstractNumId w:val="22"/>
  </w:num>
  <w:num w:numId="2" w16cid:durableId="1036005122">
    <w:abstractNumId w:val="15"/>
  </w:num>
  <w:num w:numId="3" w16cid:durableId="2057925323">
    <w:abstractNumId w:val="18"/>
  </w:num>
  <w:num w:numId="4" w16cid:durableId="496726345">
    <w:abstractNumId w:val="1"/>
  </w:num>
  <w:num w:numId="5" w16cid:durableId="1454254706">
    <w:abstractNumId w:val="8"/>
  </w:num>
  <w:num w:numId="6" w16cid:durableId="1278029189">
    <w:abstractNumId w:val="11"/>
  </w:num>
  <w:num w:numId="7" w16cid:durableId="90123987">
    <w:abstractNumId w:val="12"/>
  </w:num>
  <w:num w:numId="8" w16cid:durableId="1187912860">
    <w:abstractNumId w:val="24"/>
  </w:num>
  <w:num w:numId="9" w16cid:durableId="860779093">
    <w:abstractNumId w:val="9"/>
  </w:num>
  <w:num w:numId="10" w16cid:durableId="68354738">
    <w:abstractNumId w:val="7"/>
  </w:num>
  <w:num w:numId="11" w16cid:durableId="676153438">
    <w:abstractNumId w:val="19"/>
  </w:num>
  <w:num w:numId="12" w16cid:durableId="1899243738">
    <w:abstractNumId w:val="5"/>
  </w:num>
  <w:num w:numId="13" w16cid:durableId="1921595575">
    <w:abstractNumId w:val="2"/>
  </w:num>
  <w:num w:numId="14" w16cid:durableId="2015496608">
    <w:abstractNumId w:val="10"/>
  </w:num>
  <w:num w:numId="15" w16cid:durableId="19769130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53934193">
    <w:abstractNumId w:val="0"/>
  </w:num>
  <w:num w:numId="17" w16cid:durableId="1240825741">
    <w:abstractNumId w:val="4"/>
  </w:num>
  <w:num w:numId="18" w16cid:durableId="1333340289">
    <w:abstractNumId w:val="17"/>
  </w:num>
  <w:num w:numId="19" w16cid:durableId="1949383174">
    <w:abstractNumId w:val="21"/>
  </w:num>
  <w:num w:numId="20" w16cid:durableId="1756512087">
    <w:abstractNumId w:val="6"/>
  </w:num>
  <w:num w:numId="21" w16cid:durableId="1817331350">
    <w:abstractNumId w:val="3"/>
    <w:lvlOverride w:ilvl="0">
      <w:startOverride w:val="1"/>
    </w:lvlOverride>
  </w:num>
  <w:num w:numId="22" w16cid:durableId="1817331350">
    <w:abstractNumId w:val="3"/>
    <w:lvlOverride w:ilvl="0"/>
    <w:lvlOverride w:ilvl="1">
      <w:startOverride w:val="1"/>
    </w:lvlOverride>
  </w:num>
  <w:num w:numId="23" w16cid:durableId="1817331350">
    <w:abstractNumId w:val="3"/>
    <w:lvlOverride w:ilvl="0"/>
    <w:lvlOverride w:ilvl="1"/>
    <w:lvlOverride w:ilvl="2">
      <w:startOverride w:val="1"/>
    </w:lvlOverride>
  </w:num>
  <w:num w:numId="24" w16cid:durableId="1817331350">
    <w:abstractNumId w:val="3"/>
    <w:lvlOverride w:ilvl="0"/>
    <w:lvlOverride w:ilvl="1"/>
    <w:lvlOverride w:ilvl="2"/>
    <w:lvlOverride w:ilvl="3">
      <w:startOverride w:val="1"/>
    </w:lvlOverride>
  </w:num>
  <w:num w:numId="25" w16cid:durableId="1817331350">
    <w:abstractNumId w:val="3"/>
    <w:lvlOverride w:ilvl="0"/>
    <w:lvlOverride w:ilvl="1"/>
    <w:lvlOverride w:ilvl="2">
      <w:startOverride w:val="1"/>
    </w:lvlOverride>
    <w:lvlOverride w:ilvl="3"/>
  </w:num>
  <w:num w:numId="26" w16cid:durableId="1817331350">
    <w:abstractNumId w:val="3"/>
    <w:lvlOverride w:ilvl="0"/>
    <w:lvlOverride w:ilvl="1">
      <w:startOverride w:val="1"/>
    </w:lvlOverride>
    <w:lvlOverride w:ilvl="2"/>
    <w:lvlOverride w:ilvl="3"/>
  </w:num>
  <w:num w:numId="27" w16cid:durableId="1817331350">
    <w:abstractNumId w:val="3"/>
    <w:lvlOverride w:ilvl="0"/>
    <w:lvlOverride w:ilvl="1"/>
    <w:lvlOverride w:ilvl="2">
      <w:startOverride w:val="1"/>
    </w:lvlOverride>
    <w:lvlOverride w:ilvl="3"/>
  </w:num>
  <w:num w:numId="28" w16cid:durableId="1817331350">
    <w:abstractNumId w:val="3"/>
    <w:lvlOverride w:ilvl="0"/>
    <w:lvlOverride w:ilvl="1"/>
    <w:lvlOverride w:ilvl="2">
      <w:startOverride w:val="1"/>
    </w:lvlOverride>
    <w:lvlOverride w:ilvl="3"/>
  </w:num>
  <w:num w:numId="29" w16cid:durableId="1817331350">
    <w:abstractNumId w:val="3"/>
    <w:lvlOverride w:ilvl="0"/>
    <w:lvlOverride w:ilvl="1">
      <w:startOverride w:val="1"/>
    </w:lvlOverride>
    <w:lvlOverride w:ilvl="2"/>
    <w:lvlOverride w:ilvl="3"/>
  </w:num>
  <w:num w:numId="30" w16cid:durableId="1817331350">
    <w:abstractNumId w:val="3"/>
    <w:lvlOverride w:ilvl="0"/>
    <w:lvlOverride w:ilvl="1">
      <w:startOverride w:val="1"/>
    </w:lvlOverride>
    <w:lvlOverride w:ilvl="2"/>
    <w:lvlOverride w:ilvl="3"/>
  </w:num>
  <w:num w:numId="31" w16cid:durableId="1817331350">
    <w:abstractNumId w:val="3"/>
    <w:lvlOverride w:ilvl="0"/>
    <w:lvlOverride w:ilvl="1">
      <w:startOverride w:val="1"/>
    </w:lvlOverride>
    <w:lvlOverride w:ilvl="2"/>
    <w:lvlOverride w:ilvl="3"/>
  </w:num>
  <w:num w:numId="32" w16cid:durableId="1870683331">
    <w:abstractNumId w:val="23"/>
  </w:num>
  <w:num w:numId="33" w16cid:durableId="1658411532">
    <w:abstractNumId w:val="13"/>
  </w:num>
  <w:num w:numId="34" w16cid:durableId="380597170">
    <w:abstractNumId w:val="16"/>
  </w:num>
  <w:num w:numId="35" w16cid:durableId="1924994861">
    <w:abstractNumId w:val="14"/>
  </w:num>
  <w:num w:numId="36" w16cid:durableId="1708334667">
    <w:abstractNumId w:val="2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bewNDU0MzEwNTExMjRQ0lEKTi0uzszPAykwrwUANMALHiwAAAA="/>
  </w:docVars>
  <w:rsids>
    <w:rsidRoot w:val="000E5ED0"/>
    <w:rsid w:val="0000077F"/>
    <w:rsid w:val="00001737"/>
    <w:rsid w:val="00001757"/>
    <w:rsid w:val="000017D5"/>
    <w:rsid w:val="00002CC0"/>
    <w:rsid w:val="00002EDC"/>
    <w:rsid w:val="000039D6"/>
    <w:rsid w:val="00003D4B"/>
    <w:rsid w:val="00004434"/>
    <w:rsid w:val="000073FA"/>
    <w:rsid w:val="00010123"/>
    <w:rsid w:val="000108B2"/>
    <w:rsid w:val="000110BE"/>
    <w:rsid w:val="00012DFA"/>
    <w:rsid w:val="00012EB0"/>
    <w:rsid w:val="00014273"/>
    <w:rsid w:val="000148A6"/>
    <w:rsid w:val="00014D88"/>
    <w:rsid w:val="00014DF4"/>
    <w:rsid w:val="00015284"/>
    <w:rsid w:val="000166AC"/>
    <w:rsid w:val="000170D9"/>
    <w:rsid w:val="0002048F"/>
    <w:rsid w:val="00021DE7"/>
    <w:rsid w:val="00022AAF"/>
    <w:rsid w:val="00024C56"/>
    <w:rsid w:val="00024F72"/>
    <w:rsid w:val="0002627A"/>
    <w:rsid w:val="000271F7"/>
    <w:rsid w:val="000273E7"/>
    <w:rsid w:val="000275D0"/>
    <w:rsid w:val="00027EE3"/>
    <w:rsid w:val="0003143B"/>
    <w:rsid w:val="00033976"/>
    <w:rsid w:val="00034906"/>
    <w:rsid w:val="00034E21"/>
    <w:rsid w:val="0003589C"/>
    <w:rsid w:val="000369D8"/>
    <w:rsid w:val="000411B7"/>
    <w:rsid w:val="00041378"/>
    <w:rsid w:val="00041EF0"/>
    <w:rsid w:val="00042A37"/>
    <w:rsid w:val="00043CD2"/>
    <w:rsid w:val="00043DD5"/>
    <w:rsid w:val="000443A2"/>
    <w:rsid w:val="00044B2B"/>
    <w:rsid w:val="0004687C"/>
    <w:rsid w:val="00047251"/>
    <w:rsid w:val="00047627"/>
    <w:rsid w:val="000507A1"/>
    <w:rsid w:val="0005215B"/>
    <w:rsid w:val="00052F0C"/>
    <w:rsid w:val="00063121"/>
    <w:rsid w:val="0006325E"/>
    <w:rsid w:val="000637CD"/>
    <w:rsid w:val="00064777"/>
    <w:rsid w:val="000659A7"/>
    <w:rsid w:val="00065BAD"/>
    <w:rsid w:val="0006600C"/>
    <w:rsid w:val="0006618A"/>
    <w:rsid w:val="000663E1"/>
    <w:rsid w:val="00066478"/>
    <w:rsid w:val="000671CB"/>
    <w:rsid w:val="00067539"/>
    <w:rsid w:val="00070807"/>
    <w:rsid w:val="00070C29"/>
    <w:rsid w:val="00072C91"/>
    <w:rsid w:val="00073A02"/>
    <w:rsid w:val="00073B97"/>
    <w:rsid w:val="0007416F"/>
    <w:rsid w:val="0007464E"/>
    <w:rsid w:val="00074A1E"/>
    <w:rsid w:val="00074D41"/>
    <w:rsid w:val="00076156"/>
    <w:rsid w:val="00076564"/>
    <w:rsid w:val="00076DAA"/>
    <w:rsid w:val="00076FAF"/>
    <w:rsid w:val="00080F71"/>
    <w:rsid w:val="00081669"/>
    <w:rsid w:val="00082244"/>
    <w:rsid w:val="00082AC0"/>
    <w:rsid w:val="00082BDA"/>
    <w:rsid w:val="000858C5"/>
    <w:rsid w:val="00085EE2"/>
    <w:rsid w:val="00086276"/>
    <w:rsid w:val="00086997"/>
    <w:rsid w:val="00087F2C"/>
    <w:rsid w:val="000907F8"/>
    <w:rsid w:val="000925C3"/>
    <w:rsid w:val="000940D6"/>
    <w:rsid w:val="00094C0E"/>
    <w:rsid w:val="000954E7"/>
    <w:rsid w:val="000956D1"/>
    <w:rsid w:val="00097030"/>
    <w:rsid w:val="000973AE"/>
    <w:rsid w:val="000A0A30"/>
    <w:rsid w:val="000A0FA4"/>
    <w:rsid w:val="000A2163"/>
    <w:rsid w:val="000A2590"/>
    <w:rsid w:val="000A389A"/>
    <w:rsid w:val="000A3F34"/>
    <w:rsid w:val="000A53A9"/>
    <w:rsid w:val="000A5842"/>
    <w:rsid w:val="000A608F"/>
    <w:rsid w:val="000A66DA"/>
    <w:rsid w:val="000A6947"/>
    <w:rsid w:val="000A6AAB"/>
    <w:rsid w:val="000A75BA"/>
    <w:rsid w:val="000A76B8"/>
    <w:rsid w:val="000A76D2"/>
    <w:rsid w:val="000A7C2D"/>
    <w:rsid w:val="000B009A"/>
    <w:rsid w:val="000B0343"/>
    <w:rsid w:val="000B03AF"/>
    <w:rsid w:val="000B0A30"/>
    <w:rsid w:val="000B1487"/>
    <w:rsid w:val="000B253C"/>
    <w:rsid w:val="000B2D40"/>
    <w:rsid w:val="000B31FE"/>
    <w:rsid w:val="000B3B4E"/>
    <w:rsid w:val="000B3E1C"/>
    <w:rsid w:val="000B3EB3"/>
    <w:rsid w:val="000B50F0"/>
    <w:rsid w:val="000B54D5"/>
    <w:rsid w:val="000B61AA"/>
    <w:rsid w:val="000B6216"/>
    <w:rsid w:val="000C0CA9"/>
    <w:rsid w:val="000C0CBB"/>
    <w:rsid w:val="000C18A8"/>
    <w:rsid w:val="000C2C28"/>
    <w:rsid w:val="000C56DE"/>
    <w:rsid w:val="000C56F1"/>
    <w:rsid w:val="000C590E"/>
    <w:rsid w:val="000C7468"/>
    <w:rsid w:val="000C74D7"/>
    <w:rsid w:val="000C7914"/>
    <w:rsid w:val="000C7A35"/>
    <w:rsid w:val="000D02DB"/>
    <w:rsid w:val="000D1976"/>
    <w:rsid w:val="000D2880"/>
    <w:rsid w:val="000D2BA4"/>
    <w:rsid w:val="000D384B"/>
    <w:rsid w:val="000D5118"/>
    <w:rsid w:val="000D5190"/>
    <w:rsid w:val="000D7454"/>
    <w:rsid w:val="000D7E90"/>
    <w:rsid w:val="000E0AF4"/>
    <w:rsid w:val="000E11B4"/>
    <w:rsid w:val="000E14F0"/>
    <w:rsid w:val="000E2359"/>
    <w:rsid w:val="000E241B"/>
    <w:rsid w:val="000E350B"/>
    <w:rsid w:val="000E3FAA"/>
    <w:rsid w:val="000E4166"/>
    <w:rsid w:val="000E4186"/>
    <w:rsid w:val="000E4C2A"/>
    <w:rsid w:val="000E5E2B"/>
    <w:rsid w:val="000E5ED0"/>
    <w:rsid w:val="000F0530"/>
    <w:rsid w:val="000F1C1E"/>
    <w:rsid w:val="000F1C76"/>
    <w:rsid w:val="000F2773"/>
    <w:rsid w:val="000F2D9F"/>
    <w:rsid w:val="000F423D"/>
    <w:rsid w:val="000F4493"/>
    <w:rsid w:val="000F545F"/>
    <w:rsid w:val="000F59DE"/>
    <w:rsid w:val="000F5BB1"/>
    <w:rsid w:val="000F5C62"/>
    <w:rsid w:val="000F6E1E"/>
    <w:rsid w:val="000F70AE"/>
    <w:rsid w:val="000F7B66"/>
    <w:rsid w:val="00100A0B"/>
    <w:rsid w:val="00100EB3"/>
    <w:rsid w:val="00102502"/>
    <w:rsid w:val="001037E1"/>
    <w:rsid w:val="00104A24"/>
    <w:rsid w:val="00104D7D"/>
    <w:rsid w:val="00105DAD"/>
    <w:rsid w:val="00106D17"/>
    <w:rsid w:val="00112072"/>
    <w:rsid w:val="00112918"/>
    <w:rsid w:val="001131A7"/>
    <w:rsid w:val="00113D46"/>
    <w:rsid w:val="001156AB"/>
    <w:rsid w:val="00116B0B"/>
    <w:rsid w:val="00116CA0"/>
    <w:rsid w:val="00117E46"/>
    <w:rsid w:val="00117FFA"/>
    <w:rsid w:val="00120A10"/>
    <w:rsid w:val="0012151C"/>
    <w:rsid w:val="00121746"/>
    <w:rsid w:val="00121A14"/>
    <w:rsid w:val="00121DA1"/>
    <w:rsid w:val="00121F2C"/>
    <w:rsid w:val="0012211D"/>
    <w:rsid w:val="00122602"/>
    <w:rsid w:val="00122731"/>
    <w:rsid w:val="00122742"/>
    <w:rsid w:val="001234E4"/>
    <w:rsid w:val="00123576"/>
    <w:rsid w:val="00124592"/>
    <w:rsid w:val="00124703"/>
    <w:rsid w:val="00124806"/>
    <w:rsid w:val="00124DA7"/>
    <w:rsid w:val="00124F85"/>
    <w:rsid w:val="00125066"/>
    <w:rsid w:val="001259FB"/>
    <w:rsid w:val="00126A21"/>
    <w:rsid w:val="00127AF7"/>
    <w:rsid w:val="00130559"/>
    <w:rsid w:val="00130B50"/>
    <w:rsid w:val="0013139C"/>
    <w:rsid w:val="00131639"/>
    <w:rsid w:val="00131A2B"/>
    <w:rsid w:val="001332A5"/>
    <w:rsid w:val="001344EC"/>
    <w:rsid w:val="00135BA2"/>
    <w:rsid w:val="0013606C"/>
    <w:rsid w:val="00136650"/>
    <w:rsid w:val="00136E55"/>
    <w:rsid w:val="001374A0"/>
    <w:rsid w:val="001410ED"/>
    <w:rsid w:val="00141A50"/>
    <w:rsid w:val="0014245C"/>
    <w:rsid w:val="001426B2"/>
    <w:rsid w:val="00142ABC"/>
    <w:rsid w:val="00142AC4"/>
    <w:rsid w:val="00142EFD"/>
    <w:rsid w:val="0014342C"/>
    <w:rsid w:val="00143ED9"/>
    <w:rsid w:val="00144FA3"/>
    <w:rsid w:val="00144FCC"/>
    <w:rsid w:val="0014511A"/>
    <w:rsid w:val="00145A07"/>
    <w:rsid w:val="00146870"/>
    <w:rsid w:val="00146CB8"/>
    <w:rsid w:val="001473E6"/>
    <w:rsid w:val="001514C0"/>
    <w:rsid w:val="00152B60"/>
    <w:rsid w:val="0015325A"/>
    <w:rsid w:val="00154542"/>
    <w:rsid w:val="00155262"/>
    <w:rsid w:val="00155C74"/>
    <w:rsid w:val="00156248"/>
    <w:rsid w:val="001601C9"/>
    <w:rsid w:val="00160360"/>
    <w:rsid w:val="00163B6A"/>
    <w:rsid w:val="00165255"/>
    <w:rsid w:val="0016583A"/>
    <w:rsid w:val="00165F25"/>
    <w:rsid w:val="00170710"/>
    <w:rsid w:val="00170B3E"/>
    <w:rsid w:val="00171368"/>
    <w:rsid w:val="001718A7"/>
    <w:rsid w:val="00171E55"/>
    <w:rsid w:val="00172577"/>
    <w:rsid w:val="00172F40"/>
    <w:rsid w:val="001734F2"/>
    <w:rsid w:val="0017358F"/>
    <w:rsid w:val="00173F08"/>
    <w:rsid w:val="00173F3D"/>
    <w:rsid w:val="00174435"/>
    <w:rsid w:val="001746CC"/>
    <w:rsid w:val="00174961"/>
    <w:rsid w:val="00174A63"/>
    <w:rsid w:val="00175727"/>
    <w:rsid w:val="00176886"/>
    <w:rsid w:val="00176D9E"/>
    <w:rsid w:val="00177325"/>
    <w:rsid w:val="00177809"/>
    <w:rsid w:val="001778F7"/>
    <w:rsid w:val="00177DD4"/>
    <w:rsid w:val="00180249"/>
    <w:rsid w:val="00181973"/>
    <w:rsid w:val="00182A7F"/>
    <w:rsid w:val="00182D66"/>
    <w:rsid w:val="00184223"/>
    <w:rsid w:val="00184EE0"/>
    <w:rsid w:val="00185B5C"/>
    <w:rsid w:val="00187B09"/>
    <w:rsid w:val="00191789"/>
    <w:rsid w:val="001926BB"/>
    <w:rsid w:val="001928D2"/>
    <w:rsid w:val="001957DE"/>
    <w:rsid w:val="00197B4D"/>
    <w:rsid w:val="001A0396"/>
    <w:rsid w:val="001A04F7"/>
    <w:rsid w:val="001A1C75"/>
    <w:rsid w:val="001A376C"/>
    <w:rsid w:val="001A4A81"/>
    <w:rsid w:val="001A5545"/>
    <w:rsid w:val="001A59E5"/>
    <w:rsid w:val="001A5CE6"/>
    <w:rsid w:val="001A780E"/>
    <w:rsid w:val="001A78CF"/>
    <w:rsid w:val="001A7B2F"/>
    <w:rsid w:val="001B0EF4"/>
    <w:rsid w:val="001B153A"/>
    <w:rsid w:val="001B2320"/>
    <w:rsid w:val="001B2F28"/>
    <w:rsid w:val="001B3492"/>
    <w:rsid w:val="001B4689"/>
    <w:rsid w:val="001B6450"/>
    <w:rsid w:val="001C0010"/>
    <w:rsid w:val="001C036A"/>
    <w:rsid w:val="001C1122"/>
    <w:rsid w:val="001C261C"/>
    <w:rsid w:val="001C26D0"/>
    <w:rsid w:val="001C2F3E"/>
    <w:rsid w:val="001C4352"/>
    <w:rsid w:val="001C5221"/>
    <w:rsid w:val="001C656F"/>
    <w:rsid w:val="001C66BB"/>
    <w:rsid w:val="001C6E21"/>
    <w:rsid w:val="001C7490"/>
    <w:rsid w:val="001D05E6"/>
    <w:rsid w:val="001D1189"/>
    <w:rsid w:val="001D3D7D"/>
    <w:rsid w:val="001D43C1"/>
    <w:rsid w:val="001D4F6D"/>
    <w:rsid w:val="001D5A95"/>
    <w:rsid w:val="001D5DFB"/>
    <w:rsid w:val="001D67C7"/>
    <w:rsid w:val="001D6B98"/>
    <w:rsid w:val="001D6E4F"/>
    <w:rsid w:val="001D7836"/>
    <w:rsid w:val="001D784B"/>
    <w:rsid w:val="001E02DB"/>
    <w:rsid w:val="001E05F3"/>
    <w:rsid w:val="001E09FE"/>
    <w:rsid w:val="001E21C4"/>
    <w:rsid w:val="001E2BB9"/>
    <w:rsid w:val="001E507C"/>
    <w:rsid w:val="001E55BE"/>
    <w:rsid w:val="001E561A"/>
    <w:rsid w:val="001E7550"/>
    <w:rsid w:val="001E7D1B"/>
    <w:rsid w:val="001F08F7"/>
    <w:rsid w:val="001F0C81"/>
    <w:rsid w:val="001F1BB3"/>
    <w:rsid w:val="001F2929"/>
    <w:rsid w:val="001F2D47"/>
    <w:rsid w:val="001F3861"/>
    <w:rsid w:val="001F5A20"/>
    <w:rsid w:val="001F5D7B"/>
    <w:rsid w:val="001F7DC9"/>
    <w:rsid w:val="001F7EBF"/>
    <w:rsid w:val="002007F8"/>
    <w:rsid w:val="00200C10"/>
    <w:rsid w:val="00201B32"/>
    <w:rsid w:val="0020246E"/>
    <w:rsid w:val="00202A18"/>
    <w:rsid w:val="00202B71"/>
    <w:rsid w:val="00203604"/>
    <w:rsid w:val="00203BAE"/>
    <w:rsid w:val="00204E61"/>
    <w:rsid w:val="00206227"/>
    <w:rsid w:val="002063E2"/>
    <w:rsid w:val="00206D75"/>
    <w:rsid w:val="0020774F"/>
    <w:rsid w:val="00210306"/>
    <w:rsid w:val="00210E8A"/>
    <w:rsid w:val="00211E01"/>
    <w:rsid w:val="00212C48"/>
    <w:rsid w:val="0021398C"/>
    <w:rsid w:val="00213FE4"/>
    <w:rsid w:val="002154B5"/>
    <w:rsid w:val="00215DD7"/>
    <w:rsid w:val="002163F7"/>
    <w:rsid w:val="00217924"/>
    <w:rsid w:val="00217E4F"/>
    <w:rsid w:val="00220CAD"/>
    <w:rsid w:val="0022108A"/>
    <w:rsid w:val="00221686"/>
    <w:rsid w:val="00223AA6"/>
    <w:rsid w:val="002248FD"/>
    <w:rsid w:val="002252B8"/>
    <w:rsid w:val="00226784"/>
    <w:rsid w:val="00226B95"/>
    <w:rsid w:val="00230E4B"/>
    <w:rsid w:val="0023152D"/>
    <w:rsid w:val="00231C9B"/>
    <w:rsid w:val="00231FBA"/>
    <w:rsid w:val="00232892"/>
    <w:rsid w:val="00232DA7"/>
    <w:rsid w:val="002337F8"/>
    <w:rsid w:val="00233FB0"/>
    <w:rsid w:val="00234517"/>
    <w:rsid w:val="002345F3"/>
    <w:rsid w:val="002373F0"/>
    <w:rsid w:val="002376A7"/>
    <w:rsid w:val="0024024E"/>
    <w:rsid w:val="002411AA"/>
    <w:rsid w:val="00242E53"/>
    <w:rsid w:val="00244E96"/>
    <w:rsid w:val="00244F56"/>
    <w:rsid w:val="00245F00"/>
    <w:rsid w:val="0025079A"/>
    <w:rsid w:val="00251915"/>
    <w:rsid w:val="0025224E"/>
    <w:rsid w:val="00253388"/>
    <w:rsid w:val="00253486"/>
    <w:rsid w:val="00255A6D"/>
    <w:rsid w:val="002560C0"/>
    <w:rsid w:val="00256470"/>
    <w:rsid w:val="00256C1F"/>
    <w:rsid w:val="002574C1"/>
    <w:rsid w:val="00257AAC"/>
    <w:rsid w:val="0026089D"/>
    <w:rsid w:val="00261144"/>
    <w:rsid w:val="002611B5"/>
    <w:rsid w:val="00261AA7"/>
    <w:rsid w:val="00262F44"/>
    <w:rsid w:val="00263896"/>
    <w:rsid w:val="00264BE9"/>
    <w:rsid w:val="00264C01"/>
    <w:rsid w:val="00265B1E"/>
    <w:rsid w:val="00265CB1"/>
    <w:rsid w:val="00265CC7"/>
    <w:rsid w:val="002662EB"/>
    <w:rsid w:val="00267269"/>
    <w:rsid w:val="00267AB6"/>
    <w:rsid w:val="0027066C"/>
    <w:rsid w:val="00270697"/>
    <w:rsid w:val="00271E48"/>
    <w:rsid w:val="00272E04"/>
    <w:rsid w:val="00274561"/>
    <w:rsid w:val="00274AA2"/>
    <w:rsid w:val="002761A5"/>
    <w:rsid w:val="00276311"/>
    <w:rsid w:val="00277382"/>
    <w:rsid w:val="0028066D"/>
    <w:rsid w:val="0028072C"/>
    <w:rsid w:val="00283D7C"/>
    <w:rsid w:val="00284E43"/>
    <w:rsid w:val="00285704"/>
    <w:rsid w:val="00285795"/>
    <w:rsid w:val="00285D39"/>
    <w:rsid w:val="00286CA3"/>
    <w:rsid w:val="00287080"/>
    <w:rsid w:val="002871B5"/>
    <w:rsid w:val="002877A8"/>
    <w:rsid w:val="002879DA"/>
    <w:rsid w:val="00287E3C"/>
    <w:rsid w:val="00290011"/>
    <w:rsid w:val="00292D78"/>
    <w:rsid w:val="00295D64"/>
    <w:rsid w:val="00296161"/>
    <w:rsid w:val="00296B62"/>
    <w:rsid w:val="00296F30"/>
    <w:rsid w:val="00297D43"/>
    <w:rsid w:val="002A094C"/>
    <w:rsid w:val="002A0BAD"/>
    <w:rsid w:val="002A3CD4"/>
    <w:rsid w:val="002A4E6B"/>
    <w:rsid w:val="002A539D"/>
    <w:rsid w:val="002A6449"/>
    <w:rsid w:val="002A68A6"/>
    <w:rsid w:val="002A6EF4"/>
    <w:rsid w:val="002A76FB"/>
    <w:rsid w:val="002B0A90"/>
    <w:rsid w:val="002B1B00"/>
    <w:rsid w:val="002B1D51"/>
    <w:rsid w:val="002B2157"/>
    <w:rsid w:val="002B3A63"/>
    <w:rsid w:val="002B3C03"/>
    <w:rsid w:val="002B4567"/>
    <w:rsid w:val="002B4D70"/>
    <w:rsid w:val="002B4F48"/>
    <w:rsid w:val="002C02DF"/>
    <w:rsid w:val="002C0505"/>
    <w:rsid w:val="002C051E"/>
    <w:rsid w:val="002C0F11"/>
    <w:rsid w:val="002C26AC"/>
    <w:rsid w:val="002C2BA6"/>
    <w:rsid w:val="002C3118"/>
    <w:rsid w:val="002C3E27"/>
    <w:rsid w:val="002C3EC6"/>
    <w:rsid w:val="002C43B8"/>
    <w:rsid w:val="002C461F"/>
    <w:rsid w:val="002C568C"/>
    <w:rsid w:val="002C5A17"/>
    <w:rsid w:val="002C5B9A"/>
    <w:rsid w:val="002C6687"/>
    <w:rsid w:val="002C6C1B"/>
    <w:rsid w:val="002C6D74"/>
    <w:rsid w:val="002C7511"/>
    <w:rsid w:val="002C76BE"/>
    <w:rsid w:val="002C7E13"/>
    <w:rsid w:val="002D0688"/>
    <w:rsid w:val="002D0CF0"/>
    <w:rsid w:val="002D0F1B"/>
    <w:rsid w:val="002D3AF8"/>
    <w:rsid w:val="002D40B0"/>
    <w:rsid w:val="002D439C"/>
    <w:rsid w:val="002D5293"/>
    <w:rsid w:val="002D5341"/>
    <w:rsid w:val="002D662A"/>
    <w:rsid w:val="002D68CA"/>
    <w:rsid w:val="002D6F78"/>
    <w:rsid w:val="002E3251"/>
    <w:rsid w:val="002E3C74"/>
    <w:rsid w:val="002E4AA4"/>
    <w:rsid w:val="002E55B7"/>
    <w:rsid w:val="002E722F"/>
    <w:rsid w:val="002E7344"/>
    <w:rsid w:val="002F0105"/>
    <w:rsid w:val="002F06F3"/>
    <w:rsid w:val="002F08E0"/>
    <w:rsid w:val="002F12D3"/>
    <w:rsid w:val="002F19CE"/>
    <w:rsid w:val="002F270A"/>
    <w:rsid w:val="002F370E"/>
    <w:rsid w:val="002F55D7"/>
    <w:rsid w:val="002F69DB"/>
    <w:rsid w:val="002F6ECA"/>
    <w:rsid w:val="002F6F58"/>
    <w:rsid w:val="002F711C"/>
    <w:rsid w:val="002F7BCD"/>
    <w:rsid w:val="002F7CF0"/>
    <w:rsid w:val="00301BA8"/>
    <w:rsid w:val="00301CAF"/>
    <w:rsid w:val="00301D11"/>
    <w:rsid w:val="00301D68"/>
    <w:rsid w:val="00301FAD"/>
    <w:rsid w:val="003024E2"/>
    <w:rsid w:val="00303417"/>
    <w:rsid w:val="00304708"/>
    <w:rsid w:val="00304B53"/>
    <w:rsid w:val="00306032"/>
    <w:rsid w:val="003112E4"/>
    <w:rsid w:val="00311912"/>
    <w:rsid w:val="00312028"/>
    <w:rsid w:val="00312DE7"/>
    <w:rsid w:val="00312EA6"/>
    <w:rsid w:val="00313088"/>
    <w:rsid w:val="00313828"/>
    <w:rsid w:val="0031386A"/>
    <w:rsid w:val="003140C1"/>
    <w:rsid w:val="0031425F"/>
    <w:rsid w:val="00315164"/>
    <w:rsid w:val="003153B6"/>
    <w:rsid w:val="00316322"/>
    <w:rsid w:val="00320092"/>
    <w:rsid w:val="00320D22"/>
    <w:rsid w:val="00321D00"/>
    <w:rsid w:val="00323734"/>
    <w:rsid w:val="00323AAD"/>
    <w:rsid w:val="00323B6F"/>
    <w:rsid w:val="003247DB"/>
    <w:rsid w:val="0032485E"/>
    <w:rsid w:val="003250F3"/>
    <w:rsid w:val="00325622"/>
    <w:rsid w:val="00325702"/>
    <w:rsid w:val="003261C0"/>
    <w:rsid w:val="0032628A"/>
    <w:rsid w:val="003274E8"/>
    <w:rsid w:val="003277D1"/>
    <w:rsid w:val="0033074F"/>
    <w:rsid w:val="00330BF0"/>
    <w:rsid w:val="003328AD"/>
    <w:rsid w:val="00332948"/>
    <w:rsid w:val="0033355D"/>
    <w:rsid w:val="00333598"/>
    <w:rsid w:val="003338AE"/>
    <w:rsid w:val="00334533"/>
    <w:rsid w:val="00334634"/>
    <w:rsid w:val="00335659"/>
    <w:rsid w:val="00335B53"/>
    <w:rsid w:val="0033716E"/>
    <w:rsid w:val="00341174"/>
    <w:rsid w:val="003416E2"/>
    <w:rsid w:val="00342DD8"/>
    <w:rsid w:val="003434B2"/>
    <w:rsid w:val="003435AE"/>
    <w:rsid w:val="003436CE"/>
    <w:rsid w:val="0034594E"/>
    <w:rsid w:val="00345CF3"/>
    <w:rsid w:val="003478B0"/>
    <w:rsid w:val="00350943"/>
    <w:rsid w:val="003524FE"/>
    <w:rsid w:val="00352CBD"/>
    <w:rsid w:val="00352FD1"/>
    <w:rsid w:val="00354434"/>
    <w:rsid w:val="00355859"/>
    <w:rsid w:val="00355968"/>
    <w:rsid w:val="00355F69"/>
    <w:rsid w:val="0035711A"/>
    <w:rsid w:val="003575E9"/>
    <w:rsid w:val="00357C70"/>
    <w:rsid w:val="00360121"/>
    <w:rsid w:val="00360B54"/>
    <w:rsid w:val="003623F5"/>
    <w:rsid w:val="003626DF"/>
    <w:rsid w:val="003629A4"/>
    <w:rsid w:val="003641FE"/>
    <w:rsid w:val="00365378"/>
    <w:rsid w:val="00365558"/>
    <w:rsid w:val="00367726"/>
    <w:rsid w:val="00367D29"/>
    <w:rsid w:val="003705D8"/>
    <w:rsid w:val="00370F36"/>
    <w:rsid w:val="00371572"/>
    <w:rsid w:val="00371D1B"/>
    <w:rsid w:val="00372C9A"/>
    <w:rsid w:val="00373904"/>
    <w:rsid w:val="00374831"/>
    <w:rsid w:val="0037547C"/>
    <w:rsid w:val="003759B3"/>
    <w:rsid w:val="003760BC"/>
    <w:rsid w:val="003768DB"/>
    <w:rsid w:val="0037702B"/>
    <w:rsid w:val="0037725E"/>
    <w:rsid w:val="003806D3"/>
    <w:rsid w:val="00382551"/>
    <w:rsid w:val="00382B11"/>
    <w:rsid w:val="00382DF2"/>
    <w:rsid w:val="003840DB"/>
    <w:rsid w:val="00385750"/>
    <w:rsid w:val="00385E84"/>
    <w:rsid w:val="00386589"/>
    <w:rsid w:val="0038669D"/>
    <w:rsid w:val="0038791E"/>
    <w:rsid w:val="00387BD5"/>
    <w:rsid w:val="003914D2"/>
    <w:rsid w:val="0039251E"/>
    <w:rsid w:val="00392541"/>
    <w:rsid w:val="00392E78"/>
    <w:rsid w:val="00394507"/>
    <w:rsid w:val="00394FF6"/>
    <w:rsid w:val="003951CE"/>
    <w:rsid w:val="00395516"/>
    <w:rsid w:val="003A0150"/>
    <w:rsid w:val="003A072C"/>
    <w:rsid w:val="003A10FC"/>
    <w:rsid w:val="003A15DD"/>
    <w:rsid w:val="003A1B65"/>
    <w:rsid w:val="003A1F34"/>
    <w:rsid w:val="003A217E"/>
    <w:rsid w:val="003A2661"/>
    <w:rsid w:val="003A38B8"/>
    <w:rsid w:val="003A3CBB"/>
    <w:rsid w:val="003B10D8"/>
    <w:rsid w:val="003B1BAD"/>
    <w:rsid w:val="003B22A3"/>
    <w:rsid w:val="003B232E"/>
    <w:rsid w:val="003B291D"/>
    <w:rsid w:val="003B2999"/>
    <w:rsid w:val="003B2D15"/>
    <w:rsid w:val="003B4ABF"/>
    <w:rsid w:val="003B4BD1"/>
    <w:rsid w:val="003B5B1A"/>
    <w:rsid w:val="003B6970"/>
    <w:rsid w:val="003B6EBA"/>
    <w:rsid w:val="003C01DA"/>
    <w:rsid w:val="003C05DA"/>
    <w:rsid w:val="003C30AC"/>
    <w:rsid w:val="003C379F"/>
    <w:rsid w:val="003C3BD7"/>
    <w:rsid w:val="003C3EF1"/>
    <w:rsid w:val="003C43A1"/>
    <w:rsid w:val="003C6A12"/>
    <w:rsid w:val="003C6AB5"/>
    <w:rsid w:val="003C6B9E"/>
    <w:rsid w:val="003C6EBE"/>
    <w:rsid w:val="003C7A12"/>
    <w:rsid w:val="003D1AC0"/>
    <w:rsid w:val="003D3510"/>
    <w:rsid w:val="003D3FDC"/>
    <w:rsid w:val="003D55C5"/>
    <w:rsid w:val="003D603E"/>
    <w:rsid w:val="003D6642"/>
    <w:rsid w:val="003D6746"/>
    <w:rsid w:val="003D69B1"/>
    <w:rsid w:val="003D73EA"/>
    <w:rsid w:val="003D74CD"/>
    <w:rsid w:val="003D7E2B"/>
    <w:rsid w:val="003D7F20"/>
    <w:rsid w:val="003E045A"/>
    <w:rsid w:val="003E0E51"/>
    <w:rsid w:val="003E0F51"/>
    <w:rsid w:val="003E0F5E"/>
    <w:rsid w:val="003E1031"/>
    <w:rsid w:val="003E190A"/>
    <w:rsid w:val="003E2682"/>
    <w:rsid w:val="003E3900"/>
    <w:rsid w:val="003E514E"/>
    <w:rsid w:val="003E698D"/>
    <w:rsid w:val="003F0682"/>
    <w:rsid w:val="003F0937"/>
    <w:rsid w:val="003F1FCF"/>
    <w:rsid w:val="003F20CE"/>
    <w:rsid w:val="003F2DA2"/>
    <w:rsid w:val="003F3C51"/>
    <w:rsid w:val="003F5717"/>
    <w:rsid w:val="003F62A8"/>
    <w:rsid w:val="003F65B0"/>
    <w:rsid w:val="00400185"/>
    <w:rsid w:val="00400795"/>
    <w:rsid w:val="0040095C"/>
    <w:rsid w:val="00400B8B"/>
    <w:rsid w:val="00400E90"/>
    <w:rsid w:val="00401CF0"/>
    <w:rsid w:val="004024DB"/>
    <w:rsid w:val="00402AE0"/>
    <w:rsid w:val="00402E00"/>
    <w:rsid w:val="004043F5"/>
    <w:rsid w:val="00405EDB"/>
    <w:rsid w:val="004070EB"/>
    <w:rsid w:val="004079FE"/>
    <w:rsid w:val="00411DC3"/>
    <w:rsid w:val="0041235B"/>
    <w:rsid w:val="00412DDE"/>
    <w:rsid w:val="00414361"/>
    <w:rsid w:val="0041454D"/>
    <w:rsid w:val="004146C1"/>
    <w:rsid w:val="004151A5"/>
    <w:rsid w:val="00415EC6"/>
    <w:rsid w:val="00415F5C"/>
    <w:rsid w:val="0041673C"/>
    <w:rsid w:val="00416F9D"/>
    <w:rsid w:val="00416FA4"/>
    <w:rsid w:val="00417F91"/>
    <w:rsid w:val="004213C1"/>
    <w:rsid w:val="004231CA"/>
    <w:rsid w:val="00427522"/>
    <w:rsid w:val="004306E2"/>
    <w:rsid w:val="00430A84"/>
    <w:rsid w:val="00430F9A"/>
    <w:rsid w:val="00432719"/>
    <w:rsid w:val="004334B7"/>
    <w:rsid w:val="0043496E"/>
    <w:rsid w:val="00434C36"/>
    <w:rsid w:val="00435AB2"/>
    <w:rsid w:val="00436B68"/>
    <w:rsid w:val="0043750F"/>
    <w:rsid w:val="004403E1"/>
    <w:rsid w:val="00441548"/>
    <w:rsid w:val="0044412B"/>
    <w:rsid w:val="00445A89"/>
    <w:rsid w:val="00447127"/>
    <w:rsid w:val="00447812"/>
    <w:rsid w:val="0044787A"/>
    <w:rsid w:val="00447B72"/>
    <w:rsid w:val="004513E4"/>
    <w:rsid w:val="004514BE"/>
    <w:rsid w:val="0045178B"/>
    <w:rsid w:val="004517A5"/>
    <w:rsid w:val="0045180A"/>
    <w:rsid w:val="004519C9"/>
    <w:rsid w:val="00452FDA"/>
    <w:rsid w:val="00453F77"/>
    <w:rsid w:val="00454B35"/>
    <w:rsid w:val="00454B4C"/>
    <w:rsid w:val="004551FC"/>
    <w:rsid w:val="00455C88"/>
    <w:rsid w:val="00455ECA"/>
    <w:rsid w:val="004563B0"/>
    <w:rsid w:val="00456556"/>
    <w:rsid w:val="00456996"/>
    <w:rsid w:val="0045738A"/>
    <w:rsid w:val="00457BAC"/>
    <w:rsid w:val="00460676"/>
    <w:rsid w:val="0046132B"/>
    <w:rsid w:val="0046162C"/>
    <w:rsid w:val="00462787"/>
    <w:rsid w:val="004648D2"/>
    <w:rsid w:val="004656F5"/>
    <w:rsid w:val="004665CB"/>
    <w:rsid w:val="004665FC"/>
    <w:rsid w:val="00466EBD"/>
    <w:rsid w:val="00470645"/>
    <w:rsid w:val="00470C0B"/>
    <w:rsid w:val="00471DA4"/>
    <w:rsid w:val="004720C9"/>
    <w:rsid w:val="0047240B"/>
    <w:rsid w:val="00472D1B"/>
    <w:rsid w:val="0047354A"/>
    <w:rsid w:val="00474A2C"/>
    <w:rsid w:val="00474A41"/>
    <w:rsid w:val="00474E67"/>
    <w:rsid w:val="00476649"/>
    <w:rsid w:val="00481069"/>
    <w:rsid w:val="00483385"/>
    <w:rsid w:val="00483EF7"/>
    <w:rsid w:val="00484B12"/>
    <w:rsid w:val="00484F19"/>
    <w:rsid w:val="004852C4"/>
    <w:rsid w:val="004855C7"/>
    <w:rsid w:val="00485683"/>
    <w:rsid w:val="00485CB4"/>
    <w:rsid w:val="00487388"/>
    <w:rsid w:val="004906E2"/>
    <w:rsid w:val="00490987"/>
    <w:rsid w:val="00490C0D"/>
    <w:rsid w:val="004918B6"/>
    <w:rsid w:val="00491C41"/>
    <w:rsid w:val="00491D65"/>
    <w:rsid w:val="004921BF"/>
    <w:rsid w:val="00492C97"/>
    <w:rsid w:val="00492D9B"/>
    <w:rsid w:val="00497652"/>
    <w:rsid w:val="00497E97"/>
    <w:rsid w:val="004A07E4"/>
    <w:rsid w:val="004A11BB"/>
    <w:rsid w:val="004A3A9B"/>
    <w:rsid w:val="004A48A6"/>
    <w:rsid w:val="004A5C4B"/>
    <w:rsid w:val="004A7399"/>
    <w:rsid w:val="004A74E1"/>
    <w:rsid w:val="004A76FC"/>
    <w:rsid w:val="004B2645"/>
    <w:rsid w:val="004B3314"/>
    <w:rsid w:val="004B4CDB"/>
    <w:rsid w:val="004B59AB"/>
    <w:rsid w:val="004B69B2"/>
    <w:rsid w:val="004B6FA1"/>
    <w:rsid w:val="004B713A"/>
    <w:rsid w:val="004C1F0C"/>
    <w:rsid w:val="004C25BC"/>
    <w:rsid w:val="004C3321"/>
    <w:rsid w:val="004C3387"/>
    <w:rsid w:val="004C34D3"/>
    <w:rsid w:val="004C3BF6"/>
    <w:rsid w:val="004C3DDB"/>
    <w:rsid w:val="004C458D"/>
    <w:rsid w:val="004C4930"/>
    <w:rsid w:val="004C50F6"/>
    <w:rsid w:val="004C5F81"/>
    <w:rsid w:val="004C6BB2"/>
    <w:rsid w:val="004C6E2D"/>
    <w:rsid w:val="004C7447"/>
    <w:rsid w:val="004D1D18"/>
    <w:rsid w:val="004D2028"/>
    <w:rsid w:val="004D3147"/>
    <w:rsid w:val="004D46BA"/>
    <w:rsid w:val="004D521D"/>
    <w:rsid w:val="004D563B"/>
    <w:rsid w:val="004D7D88"/>
    <w:rsid w:val="004D7DB0"/>
    <w:rsid w:val="004E05DC"/>
    <w:rsid w:val="004E097C"/>
    <w:rsid w:val="004E0E37"/>
    <w:rsid w:val="004E506E"/>
    <w:rsid w:val="004E5576"/>
    <w:rsid w:val="004E6B02"/>
    <w:rsid w:val="004F022D"/>
    <w:rsid w:val="004F0A0C"/>
    <w:rsid w:val="004F0ACF"/>
    <w:rsid w:val="004F0E23"/>
    <w:rsid w:val="004F1203"/>
    <w:rsid w:val="004F12FE"/>
    <w:rsid w:val="004F1652"/>
    <w:rsid w:val="004F17C8"/>
    <w:rsid w:val="004F1EF5"/>
    <w:rsid w:val="004F2AC2"/>
    <w:rsid w:val="004F2F2F"/>
    <w:rsid w:val="004F3C54"/>
    <w:rsid w:val="004F3E76"/>
    <w:rsid w:val="004F4606"/>
    <w:rsid w:val="004F4831"/>
    <w:rsid w:val="004F513D"/>
    <w:rsid w:val="004F6229"/>
    <w:rsid w:val="004F71D7"/>
    <w:rsid w:val="00502534"/>
    <w:rsid w:val="0050269D"/>
    <w:rsid w:val="0050478D"/>
    <w:rsid w:val="00504925"/>
    <w:rsid w:val="00506EB4"/>
    <w:rsid w:val="00507499"/>
    <w:rsid w:val="00507A17"/>
    <w:rsid w:val="00510084"/>
    <w:rsid w:val="005102DA"/>
    <w:rsid w:val="00510566"/>
    <w:rsid w:val="005117B9"/>
    <w:rsid w:val="005128F9"/>
    <w:rsid w:val="0051375B"/>
    <w:rsid w:val="005139E2"/>
    <w:rsid w:val="00514029"/>
    <w:rsid w:val="0051403A"/>
    <w:rsid w:val="00514A48"/>
    <w:rsid w:val="00515533"/>
    <w:rsid w:val="00515FF6"/>
    <w:rsid w:val="00516352"/>
    <w:rsid w:val="005165F3"/>
    <w:rsid w:val="0051751E"/>
    <w:rsid w:val="00517652"/>
    <w:rsid w:val="00517E2E"/>
    <w:rsid w:val="005201BA"/>
    <w:rsid w:val="00522D9A"/>
    <w:rsid w:val="0052332C"/>
    <w:rsid w:val="00523B4C"/>
    <w:rsid w:val="00524430"/>
    <w:rsid w:val="00524847"/>
    <w:rsid w:val="00525121"/>
    <w:rsid w:val="00526734"/>
    <w:rsid w:val="00526B06"/>
    <w:rsid w:val="005270F5"/>
    <w:rsid w:val="00530182"/>
    <w:rsid w:val="00530CB3"/>
    <w:rsid w:val="00530F75"/>
    <w:rsid w:val="005310DD"/>
    <w:rsid w:val="00531268"/>
    <w:rsid w:val="0053236A"/>
    <w:rsid w:val="00532A45"/>
    <w:rsid w:val="00533B15"/>
    <w:rsid w:val="00533D83"/>
    <w:rsid w:val="00533E5A"/>
    <w:rsid w:val="00533EEE"/>
    <w:rsid w:val="00534E86"/>
    <w:rsid w:val="00534F43"/>
    <w:rsid w:val="00536DED"/>
    <w:rsid w:val="0053765E"/>
    <w:rsid w:val="00537C2F"/>
    <w:rsid w:val="0054068B"/>
    <w:rsid w:val="005407D9"/>
    <w:rsid w:val="00540F29"/>
    <w:rsid w:val="00541779"/>
    <w:rsid w:val="00542C54"/>
    <w:rsid w:val="00543000"/>
    <w:rsid w:val="00544060"/>
    <w:rsid w:val="00545F16"/>
    <w:rsid w:val="00546224"/>
    <w:rsid w:val="00547BCF"/>
    <w:rsid w:val="00547DA5"/>
    <w:rsid w:val="00550879"/>
    <w:rsid w:val="00550967"/>
    <w:rsid w:val="00550B08"/>
    <w:rsid w:val="00550C48"/>
    <w:rsid w:val="00551712"/>
    <w:rsid w:val="0055187C"/>
    <w:rsid w:val="0055339A"/>
    <w:rsid w:val="00553744"/>
    <w:rsid w:val="005539C5"/>
    <w:rsid w:val="00553E73"/>
    <w:rsid w:val="0055561E"/>
    <w:rsid w:val="00555F6A"/>
    <w:rsid w:val="005562CA"/>
    <w:rsid w:val="00556666"/>
    <w:rsid w:val="00556E28"/>
    <w:rsid w:val="00557D7C"/>
    <w:rsid w:val="005615E0"/>
    <w:rsid w:val="0056195B"/>
    <w:rsid w:val="00561C43"/>
    <w:rsid w:val="00562BC9"/>
    <w:rsid w:val="0056377D"/>
    <w:rsid w:val="00564864"/>
    <w:rsid w:val="00564B88"/>
    <w:rsid w:val="00564F9F"/>
    <w:rsid w:val="00565C31"/>
    <w:rsid w:val="0056706A"/>
    <w:rsid w:val="00567AA3"/>
    <w:rsid w:val="00567CAE"/>
    <w:rsid w:val="00567D60"/>
    <w:rsid w:val="00570A8A"/>
    <w:rsid w:val="00570CE2"/>
    <w:rsid w:val="00570EF1"/>
    <w:rsid w:val="00571490"/>
    <w:rsid w:val="00571ADE"/>
    <w:rsid w:val="00572230"/>
    <w:rsid w:val="00574333"/>
    <w:rsid w:val="00575607"/>
    <w:rsid w:val="00576106"/>
    <w:rsid w:val="00576ED7"/>
    <w:rsid w:val="00580E4A"/>
    <w:rsid w:val="00581492"/>
    <w:rsid w:val="0058155E"/>
    <w:rsid w:val="00582137"/>
    <w:rsid w:val="0058218A"/>
    <w:rsid w:val="00582F39"/>
    <w:rsid w:val="005831A6"/>
    <w:rsid w:val="005839DF"/>
    <w:rsid w:val="0058424A"/>
    <w:rsid w:val="00584465"/>
    <w:rsid w:val="00584830"/>
    <w:rsid w:val="00585AD2"/>
    <w:rsid w:val="00585BC4"/>
    <w:rsid w:val="005867C0"/>
    <w:rsid w:val="0058687D"/>
    <w:rsid w:val="00587A96"/>
    <w:rsid w:val="00587B54"/>
    <w:rsid w:val="00587BE1"/>
    <w:rsid w:val="00587F55"/>
    <w:rsid w:val="00590012"/>
    <w:rsid w:val="00590746"/>
    <w:rsid w:val="00591D12"/>
    <w:rsid w:val="005921DA"/>
    <w:rsid w:val="0059284D"/>
    <w:rsid w:val="005929D5"/>
    <w:rsid w:val="005935AD"/>
    <w:rsid w:val="00593EF1"/>
    <w:rsid w:val="00594058"/>
    <w:rsid w:val="0059452F"/>
    <w:rsid w:val="0059522A"/>
    <w:rsid w:val="005962E7"/>
    <w:rsid w:val="00596A7F"/>
    <w:rsid w:val="005A2128"/>
    <w:rsid w:val="005A2611"/>
    <w:rsid w:val="005A3A92"/>
    <w:rsid w:val="005A408D"/>
    <w:rsid w:val="005A4889"/>
    <w:rsid w:val="005A5574"/>
    <w:rsid w:val="005A5783"/>
    <w:rsid w:val="005A7063"/>
    <w:rsid w:val="005A7CAF"/>
    <w:rsid w:val="005A7E4C"/>
    <w:rsid w:val="005B02F6"/>
    <w:rsid w:val="005B236C"/>
    <w:rsid w:val="005B2E41"/>
    <w:rsid w:val="005B4AAB"/>
    <w:rsid w:val="005B4B41"/>
    <w:rsid w:val="005B4D08"/>
    <w:rsid w:val="005B6AC1"/>
    <w:rsid w:val="005B796A"/>
    <w:rsid w:val="005B7DB3"/>
    <w:rsid w:val="005C3355"/>
    <w:rsid w:val="005C3BA9"/>
    <w:rsid w:val="005C694E"/>
    <w:rsid w:val="005C71DA"/>
    <w:rsid w:val="005C75D3"/>
    <w:rsid w:val="005C7937"/>
    <w:rsid w:val="005C7CF2"/>
    <w:rsid w:val="005D08E3"/>
    <w:rsid w:val="005D0ED1"/>
    <w:rsid w:val="005D1071"/>
    <w:rsid w:val="005D12BC"/>
    <w:rsid w:val="005D265E"/>
    <w:rsid w:val="005D37A9"/>
    <w:rsid w:val="005D3AB0"/>
    <w:rsid w:val="005D3BAE"/>
    <w:rsid w:val="005D3FF9"/>
    <w:rsid w:val="005D427D"/>
    <w:rsid w:val="005D57B3"/>
    <w:rsid w:val="005D5EAF"/>
    <w:rsid w:val="005D6CF0"/>
    <w:rsid w:val="005D7990"/>
    <w:rsid w:val="005E0FCC"/>
    <w:rsid w:val="005E1723"/>
    <w:rsid w:val="005E25F7"/>
    <w:rsid w:val="005E2A74"/>
    <w:rsid w:val="005E38F4"/>
    <w:rsid w:val="005E3ED2"/>
    <w:rsid w:val="005E42EF"/>
    <w:rsid w:val="005E442A"/>
    <w:rsid w:val="005E5FFB"/>
    <w:rsid w:val="005E610E"/>
    <w:rsid w:val="005E6540"/>
    <w:rsid w:val="005E7371"/>
    <w:rsid w:val="005F01F6"/>
    <w:rsid w:val="005F09B2"/>
    <w:rsid w:val="005F0DFE"/>
    <w:rsid w:val="005F1495"/>
    <w:rsid w:val="005F24ED"/>
    <w:rsid w:val="005F3695"/>
    <w:rsid w:val="005F48C5"/>
    <w:rsid w:val="005F4D46"/>
    <w:rsid w:val="005F5631"/>
    <w:rsid w:val="005F5657"/>
    <w:rsid w:val="005F5CB8"/>
    <w:rsid w:val="005F64C3"/>
    <w:rsid w:val="005F6F89"/>
    <w:rsid w:val="005F7072"/>
    <w:rsid w:val="005F7F0F"/>
    <w:rsid w:val="00601BCC"/>
    <w:rsid w:val="00602FF2"/>
    <w:rsid w:val="006047AE"/>
    <w:rsid w:val="0060499C"/>
    <w:rsid w:val="00606088"/>
    <w:rsid w:val="00606F76"/>
    <w:rsid w:val="00607A92"/>
    <w:rsid w:val="0061027A"/>
    <w:rsid w:val="0061082B"/>
    <w:rsid w:val="00611ABC"/>
    <w:rsid w:val="00612AE6"/>
    <w:rsid w:val="0061475C"/>
    <w:rsid w:val="00615053"/>
    <w:rsid w:val="00615C96"/>
    <w:rsid w:val="00615CB4"/>
    <w:rsid w:val="00615FCD"/>
    <w:rsid w:val="0061659C"/>
    <w:rsid w:val="00617192"/>
    <w:rsid w:val="0061762F"/>
    <w:rsid w:val="00620B0E"/>
    <w:rsid w:val="00620CB9"/>
    <w:rsid w:val="0062127F"/>
    <w:rsid w:val="0062136C"/>
    <w:rsid w:val="00621CA4"/>
    <w:rsid w:val="00621DC7"/>
    <w:rsid w:val="00622706"/>
    <w:rsid w:val="0062400D"/>
    <w:rsid w:val="006249C6"/>
    <w:rsid w:val="0062535C"/>
    <w:rsid w:val="00625946"/>
    <w:rsid w:val="0062750C"/>
    <w:rsid w:val="00627641"/>
    <w:rsid w:val="00627D64"/>
    <w:rsid w:val="00627F09"/>
    <w:rsid w:val="006308BB"/>
    <w:rsid w:val="00630E74"/>
    <w:rsid w:val="00631AEC"/>
    <w:rsid w:val="006348EC"/>
    <w:rsid w:val="00636A21"/>
    <w:rsid w:val="00636B0B"/>
    <w:rsid w:val="006375C4"/>
    <w:rsid w:val="0064188F"/>
    <w:rsid w:val="00641E56"/>
    <w:rsid w:val="00641F75"/>
    <w:rsid w:val="006429D2"/>
    <w:rsid w:val="006433CE"/>
    <w:rsid w:val="006436E6"/>
    <w:rsid w:val="00643731"/>
    <w:rsid w:val="006445A9"/>
    <w:rsid w:val="0064545D"/>
    <w:rsid w:val="00646AFA"/>
    <w:rsid w:val="00647CA0"/>
    <w:rsid w:val="006509C0"/>
    <w:rsid w:val="00651AA9"/>
    <w:rsid w:val="00652C4E"/>
    <w:rsid w:val="00653033"/>
    <w:rsid w:val="00653854"/>
    <w:rsid w:val="00654E91"/>
    <w:rsid w:val="0065578B"/>
    <w:rsid w:val="006557F5"/>
    <w:rsid w:val="00656071"/>
    <w:rsid w:val="006567F7"/>
    <w:rsid w:val="006604DD"/>
    <w:rsid w:val="00662595"/>
    <w:rsid w:val="0066382C"/>
    <w:rsid w:val="00664C94"/>
    <w:rsid w:val="0066503A"/>
    <w:rsid w:val="00666DBD"/>
    <w:rsid w:val="00667713"/>
    <w:rsid w:val="00667B3D"/>
    <w:rsid w:val="00671A99"/>
    <w:rsid w:val="00672368"/>
    <w:rsid w:val="006725E1"/>
    <w:rsid w:val="00672818"/>
    <w:rsid w:val="00672F21"/>
    <w:rsid w:val="00673322"/>
    <w:rsid w:val="00673576"/>
    <w:rsid w:val="00673CE5"/>
    <w:rsid w:val="00673D45"/>
    <w:rsid w:val="006759F3"/>
    <w:rsid w:val="006760A0"/>
    <w:rsid w:val="00680447"/>
    <w:rsid w:val="00682FEF"/>
    <w:rsid w:val="00683E64"/>
    <w:rsid w:val="006842B6"/>
    <w:rsid w:val="00684403"/>
    <w:rsid w:val="0068486F"/>
    <w:rsid w:val="00684FB8"/>
    <w:rsid w:val="00685A21"/>
    <w:rsid w:val="00687948"/>
    <w:rsid w:val="00687D53"/>
    <w:rsid w:val="006902F0"/>
    <w:rsid w:val="00692387"/>
    <w:rsid w:val="006923B9"/>
    <w:rsid w:val="0069294A"/>
    <w:rsid w:val="0069323A"/>
    <w:rsid w:val="0069415E"/>
    <w:rsid w:val="0069436E"/>
    <w:rsid w:val="00695A78"/>
    <w:rsid w:val="006962C7"/>
    <w:rsid w:val="00696CF8"/>
    <w:rsid w:val="0069792E"/>
    <w:rsid w:val="00697F71"/>
    <w:rsid w:val="006A08C5"/>
    <w:rsid w:val="006A2145"/>
    <w:rsid w:val="006A3CA2"/>
    <w:rsid w:val="006A3D6C"/>
    <w:rsid w:val="006A3D7F"/>
    <w:rsid w:val="006A5033"/>
    <w:rsid w:val="006A5162"/>
    <w:rsid w:val="006A5899"/>
    <w:rsid w:val="006A6740"/>
    <w:rsid w:val="006A6A1A"/>
    <w:rsid w:val="006A6B91"/>
    <w:rsid w:val="006A6BC5"/>
    <w:rsid w:val="006A774E"/>
    <w:rsid w:val="006B15AB"/>
    <w:rsid w:val="006B15FB"/>
    <w:rsid w:val="006B1E87"/>
    <w:rsid w:val="006B252B"/>
    <w:rsid w:val="006B258E"/>
    <w:rsid w:val="006B55BA"/>
    <w:rsid w:val="006B6338"/>
    <w:rsid w:val="006B72FD"/>
    <w:rsid w:val="006B75C1"/>
    <w:rsid w:val="006B777B"/>
    <w:rsid w:val="006B7FDE"/>
    <w:rsid w:val="006C0B11"/>
    <w:rsid w:val="006C10FE"/>
    <w:rsid w:val="006C2FE0"/>
    <w:rsid w:val="006C4C98"/>
    <w:rsid w:val="006C5BB5"/>
    <w:rsid w:val="006C6054"/>
    <w:rsid w:val="006C678F"/>
    <w:rsid w:val="006C6AD0"/>
    <w:rsid w:val="006C709E"/>
    <w:rsid w:val="006C7877"/>
    <w:rsid w:val="006D0362"/>
    <w:rsid w:val="006D0671"/>
    <w:rsid w:val="006D0F49"/>
    <w:rsid w:val="006D2F69"/>
    <w:rsid w:val="006D3146"/>
    <w:rsid w:val="006D31B2"/>
    <w:rsid w:val="006D3335"/>
    <w:rsid w:val="006D3913"/>
    <w:rsid w:val="006D3AFE"/>
    <w:rsid w:val="006D4AB5"/>
    <w:rsid w:val="006D5605"/>
    <w:rsid w:val="006E07AF"/>
    <w:rsid w:val="006E0D19"/>
    <w:rsid w:val="006E1B67"/>
    <w:rsid w:val="006E1CFE"/>
    <w:rsid w:val="006E1F7D"/>
    <w:rsid w:val="006E323D"/>
    <w:rsid w:val="006E42F0"/>
    <w:rsid w:val="006E592A"/>
    <w:rsid w:val="006E5A84"/>
    <w:rsid w:val="006E6B08"/>
    <w:rsid w:val="006E6C09"/>
    <w:rsid w:val="006E7488"/>
    <w:rsid w:val="006E7F7D"/>
    <w:rsid w:val="006F05D9"/>
    <w:rsid w:val="006F14E4"/>
    <w:rsid w:val="006F1AF8"/>
    <w:rsid w:val="006F2371"/>
    <w:rsid w:val="006F3E5A"/>
    <w:rsid w:val="006F4717"/>
    <w:rsid w:val="006F4CAC"/>
    <w:rsid w:val="006F50F1"/>
    <w:rsid w:val="006F5E1D"/>
    <w:rsid w:val="006F62F5"/>
    <w:rsid w:val="006F6B7C"/>
    <w:rsid w:val="00700CB3"/>
    <w:rsid w:val="00702327"/>
    <w:rsid w:val="007025A6"/>
    <w:rsid w:val="00705DDA"/>
    <w:rsid w:val="007069AD"/>
    <w:rsid w:val="00706A3E"/>
    <w:rsid w:val="007073F0"/>
    <w:rsid w:val="00707750"/>
    <w:rsid w:val="00707E53"/>
    <w:rsid w:val="00710BA9"/>
    <w:rsid w:val="00710D9A"/>
    <w:rsid w:val="0071153A"/>
    <w:rsid w:val="00711896"/>
    <w:rsid w:val="00712646"/>
    <w:rsid w:val="00712C76"/>
    <w:rsid w:val="00713A9B"/>
    <w:rsid w:val="00713B48"/>
    <w:rsid w:val="0071465F"/>
    <w:rsid w:val="00715A1D"/>
    <w:rsid w:val="007168E9"/>
    <w:rsid w:val="00720208"/>
    <w:rsid w:val="007211C0"/>
    <w:rsid w:val="00722C3E"/>
    <w:rsid w:val="00723DF2"/>
    <w:rsid w:val="00724930"/>
    <w:rsid w:val="00724A5C"/>
    <w:rsid w:val="00725DE9"/>
    <w:rsid w:val="007270AD"/>
    <w:rsid w:val="007277F3"/>
    <w:rsid w:val="00727A06"/>
    <w:rsid w:val="00727AD4"/>
    <w:rsid w:val="00730775"/>
    <w:rsid w:val="00732702"/>
    <w:rsid w:val="00732A35"/>
    <w:rsid w:val="00737741"/>
    <w:rsid w:val="00737C1E"/>
    <w:rsid w:val="00742B45"/>
    <w:rsid w:val="00742D2D"/>
    <w:rsid w:val="00744013"/>
    <w:rsid w:val="00746A4B"/>
    <w:rsid w:val="00747260"/>
    <w:rsid w:val="00747B09"/>
    <w:rsid w:val="0075269F"/>
    <w:rsid w:val="00752703"/>
    <w:rsid w:val="00754A87"/>
    <w:rsid w:val="00755320"/>
    <w:rsid w:val="00756D41"/>
    <w:rsid w:val="007601C6"/>
    <w:rsid w:val="0076171C"/>
    <w:rsid w:val="00764D0F"/>
    <w:rsid w:val="0076686F"/>
    <w:rsid w:val="00767300"/>
    <w:rsid w:val="007677F9"/>
    <w:rsid w:val="00770921"/>
    <w:rsid w:val="00771148"/>
    <w:rsid w:val="007711B8"/>
    <w:rsid w:val="00771672"/>
    <w:rsid w:val="00771960"/>
    <w:rsid w:val="00772006"/>
    <w:rsid w:val="00773087"/>
    <w:rsid w:val="00774231"/>
    <w:rsid w:val="0077441A"/>
    <w:rsid w:val="00774882"/>
    <w:rsid w:val="00774BC3"/>
    <w:rsid w:val="00775137"/>
    <w:rsid w:val="007758C5"/>
    <w:rsid w:val="00775E81"/>
    <w:rsid w:val="0077713E"/>
    <w:rsid w:val="00780796"/>
    <w:rsid w:val="00780B68"/>
    <w:rsid w:val="00781F4A"/>
    <w:rsid w:val="007825AA"/>
    <w:rsid w:val="00782928"/>
    <w:rsid w:val="00783FC3"/>
    <w:rsid w:val="007844D9"/>
    <w:rsid w:val="007858F4"/>
    <w:rsid w:val="00785EAA"/>
    <w:rsid w:val="00786D53"/>
    <w:rsid w:val="007878B2"/>
    <w:rsid w:val="0079419D"/>
    <w:rsid w:val="00794799"/>
    <w:rsid w:val="0079592C"/>
    <w:rsid w:val="00796370"/>
    <w:rsid w:val="00796B16"/>
    <w:rsid w:val="0079728D"/>
    <w:rsid w:val="00797968"/>
    <w:rsid w:val="00797CCD"/>
    <w:rsid w:val="007A1F86"/>
    <w:rsid w:val="007A41A8"/>
    <w:rsid w:val="007A478E"/>
    <w:rsid w:val="007A5D68"/>
    <w:rsid w:val="007A6D84"/>
    <w:rsid w:val="007A73ED"/>
    <w:rsid w:val="007B0E77"/>
    <w:rsid w:val="007B154D"/>
    <w:rsid w:val="007B274D"/>
    <w:rsid w:val="007B2DFB"/>
    <w:rsid w:val="007B329A"/>
    <w:rsid w:val="007B3D74"/>
    <w:rsid w:val="007B4691"/>
    <w:rsid w:val="007B46F7"/>
    <w:rsid w:val="007B57EF"/>
    <w:rsid w:val="007B5CAD"/>
    <w:rsid w:val="007B61B4"/>
    <w:rsid w:val="007C0E6C"/>
    <w:rsid w:val="007C10A2"/>
    <w:rsid w:val="007C1A03"/>
    <w:rsid w:val="007C1C00"/>
    <w:rsid w:val="007C1C22"/>
    <w:rsid w:val="007C31A5"/>
    <w:rsid w:val="007C3231"/>
    <w:rsid w:val="007C357C"/>
    <w:rsid w:val="007C3D53"/>
    <w:rsid w:val="007C52AF"/>
    <w:rsid w:val="007C5746"/>
    <w:rsid w:val="007C5BF7"/>
    <w:rsid w:val="007C5E2C"/>
    <w:rsid w:val="007C6CEB"/>
    <w:rsid w:val="007C7B08"/>
    <w:rsid w:val="007C7D1F"/>
    <w:rsid w:val="007C7DAD"/>
    <w:rsid w:val="007D18F3"/>
    <w:rsid w:val="007D2A9C"/>
    <w:rsid w:val="007D2D95"/>
    <w:rsid w:val="007D338F"/>
    <w:rsid w:val="007D4013"/>
    <w:rsid w:val="007D46A1"/>
    <w:rsid w:val="007D547F"/>
    <w:rsid w:val="007D5B93"/>
    <w:rsid w:val="007D5E81"/>
    <w:rsid w:val="007D6914"/>
    <w:rsid w:val="007D77C0"/>
    <w:rsid w:val="007E1EDA"/>
    <w:rsid w:val="007E2AAA"/>
    <w:rsid w:val="007E2EC6"/>
    <w:rsid w:val="007E3155"/>
    <w:rsid w:val="007E429E"/>
    <w:rsid w:val="007E55F8"/>
    <w:rsid w:val="007E6227"/>
    <w:rsid w:val="007E7603"/>
    <w:rsid w:val="007F07B7"/>
    <w:rsid w:val="007F0D4C"/>
    <w:rsid w:val="007F23AA"/>
    <w:rsid w:val="007F2543"/>
    <w:rsid w:val="007F3555"/>
    <w:rsid w:val="007F3872"/>
    <w:rsid w:val="007F3E6C"/>
    <w:rsid w:val="007F53ED"/>
    <w:rsid w:val="007F6ACD"/>
    <w:rsid w:val="007F6F8B"/>
    <w:rsid w:val="007F7228"/>
    <w:rsid w:val="007F7643"/>
    <w:rsid w:val="007F76F6"/>
    <w:rsid w:val="007F7CA6"/>
    <w:rsid w:val="007F7D3C"/>
    <w:rsid w:val="008006DD"/>
    <w:rsid w:val="0080156C"/>
    <w:rsid w:val="008018CE"/>
    <w:rsid w:val="00801B90"/>
    <w:rsid w:val="00801F6E"/>
    <w:rsid w:val="00802707"/>
    <w:rsid w:val="00802867"/>
    <w:rsid w:val="008049A3"/>
    <w:rsid w:val="00806715"/>
    <w:rsid w:val="00806B0C"/>
    <w:rsid w:val="0081034E"/>
    <w:rsid w:val="00810A85"/>
    <w:rsid w:val="008120E0"/>
    <w:rsid w:val="008120FA"/>
    <w:rsid w:val="00813E0F"/>
    <w:rsid w:val="00813E38"/>
    <w:rsid w:val="0081432B"/>
    <w:rsid w:val="008158A5"/>
    <w:rsid w:val="0081652F"/>
    <w:rsid w:val="008204E4"/>
    <w:rsid w:val="00820BEC"/>
    <w:rsid w:val="00821695"/>
    <w:rsid w:val="00822B45"/>
    <w:rsid w:val="00822D8C"/>
    <w:rsid w:val="00823024"/>
    <w:rsid w:val="00823DCA"/>
    <w:rsid w:val="00825B49"/>
    <w:rsid w:val="008272A1"/>
    <w:rsid w:val="00827CD4"/>
    <w:rsid w:val="00830CAE"/>
    <w:rsid w:val="00830EF6"/>
    <w:rsid w:val="00831205"/>
    <w:rsid w:val="00831329"/>
    <w:rsid w:val="00831879"/>
    <w:rsid w:val="008328F7"/>
    <w:rsid w:val="00833B02"/>
    <w:rsid w:val="00834511"/>
    <w:rsid w:val="00834FF7"/>
    <w:rsid w:val="008357C4"/>
    <w:rsid w:val="00835C10"/>
    <w:rsid w:val="0083637D"/>
    <w:rsid w:val="00837A61"/>
    <w:rsid w:val="00840334"/>
    <w:rsid w:val="0084065C"/>
    <w:rsid w:val="008410C4"/>
    <w:rsid w:val="00841211"/>
    <w:rsid w:val="00841901"/>
    <w:rsid w:val="00841BE6"/>
    <w:rsid w:val="00841BFB"/>
    <w:rsid w:val="00845140"/>
    <w:rsid w:val="0084558E"/>
    <w:rsid w:val="008458DA"/>
    <w:rsid w:val="0084676D"/>
    <w:rsid w:val="00846B46"/>
    <w:rsid w:val="008475EC"/>
    <w:rsid w:val="00850996"/>
    <w:rsid w:val="00851A92"/>
    <w:rsid w:val="0085253C"/>
    <w:rsid w:val="00852A41"/>
    <w:rsid w:val="008535D8"/>
    <w:rsid w:val="008537BA"/>
    <w:rsid w:val="008537F9"/>
    <w:rsid w:val="00853E35"/>
    <w:rsid w:val="00856C48"/>
    <w:rsid w:val="00857780"/>
    <w:rsid w:val="008603C9"/>
    <w:rsid w:val="00860557"/>
    <w:rsid w:val="008609A3"/>
    <w:rsid w:val="00863BAB"/>
    <w:rsid w:val="008641F2"/>
    <w:rsid w:val="008648EA"/>
    <w:rsid w:val="0086520B"/>
    <w:rsid w:val="00866C3E"/>
    <w:rsid w:val="00866C9D"/>
    <w:rsid w:val="00866D5D"/>
    <w:rsid w:val="00872853"/>
    <w:rsid w:val="0087343E"/>
    <w:rsid w:val="00874D33"/>
    <w:rsid w:val="00874DC9"/>
    <w:rsid w:val="00877595"/>
    <w:rsid w:val="00877BB3"/>
    <w:rsid w:val="00877BFD"/>
    <w:rsid w:val="00880686"/>
    <w:rsid w:val="008809EC"/>
    <w:rsid w:val="00881727"/>
    <w:rsid w:val="00881733"/>
    <w:rsid w:val="00881EC2"/>
    <w:rsid w:val="008829E2"/>
    <w:rsid w:val="00882BE9"/>
    <w:rsid w:val="0088303B"/>
    <w:rsid w:val="00883041"/>
    <w:rsid w:val="00884457"/>
    <w:rsid w:val="00885A44"/>
    <w:rsid w:val="00886274"/>
    <w:rsid w:val="00886580"/>
    <w:rsid w:val="00886A4C"/>
    <w:rsid w:val="00886F94"/>
    <w:rsid w:val="00887C2A"/>
    <w:rsid w:val="00887C74"/>
    <w:rsid w:val="00887F9A"/>
    <w:rsid w:val="00890764"/>
    <w:rsid w:val="008909A3"/>
    <w:rsid w:val="00890F04"/>
    <w:rsid w:val="00891312"/>
    <w:rsid w:val="00891F51"/>
    <w:rsid w:val="0089207B"/>
    <w:rsid w:val="008922FB"/>
    <w:rsid w:val="0089276E"/>
    <w:rsid w:val="00892E4E"/>
    <w:rsid w:val="0089473F"/>
    <w:rsid w:val="008947B4"/>
    <w:rsid w:val="0089488E"/>
    <w:rsid w:val="00894B51"/>
    <w:rsid w:val="00895298"/>
    <w:rsid w:val="00895FB7"/>
    <w:rsid w:val="00896DDF"/>
    <w:rsid w:val="00896DE6"/>
    <w:rsid w:val="00896E99"/>
    <w:rsid w:val="00897C82"/>
    <w:rsid w:val="008A0BB0"/>
    <w:rsid w:val="008A15C1"/>
    <w:rsid w:val="008A22C8"/>
    <w:rsid w:val="008A276B"/>
    <w:rsid w:val="008A28E3"/>
    <w:rsid w:val="008A2CBC"/>
    <w:rsid w:val="008A39FD"/>
    <w:rsid w:val="008A4986"/>
    <w:rsid w:val="008A4E21"/>
    <w:rsid w:val="008A4FC4"/>
    <w:rsid w:val="008A5607"/>
    <w:rsid w:val="008A56C1"/>
    <w:rsid w:val="008A6538"/>
    <w:rsid w:val="008A65ED"/>
    <w:rsid w:val="008A682D"/>
    <w:rsid w:val="008A6BCF"/>
    <w:rsid w:val="008A756B"/>
    <w:rsid w:val="008B059E"/>
    <w:rsid w:val="008B10D6"/>
    <w:rsid w:val="008B13FC"/>
    <w:rsid w:val="008B14E1"/>
    <w:rsid w:val="008B421B"/>
    <w:rsid w:val="008B4251"/>
    <w:rsid w:val="008B449E"/>
    <w:rsid w:val="008B4948"/>
    <w:rsid w:val="008B4BA7"/>
    <w:rsid w:val="008B571F"/>
    <w:rsid w:val="008B7882"/>
    <w:rsid w:val="008B7A76"/>
    <w:rsid w:val="008B7D68"/>
    <w:rsid w:val="008C0343"/>
    <w:rsid w:val="008C1DFF"/>
    <w:rsid w:val="008C4433"/>
    <w:rsid w:val="008C494C"/>
    <w:rsid w:val="008C5955"/>
    <w:rsid w:val="008C62F3"/>
    <w:rsid w:val="008C6A97"/>
    <w:rsid w:val="008C7606"/>
    <w:rsid w:val="008C769C"/>
    <w:rsid w:val="008D0709"/>
    <w:rsid w:val="008D0C81"/>
    <w:rsid w:val="008D0DBB"/>
    <w:rsid w:val="008D15AA"/>
    <w:rsid w:val="008D1ED8"/>
    <w:rsid w:val="008D3822"/>
    <w:rsid w:val="008D3CB7"/>
    <w:rsid w:val="008D3F84"/>
    <w:rsid w:val="008D4B79"/>
    <w:rsid w:val="008D5997"/>
    <w:rsid w:val="008E0322"/>
    <w:rsid w:val="008E0473"/>
    <w:rsid w:val="008E0607"/>
    <w:rsid w:val="008E0860"/>
    <w:rsid w:val="008E0E57"/>
    <w:rsid w:val="008E12C2"/>
    <w:rsid w:val="008E1A92"/>
    <w:rsid w:val="008E2EDD"/>
    <w:rsid w:val="008E59A8"/>
    <w:rsid w:val="008E6291"/>
    <w:rsid w:val="008E7618"/>
    <w:rsid w:val="008E7BEB"/>
    <w:rsid w:val="008E7DD6"/>
    <w:rsid w:val="008F02A8"/>
    <w:rsid w:val="008F0434"/>
    <w:rsid w:val="008F0B50"/>
    <w:rsid w:val="008F0DFE"/>
    <w:rsid w:val="008F252D"/>
    <w:rsid w:val="008F3370"/>
    <w:rsid w:val="008F354E"/>
    <w:rsid w:val="008F45FD"/>
    <w:rsid w:val="008F505C"/>
    <w:rsid w:val="008F5C00"/>
    <w:rsid w:val="008F6EE8"/>
    <w:rsid w:val="008F7F47"/>
    <w:rsid w:val="0090023F"/>
    <w:rsid w:val="009017E9"/>
    <w:rsid w:val="009025A9"/>
    <w:rsid w:val="00903239"/>
    <w:rsid w:val="00903314"/>
    <w:rsid w:val="0090372A"/>
    <w:rsid w:val="009046F2"/>
    <w:rsid w:val="00904B7A"/>
    <w:rsid w:val="0090694F"/>
    <w:rsid w:val="00906A25"/>
    <w:rsid w:val="0091018A"/>
    <w:rsid w:val="00910B1F"/>
    <w:rsid w:val="00910B4D"/>
    <w:rsid w:val="009112DF"/>
    <w:rsid w:val="00911847"/>
    <w:rsid w:val="00911D82"/>
    <w:rsid w:val="0091248A"/>
    <w:rsid w:val="00913598"/>
    <w:rsid w:val="00913BDA"/>
    <w:rsid w:val="009151EC"/>
    <w:rsid w:val="00915ADD"/>
    <w:rsid w:val="00915E61"/>
    <w:rsid w:val="00916113"/>
    <w:rsid w:val="00916376"/>
    <w:rsid w:val="00916FF8"/>
    <w:rsid w:val="0092048C"/>
    <w:rsid w:val="00920BEB"/>
    <w:rsid w:val="00923A0A"/>
    <w:rsid w:val="00924504"/>
    <w:rsid w:val="00925C82"/>
    <w:rsid w:val="00926828"/>
    <w:rsid w:val="00927D35"/>
    <w:rsid w:val="00927F6F"/>
    <w:rsid w:val="0093005D"/>
    <w:rsid w:val="00930B96"/>
    <w:rsid w:val="00931A03"/>
    <w:rsid w:val="009330B3"/>
    <w:rsid w:val="0093325E"/>
    <w:rsid w:val="009333BC"/>
    <w:rsid w:val="00934C90"/>
    <w:rsid w:val="00935B8A"/>
    <w:rsid w:val="00936F1A"/>
    <w:rsid w:val="00940186"/>
    <w:rsid w:val="0094040C"/>
    <w:rsid w:val="00940B08"/>
    <w:rsid w:val="00940BEE"/>
    <w:rsid w:val="00940C00"/>
    <w:rsid w:val="00940E98"/>
    <w:rsid w:val="00941430"/>
    <w:rsid w:val="00944CE0"/>
    <w:rsid w:val="00945FD2"/>
    <w:rsid w:val="00946E4B"/>
    <w:rsid w:val="00947065"/>
    <w:rsid w:val="00947103"/>
    <w:rsid w:val="00947A09"/>
    <w:rsid w:val="00947BAF"/>
    <w:rsid w:val="0095027D"/>
    <w:rsid w:val="009514CB"/>
    <w:rsid w:val="009521D7"/>
    <w:rsid w:val="00952713"/>
    <w:rsid w:val="00953444"/>
    <w:rsid w:val="00953452"/>
    <w:rsid w:val="00953DC7"/>
    <w:rsid w:val="0095458F"/>
    <w:rsid w:val="00954857"/>
    <w:rsid w:val="00955DB4"/>
    <w:rsid w:val="0095731F"/>
    <w:rsid w:val="00957709"/>
    <w:rsid w:val="009615BE"/>
    <w:rsid w:val="00961605"/>
    <w:rsid w:val="00961AE8"/>
    <w:rsid w:val="00963DEC"/>
    <w:rsid w:val="00964E2F"/>
    <w:rsid w:val="009653B6"/>
    <w:rsid w:val="0096723E"/>
    <w:rsid w:val="00967E4E"/>
    <w:rsid w:val="00970496"/>
    <w:rsid w:val="00970725"/>
    <w:rsid w:val="00970C70"/>
    <w:rsid w:val="00971115"/>
    <w:rsid w:val="00971DA6"/>
    <w:rsid w:val="00972C46"/>
    <w:rsid w:val="00973333"/>
    <w:rsid w:val="00973629"/>
    <w:rsid w:val="0097380C"/>
    <w:rsid w:val="0097626A"/>
    <w:rsid w:val="009770CD"/>
    <w:rsid w:val="009770E2"/>
    <w:rsid w:val="00977631"/>
    <w:rsid w:val="00977943"/>
    <w:rsid w:val="009817FA"/>
    <w:rsid w:val="00982869"/>
    <w:rsid w:val="00982A8F"/>
    <w:rsid w:val="00982CB2"/>
    <w:rsid w:val="00983193"/>
    <w:rsid w:val="0098376D"/>
    <w:rsid w:val="0098398D"/>
    <w:rsid w:val="00983CDA"/>
    <w:rsid w:val="0098559C"/>
    <w:rsid w:val="0098578B"/>
    <w:rsid w:val="0098609F"/>
    <w:rsid w:val="009876CD"/>
    <w:rsid w:val="00987C7C"/>
    <w:rsid w:val="00987DA0"/>
    <w:rsid w:val="00990433"/>
    <w:rsid w:val="00990649"/>
    <w:rsid w:val="00992569"/>
    <w:rsid w:val="00992C1F"/>
    <w:rsid w:val="00992CCA"/>
    <w:rsid w:val="009954F8"/>
    <w:rsid w:val="009964D2"/>
    <w:rsid w:val="00996710"/>
    <w:rsid w:val="00996F69"/>
    <w:rsid w:val="00997C85"/>
    <w:rsid w:val="009A09B5"/>
    <w:rsid w:val="009A0DC4"/>
    <w:rsid w:val="009A131D"/>
    <w:rsid w:val="009A322C"/>
    <w:rsid w:val="009A32C9"/>
    <w:rsid w:val="009A59E6"/>
    <w:rsid w:val="009A6D29"/>
    <w:rsid w:val="009A7CEE"/>
    <w:rsid w:val="009B01AE"/>
    <w:rsid w:val="009B058D"/>
    <w:rsid w:val="009B0786"/>
    <w:rsid w:val="009B085E"/>
    <w:rsid w:val="009B0D77"/>
    <w:rsid w:val="009B1022"/>
    <w:rsid w:val="009B1CD7"/>
    <w:rsid w:val="009B1E34"/>
    <w:rsid w:val="009B2013"/>
    <w:rsid w:val="009B4782"/>
    <w:rsid w:val="009B558F"/>
    <w:rsid w:val="009B5899"/>
    <w:rsid w:val="009B5AF6"/>
    <w:rsid w:val="009B5E73"/>
    <w:rsid w:val="009B7995"/>
    <w:rsid w:val="009B7AA4"/>
    <w:rsid w:val="009B7C28"/>
    <w:rsid w:val="009B7D4F"/>
    <w:rsid w:val="009B7DE8"/>
    <w:rsid w:val="009C0CD4"/>
    <w:rsid w:val="009C2322"/>
    <w:rsid w:val="009C315C"/>
    <w:rsid w:val="009C4386"/>
    <w:rsid w:val="009C4788"/>
    <w:rsid w:val="009C49A0"/>
    <w:rsid w:val="009C5465"/>
    <w:rsid w:val="009C6E6A"/>
    <w:rsid w:val="009C78F6"/>
    <w:rsid w:val="009D0470"/>
    <w:rsid w:val="009D2CF0"/>
    <w:rsid w:val="009D4569"/>
    <w:rsid w:val="009D5E19"/>
    <w:rsid w:val="009D62F5"/>
    <w:rsid w:val="009D6523"/>
    <w:rsid w:val="009D710E"/>
    <w:rsid w:val="009D76FC"/>
    <w:rsid w:val="009E04D0"/>
    <w:rsid w:val="009E184D"/>
    <w:rsid w:val="009E4758"/>
    <w:rsid w:val="009E60A5"/>
    <w:rsid w:val="009E71F4"/>
    <w:rsid w:val="009F017A"/>
    <w:rsid w:val="009F053C"/>
    <w:rsid w:val="009F0705"/>
    <w:rsid w:val="009F1948"/>
    <w:rsid w:val="009F1B8D"/>
    <w:rsid w:val="009F255C"/>
    <w:rsid w:val="009F2F54"/>
    <w:rsid w:val="009F2FB4"/>
    <w:rsid w:val="009F33CE"/>
    <w:rsid w:val="009F4D45"/>
    <w:rsid w:val="009F4DA9"/>
    <w:rsid w:val="009F516C"/>
    <w:rsid w:val="009F64C3"/>
    <w:rsid w:val="009F6BC3"/>
    <w:rsid w:val="009F7835"/>
    <w:rsid w:val="009F7C29"/>
    <w:rsid w:val="00A008FE"/>
    <w:rsid w:val="00A00BC3"/>
    <w:rsid w:val="00A01C24"/>
    <w:rsid w:val="00A01DCF"/>
    <w:rsid w:val="00A02578"/>
    <w:rsid w:val="00A02CD3"/>
    <w:rsid w:val="00A03225"/>
    <w:rsid w:val="00A0326D"/>
    <w:rsid w:val="00A03936"/>
    <w:rsid w:val="00A043FF"/>
    <w:rsid w:val="00A0472D"/>
    <w:rsid w:val="00A05321"/>
    <w:rsid w:val="00A060C1"/>
    <w:rsid w:val="00A0627B"/>
    <w:rsid w:val="00A0633B"/>
    <w:rsid w:val="00A06836"/>
    <w:rsid w:val="00A0758F"/>
    <w:rsid w:val="00A0794D"/>
    <w:rsid w:val="00A1072B"/>
    <w:rsid w:val="00A11AB1"/>
    <w:rsid w:val="00A11DA3"/>
    <w:rsid w:val="00A124A2"/>
    <w:rsid w:val="00A13721"/>
    <w:rsid w:val="00A1691A"/>
    <w:rsid w:val="00A17A63"/>
    <w:rsid w:val="00A2186F"/>
    <w:rsid w:val="00A21AB5"/>
    <w:rsid w:val="00A235A1"/>
    <w:rsid w:val="00A242FE"/>
    <w:rsid w:val="00A24B47"/>
    <w:rsid w:val="00A24B8C"/>
    <w:rsid w:val="00A24BE1"/>
    <w:rsid w:val="00A25597"/>
    <w:rsid w:val="00A277A2"/>
    <w:rsid w:val="00A27D27"/>
    <w:rsid w:val="00A30574"/>
    <w:rsid w:val="00A308E0"/>
    <w:rsid w:val="00A32904"/>
    <w:rsid w:val="00A329FA"/>
    <w:rsid w:val="00A330BD"/>
    <w:rsid w:val="00A333B8"/>
    <w:rsid w:val="00A345A6"/>
    <w:rsid w:val="00A34614"/>
    <w:rsid w:val="00A34949"/>
    <w:rsid w:val="00A363C8"/>
    <w:rsid w:val="00A3692B"/>
    <w:rsid w:val="00A36E5A"/>
    <w:rsid w:val="00A37C07"/>
    <w:rsid w:val="00A40717"/>
    <w:rsid w:val="00A40FB5"/>
    <w:rsid w:val="00A418F1"/>
    <w:rsid w:val="00A41D8C"/>
    <w:rsid w:val="00A4243D"/>
    <w:rsid w:val="00A42E19"/>
    <w:rsid w:val="00A43C2D"/>
    <w:rsid w:val="00A442C6"/>
    <w:rsid w:val="00A459B7"/>
    <w:rsid w:val="00A459C4"/>
    <w:rsid w:val="00A45B2C"/>
    <w:rsid w:val="00A4625F"/>
    <w:rsid w:val="00A4709B"/>
    <w:rsid w:val="00A47C42"/>
    <w:rsid w:val="00A526BA"/>
    <w:rsid w:val="00A53132"/>
    <w:rsid w:val="00A53628"/>
    <w:rsid w:val="00A5393B"/>
    <w:rsid w:val="00A53BB6"/>
    <w:rsid w:val="00A54FDE"/>
    <w:rsid w:val="00A555BD"/>
    <w:rsid w:val="00A5589D"/>
    <w:rsid w:val="00A56018"/>
    <w:rsid w:val="00A56792"/>
    <w:rsid w:val="00A57B50"/>
    <w:rsid w:val="00A62DEB"/>
    <w:rsid w:val="00A6439D"/>
    <w:rsid w:val="00A671C0"/>
    <w:rsid w:val="00A67287"/>
    <w:rsid w:val="00A672C5"/>
    <w:rsid w:val="00A67340"/>
    <w:rsid w:val="00A7054F"/>
    <w:rsid w:val="00A707DB"/>
    <w:rsid w:val="00A70E60"/>
    <w:rsid w:val="00A7101F"/>
    <w:rsid w:val="00A71451"/>
    <w:rsid w:val="00A733A8"/>
    <w:rsid w:val="00A738A1"/>
    <w:rsid w:val="00A74D9B"/>
    <w:rsid w:val="00A75C72"/>
    <w:rsid w:val="00A76AB5"/>
    <w:rsid w:val="00A76AFB"/>
    <w:rsid w:val="00A77234"/>
    <w:rsid w:val="00A8004D"/>
    <w:rsid w:val="00A82149"/>
    <w:rsid w:val="00A824C7"/>
    <w:rsid w:val="00A82BD5"/>
    <w:rsid w:val="00A82BFE"/>
    <w:rsid w:val="00A83D7C"/>
    <w:rsid w:val="00A84202"/>
    <w:rsid w:val="00A84609"/>
    <w:rsid w:val="00A84B0D"/>
    <w:rsid w:val="00A85C5A"/>
    <w:rsid w:val="00A9039E"/>
    <w:rsid w:val="00A90A77"/>
    <w:rsid w:val="00A91149"/>
    <w:rsid w:val="00A91184"/>
    <w:rsid w:val="00A93BEF"/>
    <w:rsid w:val="00A94BDD"/>
    <w:rsid w:val="00A94F25"/>
    <w:rsid w:val="00A96DA5"/>
    <w:rsid w:val="00A96E1A"/>
    <w:rsid w:val="00A97F79"/>
    <w:rsid w:val="00AA053E"/>
    <w:rsid w:val="00AA08B2"/>
    <w:rsid w:val="00AA0D2D"/>
    <w:rsid w:val="00AA0E21"/>
    <w:rsid w:val="00AA1AF0"/>
    <w:rsid w:val="00AA1DA2"/>
    <w:rsid w:val="00AA423E"/>
    <w:rsid w:val="00AA46EB"/>
    <w:rsid w:val="00AA4DFF"/>
    <w:rsid w:val="00AA4FA9"/>
    <w:rsid w:val="00AB0044"/>
    <w:rsid w:val="00AB02E1"/>
    <w:rsid w:val="00AB0727"/>
    <w:rsid w:val="00AB1948"/>
    <w:rsid w:val="00AB1F4F"/>
    <w:rsid w:val="00AB20BD"/>
    <w:rsid w:val="00AB3510"/>
    <w:rsid w:val="00AB3B6C"/>
    <w:rsid w:val="00AB3C99"/>
    <w:rsid w:val="00AB3CC1"/>
    <w:rsid w:val="00AB4470"/>
    <w:rsid w:val="00AB44BA"/>
    <w:rsid w:val="00AB46CF"/>
    <w:rsid w:val="00AB4B7C"/>
    <w:rsid w:val="00AB4D83"/>
    <w:rsid w:val="00AB4E1B"/>
    <w:rsid w:val="00AB4F65"/>
    <w:rsid w:val="00AB5091"/>
    <w:rsid w:val="00AB51B7"/>
    <w:rsid w:val="00AB5738"/>
    <w:rsid w:val="00AB58AC"/>
    <w:rsid w:val="00AB5B46"/>
    <w:rsid w:val="00AC05BF"/>
    <w:rsid w:val="00AC069C"/>
    <w:rsid w:val="00AC115C"/>
    <w:rsid w:val="00AC22EA"/>
    <w:rsid w:val="00AC2679"/>
    <w:rsid w:val="00AC3DFF"/>
    <w:rsid w:val="00AC45A1"/>
    <w:rsid w:val="00AC4EF8"/>
    <w:rsid w:val="00AD1711"/>
    <w:rsid w:val="00AD1A4A"/>
    <w:rsid w:val="00AD1A7D"/>
    <w:rsid w:val="00AD1D19"/>
    <w:rsid w:val="00AD2C8F"/>
    <w:rsid w:val="00AD5283"/>
    <w:rsid w:val="00AD5A54"/>
    <w:rsid w:val="00AD64FE"/>
    <w:rsid w:val="00AD6B94"/>
    <w:rsid w:val="00AD6C1E"/>
    <w:rsid w:val="00AD6FD5"/>
    <w:rsid w:val="00AE0749"/>
    <w:rsid w:val="00AE0B36"/>
    <w:rsid w:val="00AE1082"/>
    <w:rsid w:val="00AE1686"/>
    <w:rsid w:val="00AE230E"/>
    <w:rsid w:val="00AE2E36"/>
    <w:rsid w:val="00AE5F62"/>
    <w:rsid w:val="00AE65B3"/>
    <w:rsid w:val="00AE68BE"/>
    <w:rsid w:val="00AE6DAB"/>
    <w:rsid w:val="00AE6E19"/>
    <w:rsid w:val="00AF1239"/>
    <w:rsid w:val="00AF1318"/>
    <w:rsid w:val="00AF134A"/>
    <w:rsid w:val="00AF1EAA"/>
    <w:rsid w:val="00AF30B9"/>
    <w:rsid w:val="00AF3358"/>
    <w:rsid w:val="00AF3A0C"/>
    <w:rsid w:val="00AF3EFB"/>
    <w:rsid w:val="00AF459A"/>
    <w:rsid w:val="00AF45EF"/>
    <w:rsid w:val="00AF48CC"/>
    <w:rsid w:val="00AF4E37"/>
    <w:rsid w:val="00AF56AF"/>
    <w:rsid w:val="00AF62A2"/>
    <w:rsid w:val="00AF6568"/>
    <w:rsid w:val="00AF6BB8"/>
    <w:rsid w:val="00AF6E7F"/>
    <w:rsid w:val="00AF7A76"/>
    <w:rsid w:val="00AF7AB2"/>
    <w:rsid w:val="00AF7D48"/>
    <w:rsid w:val="00B0096D"/>
    <w:rsid w:val="00B01805"/>
    <w:rsid w:val="00B031D8"/>
    <w:rsid w:val="00B03424"/>
    <w:rsid w:val="00B052A8"/>
    <w:rsid w:val="00B05D7C"/>
    <w:rsid w:val="00B064C9"/>
    <w:rsid w:val="00B07D63"/>
    <w:rsid w:val="00B106C0"/>
    <w:rsid w:val="00B11170"/>
    <w:rsid w:val="00B12D9C"/>
    <w:rsid w:val="00B13B52"/>
    <w:rsid w:val="00B14C71"/>
    <w:rsid w:val="00B15658"/>
    <w:rsid w:val="00B20E52"/>
    <w:rsid w:val="00B22040"/>
    <w:rsid w:val="00B24005"/>
    <w:rsid w:val="00B24737"/>
    <w:rsid w:val="00B249D0"/>
    <w:rsid w:val="00B25E5D"/>
    <w:rsid w:val="00B2745D"/>
    <w:rsid w:val="00B27772"/>
    <w:rsid w:val="00B3007F"/>
    <w:rsid w:val="00B309AE"/>
    <w:rsid w:val="00B32BD0"/>
    <w:rsid w:val="00B32E91"/>
    <w:rsid w:val="00B33963"/>
    <w:rsid w:val="00B34438"/>
    <w:rsid w:val="00B354A5"/>
    <w:rsid w:val="00B3602F"/>
    <w:rsid w:val="00B3666A"/>
    <w:rsid w:val="00B41DFE"/>
    <w:rsid w:val="00B41FBC"/>
    <w:rsid w:val="00B42451"/>
    <w:rsid w:val="00B435DC"/>
    <w:rsid w:val="00B43C26"/>
    <w:rsid w:val="00B461FF"/>
    <w:rsid w:val="00B468D9"/>
    <w:rsid w:val="00B46E7F"/>
    <w:rsid w:val="00B5129B"/>
    <w:rsid w:val="00B51C2A"/>
    <w:rsid w:val="00B5295D"/>
    <w:rsid w:val="00B53356"/>
    <w:rsid w:val="00B535EE"/>
    <w:rsid w:val="00B53E8E"/>
    <w:rsid w:val="00B53FD2"/>
    <w:rsid w:val="00B54022"/>
    <w:rsid w:val="00B552D6"/>
    <w:rsid w:val="00B55920"/>
    <w:rsid w:val="00B56943"/>
    <w:rsid w:val="00B56E5F"/>
    <w:rsid w:val="00B5727E"/>
    <w:rsid w:val="00B57375"/>
    <w:rsid w:val="00B57505"/>
    <w:rsid w:val="00B60262"/>
    <w:rsid w:val="00B6133D"/>
    <w:rsid w:val="00B61426"/>
    <w:rsid w:val="00B626AD"/>
    <w:rsid w:val="00B627A4"/>
    <w:rsid w:val="00B6334D"/>
    <w:rsid w:val="00B63A5B"/>
    <w:rsid w:val="00B63E3C"/>
    <w:rsid w:val="00B648BD"/>
    <w:rsid w:val="00B65C97"/>
    <w:rsid w:val="00B65DD3"/>
    <w:rsid w:val="00B6742B"/>
    <w:rsid w:val="00B702FE"/>
    <w:rsid w:val="00B712D6"/>
    <w:rsid w:val="00B71796"/>
    <w:rsid w:val="00B71FF5"/>
    <w:rsid w:val="00B72A30"/>
    <w:rsid w:val="00B75857"/>
    <w:rsid w:val="00B7598C"/>
    <w:rsid w:val="00B764BF"/>
    <w:rsid w:val="00B82172"/>
    <w:rsid w:val="00B82A3A"/>
    <w:rsid w:val="00B82B37"/>
    <w:rsid w:val="00B830D0"/>
    <w:rsid w:val="00B837AB"/>
    <w:rsid w:val="00B84C3F"/>
    <w:rsid w:val="00B87276"/>
    <w:rsid w:val="00B87C1B"/>
    <w:rsid w:val="00B9002C"/>
    <w:rsid w:val="00B9328C"/>
    <w:rsid w:val="00B94691"/>
    <w:rsid w:val="00B95C18"/>
    <w:rsid w:val="00B95DD3"/>
    <w:rsid w:val="00B9632E"/>
    <w:rsid w:val="00B967E1"/>
    <w:rsid w:val="00B978DE"/>
    <w:rsid w:val="00BA016D"/>
    <w:rsid w:val="00BA1726"/>
    <w:rsid w:val="00BA1795"/>
    <w:rsid w:val="00BA2157"/>
    <w:rsid w:val="00BA4629"/>
    <w:rsid w:val="00BA4D16"/>
    <w:rsid w:val="00BA5AA4"/>
    <w:rsid w:val="00BA5E09"/>
    <w:rsid w:val="00BA61A3"/>
    <w:rsid w:val="00BA6659"/>
    <w:rsid w:val="00BA6880"/>
    <w:rsid w:val="00BA702E"/>
    <w:rsid w:val="00BA717A"/>
    <w:rsid w:val="00BA744C"/>
    <w:rsid w:val="00BA7483"/>
    <w:rsid w:val="00BA772D"/>
    <w:rsid w:val="00BA7FEB"/>
    <w:rsid w:val="00BB038C"/>
    <w:rsid w:val="00BB0851"/>
    <w:rsid w:val="00BB0C28"/>
    <w:rsid w:val="00BB14F6"/>
    <w:rsid w:val="00BB2048"/>
    <w:rsid w:val="00BB225E"/>
    <w:rsid w:val="00BB35E4"/>
    <w:rsid w:val="00BB4CAE"/>
    <w:rsid w:val="00BB5FF5"/>
    <w:rsid w:val="00BB7D72"/>
    <w:rsid w:val="00BC0DC5"/>
    <w:rsid w:val="00BC0E0A"/>
    <w:rsid w:val="00BC100B"/>
    <w:rsid w:val="00BC1569"/>
    <w:rsid w:val="00BC1579"/>
    <w:rsid w:val="00BC1A46"/>
    <w:rsid w:val="00BC2D7D"/>
    <w:rsid w:val="00BC35D5"/>
    <w:rsid w:val="00BC37A5"/>
    <w:rsid w:val="00BC3A22"/>
    <w:rsid w:val="00BC49E5"/>
    <w:rsid w:val="00BC4A60"/>
    <w:rsid w:val="00BC4ACE"/>
    <w:rsid w:val="00BC5962"/>
    <w:rsid w:val="00BC73D1"/>
    <w:rsid w:val="00BC76DD"/>
    <w:rsid w:val="00BD2025"/>
    <w:rsid w:val="00BD255E"/>
    <w:rsid w:val="00BD300B"/>
    <w:rsid w:val="00BD3559"/>
    <w:rsid w:val="00BD47AA"/>
    <w:rsid w:val="00BD52F9"/>
    <w:rsid w:val="00BD54AC"/>
    <w:rsid w:val="00BD61C1"/>
    <w:rsid w:val="00BD63C4"/>
    <w:rsid w:val="00BD6644"/>
    <w:rsid w:val="00BD6F2A"/>
    <w:rsid w:val="00BE00B0"/>
    <w:rsid w:val="00BE0123"/>
    <w:rsid w:val="00BE2D05"/>
    <w:rsid w:val="00BE36CC"/>
    <w:rsid w:val="00BE452F"/>
    <w:rsid w:val="00BE4C8D"/>
    <w:rsid w:val="00BE522B"/>
    <w:rsid w:val="00BE5BF3"/>
    <w:rsid w:val="00BE698D"/>
    <w:rsid w:val="00BE7385"/>
    <w:rsid w:val="00BE7651"/>
    <w:rsid w:val="00BF060B"/>
    <w:rsid w:val="00BF0875"/>
    <w:rsid w:val="00BF0976"/>
    <w:rsid w:val="00BF1726"/>
    <w:rsid w:val="00BF29D8"/>
    <w:rsid w:val="00BF3002"/>
    <w:rsid w:val="00BF30AA"/>
    <w:rsid w:val="00BF3429"/>
    <w:rsid w:val="00BF343C"/>
    <w:rsid w:val="00BF4DBC"/>
    <w:rsid w:val="00BF58B3"/>
    <w:rsid w:val="00BF611A"/>
    <w:rsid w:val="00BF6BCC"/>
    <w:rsid w:val="00C0098F"/>
    <w:rsid w:val="00C00F7F"/>
    <w:rsid w:val="00C015A8"/>
    <w:rsid w:val="00C01DA6"/>
    <w:rsid w:val="00C02182"/>
    <w:rsid w:val="00C04E31"/>
    <w:rsid w:val="00C05857"/>
    <w:rsid w:val="00C05FEF"/>
    <w:rsid w:val="00C060C3"/>
    <w:rsid w:val="00C07E28"/>
    <w:rsid w:val="00C1082E"/>
    <w:rsid w:val="00C11CA4"/>
    <w:rsid w:val="00C12856"/>
    <w:rsid w:val="00C13418"/>
    <w:rsid w:val="00C15C5A"/>
    <w:rsid w:val="00C164C8"/>
    <w:rsid w:val="00C20007"/>
    <w:rsid w:val="00C20139"/>
    <w:rsid w:val="00C206DA"/>
    <w:rsid w:val="00C20AF8"/>
    <w:rsid w:val="00C22A72"/>
    <w:rsid w:val="00C25EF1"/>
    <w:rsid w:val="00C26622"/>
    <w:rsid w:val="00C27764"/>
    <w:rsid w:val="00C27900"/>
    <w:rsid w:val="00C3101A"/>
    <w:rsid w:val="00C31659"/>
    <w:rsid w:val="00C32168"/>
    <w:rsid w:val="00C332CB"/>
    <w:rsid w:val="00C34C76"/>
    <w:rsid w:val="00C3519B"/>
    <w:rsid w:val="00C37A75"/>
    <w:rsid w:val="00C37D43"/>
    <w:rsid w:val="00C406FD"/>
    <w:rsid w:val="00C40A94"/>
    <w:rsid w:val="00C40D86"/>
    <w:rsid w:val="00C414EC"/>
    <w:rsid w:val="00C41F8C"/>
    <w:rsid w:val="00C4210A"/>
    <w:rsid w:val="00C432F2"/>
    <w:rsid w:val="00C47BE1"/>
    <w:rsid w:val="00C47C6B"/>
    <w:rsid w:val="00C47D68"/>
    <w:rsid w:val="00C503B8"/>
    <w:rsid w:val="00C5080E"/>
    <w:rsid w:val="00C527AA"/>
    <w:rsid w:val="00C52B23"/>
    <w:rsid w:val="00C535A2"/>
    <w:rsid w:val="00C54A31"/>
    <w:rsid w:val="00C553C1"/>
    <w:rsid w:val="00C57072"/>
    <w:rsid w:val="00C571DB"/>
    <w:rsid w:val="00C57608"/>
    <w:rsid w:val="00C602FD"/>
    <w:rsid w:val="00C605A8"/>
    <w:rsid w:val="00C60D2C"/>
    <w:rsid w:val="00C613F0"/>
    <w:rsid w:val="00C6181F"/>
    <w:rsid w:val="00C618AD"/>
    <w:rsid w:val="00C61F7D"/>
    <w:rsid w:val="00C62838"/>
    <w:rsid w:val="00C6309D"/>
    <w:rsid w:val="00C63436"/>
    <w:rsid w:val="00C636D0"/>
    <w:rsid w:val="00C63CB1"/>
    <w:rsid w:val="00C64B05"/>
    <w:rsid w:val="00C664CD"/>
    <w:rsid w:val="00C6674F"/>
    <w:rsid w:val="00C676BE"/>
    <w:rsid w:val="00C67E94"/>
    <w:rsid w:val="00C704DB"/>
    <w:rsid w:val="00C70CBA"/>
    <w:rsid w:val="00C73C73"/>
    <w:rsid w:val="00C73D79"/>
    <w:rsid w:val="00C73EF6"/>
    <w:rsid w:val="00C74374"/>
    <w:rsid w:val="00C7474C"/>
    <w:rsid w:val="00C7628E"/>
    <w:rsid w:val="00C767BD"/>
    <w:rsid w:val="00C77810"/>
    <w:rsid w:val="00C80D21"/>
    <w:rsid w:val="00C81039"/>
    <w:rsid w:val="00C81406"/>
    <w:rsid w:val="00C83374"/>
    <w:rsid w:val="00C836D6"/>
    <w:rsid w:val="00C83E9C"/>
    <w:rsid w:val="00C84763"/>
    <w:rsid w:val="00C84802"/>
    <w:rsid w:val="00C84B68"/>
    <w:rsid w:val="00C85B9B"/>
    <w:rsid w:val="00C861F0"/>
    <w:rsid w:val="00C862FC"/>
    <w:rsid w:val="00C86D74"/>
    <w:rsid w:val="00C8768B"/>
    <w:rsid w:val="00C87769"/>
    <w:rsid w:val="00C87916"/>
    <w:rsid w:val="00C9028C"/>
    <w:rsid w:val="00C90512"/>
    <w:rsid w:val="00C920E2"/>
    <w:rsid w:val="00C92945"/>
    <w:rsid w:val="00C92E19"/>
    <w:rsid w:val="00C942C5"/>
    <w:rsid w:val="00C947EC"/>
    <w:rsid w:val="00C94AF7"/>
    <w:rsid w:val="00C94C61"/>
    <w:rsid w:val="00C94E4C"/>
    <w:rsid w:val="00C9696B"/>
    <w:rsid w:val="00C96A13"/>
    <w:rsid w:val="00C96CBB"/>
    <w:rsid w:val="00CA0A2E"/>
    <w:rsid w:val="00CA1CBA"/>
    <w:rsid w:val="00CA203F"/>
    <w:rsid w:val="00CA204D"/>
    <w:rsid w:val="00CA314F"/>
    <w:rsid w:val="00CA3830"/>
    <w:rsid w:val="00CA407D"/>
    <w:rsid w:val="00CA4DF3"/>
    <w:rsid w:val="00CA5D6B"/>
    <w:rsid w:val="00CA661A"/>
    <w:rsid w:val="00CA6A4F"/>
    <w:rsid w:val="00CA7402"/>
    <w:rsid w:val="00CA7EA5"/>
    <w:rsid w:val="00CB0124"/>
    <w:rsid w:val="00CB0F3D"/>
    <w:rsid w:val="00CB17CD"/>
    <w:rsid w:val="00CB2D7D"/>
    <w:rsid w:val="00CB32BA"/>
    <w:rsid w:val="00CB5742"/>
    <w:rsid w:val="00CC186E"/>
    <w:rsid w:val="00CC25E5"/>
    <w:rsid w:val="00CC315C"/>
    <w:rsid w:val="00CC36F8"/>
    <w:rsid w:val="00CC44E3"/>
    <w:rsid w:val="00CC4D42"/>
    <w:rsid w:val="00CC4F00"/>
    <w:rsid w:val="00CC59A6"/>
    <w:rsid w:val="00CC5DC4"/>
    <w:rsid w:val="00CC6EFC"/>
    <w:rsid w:val="00CC7800"/>
    <w:rsid w:val="00CC78AF"/>
    <w:rsid w:val="00CD0BB4"/>
    <w:rsid w:val="00CD150C"/>
    <w:rsid w:val="00CD19BB"/>
    <w:rsid w:val="00CD1C08"/>
    <w:rsid w:val="00CD2004"/>
    <w:rsid w:val="00CD272B"/>
    <w:rsid w:val="00CD3847"/>
    <w:rsid w:val="00CD493D"/>
    <w:rsid w:val="00CD54D3"/>
    <w:rsid w:val="00CD5C30"/>
    <w:rsid w:val="00CD6619"/>
    <w:rsid w:val="00CD7F83"/>
    <w:rsid w:val="00CE0E89"/>
    <w:rsid w:val="00CE0EF7"/>
    <w:rsid w:val="00CE10BF"/>
    <w:rsid w:val="00CE1943"/>
    <w:rsid w:val="00CE2815"/>
    <w:rsid w:val="00CE29C0"/>
    <w:rsid w:val="00CE2E3F"/>
    <w:rsid w:val="00CE3805"/>
    <w:rsid w:val="00CE5B22"/>
    <w:rsid w:val="00CE5D7C"/>
    <w:rsid w:val="00CE65D1"/>
    <w:rsid w:val="00CE6F2B"/>
    <w:rsid w:val="00CE7B5F"/>
    <w:rsid w:val="00CF082B"/>
    <w:rsid w:val="00CF2708"/>
    <w:rsid w:val="00CF291D"/>
    <w:rsid w:val="00CF3865"/>
    <w:rsid w:val="00CF3898"/>
    <w:rsid w:val="00CF42BB"/>
    <w:rsid w:val="00CF5B24"/>
    <w:rsid w:val="00CF5D4E"/>
    <w:rsid w:val="00CF6B6E"/>
    <w:rsid w:val="00CF76B2"/>
    <w:rsid w:val="00D00260"/>
    <w:rsid w:val="00D0143F"/>
    <w:rsid w:val="00D01A23"/>
    <w:rsid w:val="00D03B1F"/>
    <w:rsid w:val="00D05D9F"/>
    <w:rsid w:val="00D07DF2"/>
    <w:rsid w:val="00D102E8"/>
    <w:rsid w:val="00D1116B"/>
    <w:rsid w:val="00D112C3"/>
    <w:rsid w:val="00D11B40"/>
    <w:rsid w:val="00D12095"/>
    <w:rsid w:val="00D130D8"/>
    <w:rsid w:val="00D14586"/>
    <w:rsid w:val="00D1467B"/>
    <w:rsid w:val="00D16572"/>
    <w:rsid w:val="00D17A5B"/>
    <w:rsid w:val="00D209C8"/>
    <w:rsid w:val="00D21350"/>
    <w:rsid w:val="00D21F90"/>
    <w:rsid w:val="00D24913"/>
    <w:rsid w:val="00D25A39"/>
    <w:rsid w:val="00D2699B"/>
    <w:rsid w:val="00D26BD3"/>
    <w:rsid w:val="00D27C48"/>
    <w:rsid w:val="00D27C53"/>
    <w:rsid w:val="00D30289"/>
    <w:rsid w:val="00D3088D"/>
    <w:rsid w:val="00D3142B"/>
    <w:rsid w:val="00D3231B"/>
    <w:rsid w:val="00D325FF"/>
    <w:rsid w:val="00D32729"/>
    <w:rsid w:val="00D33F51"/>
    <w:rsid w:val="00D352E0"/>
    <w:rsid w:val="00D35853"/>
    <w:rsid w:val="00D358C0"/>
    <w:rsid w:val="00D3599C"/>
    <w:rsid w:val="00D377E3"/>
    <w:rsid w:val="00D400AD"/>
    <w:rsid w:val="00D41017"/>
    <w:rsid w:val="00D42244"/>
    <w:rsid w:val="00D426E6"/>
    <w:rsid w:val="00D42B1D"/>
    <w:rsid w:val="00D42CAE"/>
    <w:rsid w:val="00D4326A"/>
    <w:rsid w:val="00D43E9E"/>
    <w:rsid w:val="00D443E4"/>
    <w:rsid w:val="00D44668"/>
    <w:rsid w:val="00D4569F"/>
    <w:rsid w:val="00D46AB2"/>
    <w:rsid w:val="00D503C7"/>
    <w:rsid w:val="00D5072C"/>
    <w:rsid w:val="00D512A2"/>
    <w:rsid w:val="00D52906"/>
    <w:rsid w:val="00D5306F"/>
    <w:rsid w:val="00D53586"/>
    <w:rsid w:val="00D54F58"/>
    <w:rsid w:val="00D550C5"/>
    <w:rsid w:val="00D5573C"/>
    <w:rsid w:val="00D57AF8"/>
    <w:rsid w:val="00D60EC7"/>
    <w:rsid w:val="00D625A3"/>
    <w:rsid w:val="00D62633"/>
    <w:rsid w:val="00D63CEC"/>
    <w:rsid w:val="00D640CD"/>
    <w:rsid w:val="00D646E3"/>
    <w:rsid w:val="00D65145"/>
    <w:rsid w:val="00D65251"/>
    <w:rsid w:val="00D6551A"/>
    <w:rsid w:val="00D6590D"/>
    <w:rsid w:val="00D6636F"/>
    <w:rsid w:val="00D66406"/>
    <w:rsid w:val="00D672DF"/>
    <w:rsid w:val="00D67438"/>
    <w:rsid w:val="00D70072"/>
    <w:rsid w:val="00D70075"/>
    <w:rsid w:val="00D70340"/>
    <w:rsid w:val="00D718D3"/>
    <w:rsid w:val="00D71995"/>
    <w:rsid w:val="00D7265E"/>
    <w:rsid w:val="00D72FDC"/>
    <w:rsid w:val="00D743C5"/>
    <w:rsid w:val="00D74B07"/>
    <w:rsid w:val="00D74BE3"/>
    <w:rsid w:val="00D75C49"/>
    <w:rsid w:val="00D76B48"/>
    <w:rsid w:val="00D7720E"/>
    <w:rsid w:val="00D80075"/>
    <w:rsid w:val="00D800D1"/>
    <w:rsid w:val="00D80686"/>
    <w:rsid w:val="00D81DC5"/>
    <w:rsid w:val="00D81E71"/>
    <w:rsid w:val="00D8370F"/>
    <w:rsid w:val="00D83EC9"/>
    <w:rsid w:val="00D86C2C"/>
    <w:rsid w:val="00D9013A"/>
    <w:rsid w:val="00D9115F"/>
    <w:rsid w:val="00D91D78"/>
    <w:rsid w:val="00D92CC3"/>
    <w:rsid w:val="00D93AE0"/>
    <w:rsid w:val="00D9476C"/>
    <w:rsid w:val="00D94C4F"/>
    <w:rsid w:val="00D95293"/>
    <w:rsid w:val="00D96779"/>
    <w:rsid w:val="00D96D16"/>
    <w:rsid w:val="00D97532"/>
    <w:rsid w:val="00DA0AE4"/>
    <w:rsid w:val="00DA1518"/>
    <w:rsid w:val="00DA2382"/>
    <w:rsid w:val="00DA27A4"/>
    <w:rsid w:val="00DA2AEB"/>
    <w:rsid w:val="00DA38E0"/>
    <w:rsid w:val="00DA3CEE"/>
    <w:rsid w:val="00DA4149"/>
    <w:rsid w:val="00DA4262"/>
    <w:rsid w:val="00DA44E0"/>
    <w:rsid w:val="00DA458A"/>
    <w:rsid w:val="00DA4832"/>
    <w:rsid w:val="00DA52DA"/>
    <w:rsid w:val="00DA53A9"/>
    <w:rsid w:val="00DA6A1D"/>
    <w:rsid w:val="00DA6F65"/>
    <w:rsid w:val="00DA75A2"/>
    <w:rsid w:val="00DB0360"/>
    <w:rsid w:val="00DB0477"/>
    <w:rsid w:val="00DB055A"/>
    <w:rsid w:val="00DB075C"/>
    <w:rsid w:val="00DB0DF5"/>
    <w:rsid w:val="00DB1E5F"/>
    <w:rsid w:val="00DB2027"/>
    <w:rsid w:val="00DB2045"/>
    <w:rsid w:val="00DB284C"/>
    <w:rsid w:val="00DB300D"/>
    <w:rsid w:val="00DB4CF8"/>
    <w:rsid w:val="00DB60A8"/>
    <w:rsid w:val="00DB6AC6"/>
    <w:rsid w:val="00DC179C"/>
    <w:rsid w:val="00DC3040"/>
    <w:rsid w:val="00DC3898"/>
    <w:rsid w:val="00DC39B7"/>
    <w:rsid w:val="00DC3E79"/>
    <w:rsid w:val="00DC5D45"/>
    <w:rsid w:val="00DC5DDF"/>
    <w:rsid w:val="00DC6951"/>
    <w:rsid w:val="00DC78EB"/>
    <w:rsid w:val="00DD0EF9"/>
    <w:rsid w:val="00DD2204"/>
    <w:rsid w:val="00DD2426"/>
    <w:rsid w:val="00DD2680"/>
    <w:rsid w:val="00DD34B2"/>
    <w:rsid w:val="00DD4BB2"/>
    <w:rsid w:val="00DD638C"/>
    <w:rsid w:val="00DE0346"/>
    <w:rsid w:val="00DE0993"/>
    <w:rsid w:val="00DE0A6D"/>
    <w:rsid w:val="00DE0F3A"/>
    <w:rsid w:val="00DE3C44"/>
    <w:rsid w:val="00DE3DB5"/>
    <w:rsid w:val="00DE3EEA"/>
    <w:rsid w:val="00DE4836"/>
    <w:rsid w:val="00DE624C"/>
    <w:rsid w:val="00DE642B"/>
    <w:rsid w:val="00DE7203"/>
    <w:rsid w:val="00DE74C5"/>
    <w:rsid w:val="00DE7F3E"/>
    <w:rsid w:val="00DF0D76"/>
    <w:rsid w:val="00DF148C"/>
    <w:rsid w:val="00DF16E9"/>
    <w:rsid w:val="00DF2612"/>
    <w:rsid w:val="00DF2C1A"/>
    <w:rsid w:val="00DF335F"/>
    <w:rsid w:val="00DF3B84"/>
    <w:rsid w:val="00DF3C78"/>
    <w:rsid w:val="00DF4A28"/>
    <w:rsid w:val="00DF54EF"/>
    <w:rsid w:val="00DF762C"/>
    <w:rsid w:val="00E0060C"/>
    <w:rsid w:val="00E01E88"/>
    <w:rsid w:val="00E02422"/>
    <w:rsid w:val="00E03E4A"/>
    <w:rsid w:val="00E0484A"/>
    <w:rsid w:val="00E0567A"/>
    <w:rsid w:val="00E06329"/>
    <w:rsid w:val="00E07E22"/>
    <w:rsid w:val="00E07E28"/>
    <w:rsid w:val="00E105BA"/>
    <w:rsid w:val="00E10B3F"/>
    <w:rsid w:val="00E12706"/>
    <w:rsid w:val="00E1309C"/>
    <w:rsid w:val="00E132FC"/>
    <w:rsid w:val="00E1357B"/>
    <w:rsid w:val="00E1364F"/>
    <w:rsid w:val="00E13B36"/>
    <w:rsid w:val="00E14FB5"/>
    <w:rsid w:val="00E15511"/>
    <w:rsid w:val="00E16B85"/>
    <w:rsid w:val="00E17F0C"/>
    <w:rsid w:val="00E201CF"/>
    <w:rsid w:val="00E20356"/>
    <w:rsid w:val="00E20774"/>
    <w:rsid w:val="00E20AE9"/>
    <w:rsid w:val="00E20EBC"/>
    <w:rsid w:val="00E21F5A"/>
    <w:rsid w:val="00E21F6E"/>
    <w:rsid w:val="00E24949"/>
    <w:rsid w:val="00E2529D"/>
    <w:rsid w:val="00E2768F"/>
    <w:rsid w:val="00E30B46"/>
    <w:rsid w:val="00E31034"/>
    <w:rsid w:val="00E31420"/>
    <w:rsid w:val="00E323E6"/>
    <w:rsid w:val="00E33C33"/>
    <w:rsid w:val="00E34118"/>
    <w:rsid w:val="00E345F5"/>
    <w:rsid w:val="00E35C42"/>
    <w:rsid w:val="00E3639D"/>
    <w:rsid w:val="00E408E9"/>
    <w:rsid w:val="00E423C0"/>
    <w:rsid w:val="00E426B6"/>
    <w:rsid w:val="00E42857"/>
    <w:rsid w:val="00E43A64"/>
    <w:rsid w:val="00E43D8C"/>
    <w:rsid w:val="00E44421"/>
    <w:rsid w:val="00E44E40"/>
    <w:rsid w:val="00E451AC"/>
    <w:rsid w:val="00E4664D"/>
    <w:rsid w:val="00E46A2A"/>
    <w:rsid w:val="00E47F10"/>
    <w:rsid w:val="00E50CC5"/>
    <w:rsid w:val="00E51562"/>
    <w:rsid w:val="00E51F7E"/>
    <w:rsid w:val="00E52DDB"/>
    <w:rsid w:val="00E54220"/>
    <w:rsid w:val="00E54594"/>
    <w:rsid w:val="00E5480F"/>
    <w:rsid w:val="00E55109"/>
    <w:rsid w:val="00E557E1"/>
    <w:rsid w:val="00E56589"/>
    <w:rsid w:val="00E60AE6"/>
    <w:rsid w:val="00E60CE2"/>
    <w:rsid w:val="00E614C4"/>
    <w:rsid w:val="00E61EB0"/>
    <w:rsid w:val="00E64A86"/>
    <w:rsid w:val="00E64F1E"/>
    <w:rsid w:val="00E65B9F"/>
    <w:rsid w:val="00E65C0B"/>
    <w:rsid w:val="00E66381"/>
    <w:rsid w:val="00E704F3"/>
    <w:rsid w:val="00E72544"/>
    <w:rsid w:val="00E73970"/>
    <w:rsid w:val="00E75540"/>
    <w:rsid w:val="00E75629"/>
    <w:rsid w:val="00E75B61"/>
    <w:rsid w:val="00E75E50"/>
    <w:rsid w:val="00E7668D"/>
    <w:rsid w:val="00E776CB"/>
    <w:rsid w:val="00E8016F"/>
    <w:rsid w:val="00E80ADC"/>
    <w:rsid w:val="00E81527"/>
    <w:rsid w:val="00E826B5"/>
    <w:rsid w:val="00E82D36"/>
    <w:rsid w:val="00E8413B"/>
    <w:rsid w:val="00E8536F"/>
    <w:rsid w:val="00E862B6"/>
    <w:rsid w:val="00E86779"/>
    <w:rsid w:val="00E86C58"/>
    <w:rsid w:val="00E87473"/>
    <w:rsid w:val="00E90192"/>
    <w:rsid w:val="00E9031A"/>
    <w:rsid w:val="00E903B0"/>
    <w:rsid w:val="00E90CB8"/>
    <w:rsid w:val="00E90DD8"/>
    <w:rsid w:val="00E913C1"/>
    <w:rsid w:val="00E917EE"/>
    <w:rsid w:val="00E9188C"/>
    <w:rsid w:val="00E92B14"/>
    <w:rsid w:val="00E950A3"/>
    <w:rsid w:val="00E95151"/>
    <w:rsid w:val="00E964DA"/>
    <w:rsid w:val="00E973FC"/>
    <w:rsid w:val="00EA08AC"/>
    <w:rsid w:val="00EA0BEE"/>
    <w:rsid w:val="00EA0CE8"/>
    <w:rsid w:val="00EA1173"/>
    <w:rsid w:val="00EA13FC"/>
    <w:rsid w:val="00EA1452"/>
    <w:rsid w:val="00EA1642"/>
    <w:rsid w:val="00EA32A1"/>
    <w:rsid w:val="00EA39A6"/>
    <w:rsid w:val="00EA437A"/>
    <w:rsid w:val="00EA454A"/>
    <w:rsid w:val="00EA46AD"/>
    <w:rsid w:val="00EA562C"/>
    <w:rsid w:val="00EA600F"/>
    <w:rsid w:val="00EA6452"/>
    <w:rsid w:val="00EA6849"/>
    <w:rsid w:val="00EB0635"/>
    <w:rsid w:val="00EB372C"/>
    <w:rsid w:val="00EB37CD"/>
    <w:rsid w:val="00EB3CB6"/>
    <w:rsid w:val="00EB3D4A"/>
    <w:rsid w:val="00EB42BF"/>
    <w:rsid w:val="00EB44ED"/>
    <w:rsid w:val="00EB4945"/>
    <w:rsid w:val="00EB4BC5"/>
    <w:rsid w:val="00EB4EAA"/>
    <w:rsid w:val="00EB572D"/>
    <w:rsid w:val="00EB591E"/>
    <w:rsid w:val="00EB684B"/>
    <w:rsid w:val="00EB685F"/>
    <w:rsid w:val="00EB6DDC"/>
    <w:rsid w:val="00EB77BC"/>
    <w:rsid w:val="00EC0875"/>
    <w:rsid w:val="00EC33EE"/>
    <w:rsid w:val="00EC49B8"/>
    <w:rsid w:val="00EC4F27"/>
    <w:rsid w:val="00EC5442"/>
    <w:rsid w:val="00EC5D60"/>
    <w:rsid w:val="00EC62D5"/>
    <w:rsid w:val="00ED10C3"/>
    <w:rsid w:val="00ED117A"/>
    <w:rsid w:val="00ED1608"/>
    <w:rsid w:val="00ED1FF6"/>
    <w:rsid w:val="00ED346B"/>
    <w:rsid w:val="00ED546C"/>
    <w:rsid w:val="00ED5C1F"/>
    <w:rsid w:val="00ED73B0"/>
    <w:rsid w:val="00EE0E02"/>
    <w:rsid w:val="00EE2F2D"/>
    <w:rsid w:val="00EE3DFF"/>
    <w:rsid w:val="00EE42B1"/>
    <w:rsid w:val="00EE4F12"/>
    <w:rsid w:val="00EE6078"/>
    <w:rsid w:val="00EE6379"/>
    <w:rsid w:val="00EE7843"/>
    <w:rsid w:val="00EF01EB"/>
    <w:rsid w:val="00EF084B"/>
    <w:rsid w:val="00EF2856"/>
    <w:rsid w:val="00EF372E"/>
    <w:rsid w:val="00EF3B4F"/>
    <w:rsid w:val="00EF3C45"/>
    <w:rsid w:val="00EF56CD"/>
    <w:rsid w:val="00EF6F29"/>
    <w:rsid w:val="00EF72AD"/>
    <w:rsid w:val="00F00EF5"/>
    <w:rsid w:val="00F01792"/>
    <w:rsid w:val="00F01FCC"/>
    <w:rsid w:val="00F03DD6"/>
    <w:rsid w:val="00F057B3"/>
    <w:rsid w:val="00F0681C"/>
    <w:rsid w:val="00F0729B"/>
    <w:rsid w:val="00F07778"/>
    <w:rsid w:val="00F0790C"/>
    <w:rsid w:val="00F07B96"/>
    <w:rsid w:val="00F1041D"/>
    <w:rsid w:val="00F13B6F"/>
    <w:rsid w:val="00F143A4"/>
    <w:rsid w:val="00F156FD"/>
    <w:rsid w:val="00F16024"/>
    <w:rsid w:val="00F160BD"/>
    <w:rsid w:val="00F16380"/>
    <w:rsid w:val="00F167FD"/>
    <w:rsid w:val="00F20598"/>
    <w:rsid w:val="00F209AF"/>
    <w:rsid w:val="00F216B5"/>
    <w:rsid w:val="00F225D3"/>
    <w:rsid w:val="00F2264C"/>
    <w:rsid w:val="00F23E9F"/>
    <w:rsid w:val="00F24299"/>
    <w:rsid w:val="00F25292"/>
    <w:rsid w:val="00F263DD"/>
    <w:rsid w:val="00F2677A"/>
    <w:rsid w:val="00F270F1"/>
    <w:rsid w:val="00F275FB"/>
    <w:rsid w:val="00F30D8D"/>
    <w:rsid w:val="00F32BDD"/>
    <w:rsid w:val="00F32E19"/>
    <w:rsid w:val="00F33B38"/>
    <w:rsid w:val="00F34132"/>
    <w:rsid w:val="00F342CC"/>
    <w:rsid w:val="00F34C18"/>
    <w:rsid w:val="00F34FAB"/>
    <w:rsid w:val="00F35D1E"/>
    <w:rsid w:val="00F36093"/>
    <w:rsid w:val="00F36243"/>
    <w:rsid w:val="00F363C4"/>
    <w:rsid w:val="00F365D0"/>
    <w:rsid w:val="00F36689"/>
    <w:rsid w:val="00F36BFC"/>
    <w:rsid w:val="00F376D7"/>
    <w:rsid w:val="00F37F80"/>
    <w:rsid w:val="00F40587"/>
    <w:rsid w:val="00F417B3"/>
    <w:rsid w:val="00F42371"/>
    <w:rsid w:val="00F42FA8"/>
    <w:rsid w:val="00F43BB8"/>
    <w:rsid w:val="00F44D83"/>
    <w:rsid w:val="00F4605A"/>
    <w:rsid w:val="00F467D8"/>
    <w:rsid w:val="00F46877"/>
    <w:rsid w:val="00F50324"/>
    <w:rsid w:val="00F507C9"/>
    <w:rsid w:val="00F51454"/>
    <w:rsid w:val="00F51C9B"/>
    <w:rsid w:val="00F5240B"/>
    <w:rsid w:val="00F52487"/>
    <w:rsid w:val="00F52947"/>
    <w:rsid w:val="00F52C3E"/>
    <w:rsid w:val="00F53C6E"/>
    <w:rsid w:val="00F54224"/>
    <w:rsid w:val="00F54F22"/>
    <w:rsid w:val="00F556A2"/>
    <w:rsid w:val="00F55790"/>
    <w:rsid w:val="00F56290"/>
    <w:rsid w:val="00F564DE"/>
    <w:rsid w:val="00F56949"/>
    <w:rsid w:val="00F57007"/>
    <w:rsid w:val="00F57F31"/>
    <w:rsid w:val="00F620F0"/>
    <w:rsid w:val="00F62D52"/>
    <w:rsid w:val="00F6303D"/>
    <w:rsid w:val="00F6304D"/>
    <w:rsid w:val="00F639D5"/>
    <w:rsid w:val="00F63AA2"/>
    <w:rsid w:val="00F64195"/>
    <w:rsid w:val="00F649E7"/>
    <w:rsid w:val="00F64A3C"/>
    <w:rsid w:val="00F65A5E"/>
    <w:rsid w:val="00F66CF3"/>
    <w:rsid w:val="00F702BB"/>
    <w:rsid w:val="00F702F9"/>
    <w:rsid w:val="00F708D0"/>
    <w:rsid w:val="00F717FF"/>
    <w:rsid w:val="00F71C02"/>
    <w:rsid w:val="00F71EBC"/>
    <w:rsid w:val="00F73239"/>
    <w:rsid w:val="00F741EA"/>
    <w:rsid w:val="00F76289"/>
    <w:rsid w:val="00F771FA"/>
    <w:rsid w:val="00F804C9"/>
    <w:rsid w:val="00F80537"/>
    <w:rsid w:val="00F80A3C"/>
    <w:rsid w:val="00F812D7"/>
    <w:rsid w:val="00F818D2"/>
    <w:rsid w:val="00F829BD"/>
    <w:rsid w:val="00F82D9D"/>
    <w:rsid w:val="00F8301A"/>
    <w:rsid w:val="00F84642"/>
    <w:rsid w:val="00F84687"/>
    <w:rsid w:val="00F849AA"/>
    <w:rsid w:val="00F851FB"/>
    <w:rsid w:val="00F86BB5"/>
    <w:rsid w:val="00F875AB"/>
    <w:rsid w:val="00F92DEE"/>
    <w:rsid w:val="00F92DF5"/>
    <w:rsid w:val="00F93684"/>
    <w:rsid w:val="00F93EE9"/>
    <w:rsid w:val="00F9499D"/>
    <w:rsid w:val="00F971AD"/>
    <w:rsid w:val="00F97BF6"/>
    <w:rsid w:val="00F97E71"/>
    <w:rsid w:val="00FA0209"/>
    <w:rsid w:val="00FA03B3"/>
    <w:rsid w:val="00FA044D"/>
    <w:rsid w:val="00FA04A5"/>
    <w:rsid w:val="00FA0677"/>
    <w:rsid w:val="00FA0706"/>
    <w:rsid w:val="00FA2A61"/>
    <w:rsid w:val="00FA2E08"/>
    <w:rsid w:val="00FA30A8"/>
    <w:rsid w:val="00FA3DA7"/>
    <w:rsid w:val="00FA3E4E"/>
    <w:rsid w:val="00FA4752"/>
    <w:rsid w:val="00FA4EA8"/>
    <w:rsid w:val="00FA5BC5"/>
    <w:rsid w:val="00FA7F1F"/>
    <w:rsid w:val="00FB011A"/>
    <w:rsid w:val="00FB2631"/>
    <w:rsid w:val="00FB3AB5"/>
    <w:rsid w:val="00FB4339"/>
    <w:rsid w:val="00FB5764"/>
    <w:rsid w:val="00FB60F7"/>
    <w:rsid w:val="00FB6734"/>
    <w:rsid w:val="00FB76D9"/>
    <w:rsid w:val="00FC010E"/>
    <w:rsid w:val="00FC0704"/>
    <w:rsid w:val="00FC0B83"/>
    <w:rsid w:val="00FC13ED"/>
    <w:rsid w:val="00FC161E"/>
    <w:rsid w:val="00FC2355"/>
    <w:rsid w:val="00FC37E5"/>
    <w:rsid w:val="00FC4932"/>
    <w:rsid w:val="00FC4FAD"/>
    <w:rsid w:val="00FC55E5"/>
    <w:rsid w:val="00FC5A52"/>
    <w:rsid w:val="00FC631E"/>
    <w:rsid w:val="00FC6414"/>
    <w:rsid w:val="00FC6956"/>
    <w:rsid w:val="00FC6975"/>
    <w:rsid w:val="00FC699E"/>
    <w:rsid w:val="00FC6C7D"/>
    <w:rsid w:val="00FC6CEB"/>
    <w:rsid w:val="00FD1BDD"/>
    <w:rsid w:val="00FD21CB"/>
    <w:rsid w:val="00FD2DAD"/>
    <w:rsid w:val="00FD2E29"/>
    <w:rsid w:val="00FD315A"/>
    <w:rsid w:val="00FD33AA"/>
    <w:rsid w:val="00FD3498"/>
    <w:rsid w:val="00FD35DE"/>
    <w:rsid w:val="00FD3A3B"/>
    <w:rsid w:val="00FD3D37"/>
    <w:rsid w:val="00FD5209"/>
    <w:rsid w:val="00FD6027"/>
    <w:rsid w:val="00FD7841"/>
    <w:rsid w:val="00FD7F05"/>
    <w:rsid w:val="00FE01A2"/>
    <w:rsid w:val="00FE0ABD"/>
    <w:rsid w:val="00FE2163"/>
    <w:rsid w:val="00FE24A2"/>
    <w:rsid w:val="00FE3DBA"/>
    <w:rsid w:val="00FE3F8A"/>
    <w:rsid w:val="00FE4C38"/>
    <w:rsid w:val="00FE56D4"/>
    <w:rsid w:val="00FE74A4"/>
    <w:rsid w:val="00FE7511"/>
    <w:rsid w:val="00FE75DD"/>
    <w:rsid w:val="00FF0AB1"/>
    <w:rsid w:val="00FF1E80"/>
    <w:rsid w:val="00FF269B"/>
    <w:rsid w:val="00FF3481"/>
    <w:rsid w:val="00FF4624"/>
    <w:rsid w:val="00FF65D4"/>
    <w:rsid w:val="00FF6865"/>
    <w:rsid w:val="00FF7408"/>
    <w:rsid w:val="00FF76E0"/>
    <w:rsid w:val="03A5B0E0"/>
    <w:rsid w:val="05C1AB3F"/>
    <w:rsid w:val="06F605A2"/>
    <w:rsid w:val="0DA3119F"/>
    <w:rsid w:val="0E1FC5E1"/>
    <w:rsid w:val="0E3CC1C1"/>
    <w:rsid w:val="1284B16F"/>
    <w:rsid w:val="1596A6C0"/>
    <w:rsid w:val="16431762"/>
    <w:rsid w:val="1DAFD04B"/>
    <w:rsid w:val="1DF7A46E"/>
    <w:rsid w:val="1EB2F5E2"/>
    <w:rsid w:val="21200605"/>
    <w:rsid w:val="21FA0F3A"/>
    <w:rsid w:val="27B176E3"/>
    <w:rsid w:val="298967F9"/>
    <w:rsid w:val="2AE96B7C"/>
    <w:rsid w:val="2B668E8A"/>
    <w:rsid w:val="2B699032"/>
    <w:rsid w:val="2B9B9BFF"/>
    <w:rsid w:val="2DD2FFC4"/>
    <w:rsid w:val="31CD6E93"/>
    <w:rsid w:val="369486CA"/>
    <w:rsid w:val="372C7FC5"/>
    <w:rsid w:val="38F18605"/>
    <w:rsid w:val="3D8F7F15"/>
    <w:rsid w:val="3F3BE314"/>
    <w:rsid w:val="4069D300"/>
    <w:rsid w:val="40B1A9CC"/>
    <w:rsid w:val="417D49A2"/>
    <w:rsid w:val="42386A45"/>
    <w:rsid w:val="44C04EB7"/>
    <w:rsid w:val="45610DFA"/>
    <w:rsid w:val="475AF277"/>
    <w:rsid w:val="492F1257"/>
    <w:rsid w:val="4AC0B03A"/>
    <w:rsid w:val="4B7258AE"/>
    <w:rsid w:val="4EAAF8FC"/>
    <w:rsid w:val="4EE07B8F"/>
    <w:rsid w:val="4FB65958"/>
    <w:rsid w:val="50482930"/>
    <w:rsid w:val="50F5C4C5"/>
    <w:rsid w:val="555F0A37"/>
    <w:rsid w:val="568CDBD6"/>
    <w:rsid w:val="56F725D4"/>
    <w:rsid w:val="5A533267"/>
    <w:rsid w:val="5EE73490"/>
    <w:rsid w:val="5EE7EB1D"/>
    <w:rsid w:val="6069F71F"/>
    <w:rsid w:val="620DBF2B"/>
    <w:rsid w:val="62A6C5DC"/>
    <w:rsid w:val="64F357AB"/>
    <w:rsid w:val="651A0881"/>
    <w:rsid w:val="65622055"/>
    <w:rsid w:val="65ACC943"/>
    <w:rsid w:val="67C65546"/>
    <w:rsid w:val="692C6F09"/>
    <w:rsid w:val="6A678103"/>
    <w:rsid w:val="6A75BA1D"/>
    <w:rsid w:val="6B99CC87"/>
    <w:rsid w:val="6C219FF2"/>
    <w:rsid w:val="6D2A3558"/>
    <w:rsid w:val="6EEC3716"/>
    <w:rsid w:val="72F15408"/>
    <w:rsid w:val="73893824"/>
    <w:rsid w:val="7406E711"/>
    <w:rsid w:val="75780FB0"/>
    <w:rsid w:val="76A1B767"/>
    <w:rsid w:val="7BE7B948"/>
    <w:rsid w:val="7E6F1059"/>
    <w:rsid w:val="7F63A922"/>
    <w:rsid w:val="7FDC06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7A92F"/>
  <w15:chartTrackingRefBased/>
  <w15:docId w15:val="{0620214D-2959-46BA-88B9-57AEBB307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69C"/>
    <w:rPr>
      <w:rFonts w:ascii="Segoe UI" w:hAnsi="Segoe U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0D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0D2C"/>
  </w:style>
  <w:style w:type="paragraph" w:styleId="Footer">
    <w:name w:val="footer"/>
    <w:basedOn w:val="Normal"/>
    <w:link w:val="FooterChar"/>
    <w:uiPriority w:val="99"/>
    <w:unhideWhenUsed/>
    <w:rsid w:val="00C60D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0D2C"/>
  </w:style>
  <w:style w:type="table" w:styleId="TableGrid">
    <w:name w:val="Table Grid"/>
    <w:basedOn w:val="TableNormal"/>
    <w:uiPriority w:val="39"/>
    <w:rsid w:val="00C60D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64E2F"/>
    <w:pPr>
      <w:ind w:left="720"/>
      <w:contextualSpacing/>
    </w:pPr>
  </w:style>
  <w:style w:type="paragraph" w:styleId="BalloonText">
    <w:name w:val="Balloon Text"/>
    <w:basedOn w:val="Normal"/>
    <w:link w:val="BalloonTextChar"/>
    <w:uiPriority w:val="99"/>
    <w:semiHidden/>
    <w:unhideWhenUsed/>
    <w:rsid w:val="005A3A92"/>
    <w:pPr>
      <w:spacing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5A3A92"/>
    <w:rPr>
      <w:rFonts w:ascii="Segoe UI" w:hAnsi="Segoe UI" w:cs="Segoe UI"/>
      <w:sz w:val="18"/>
      <w:szCs w:val="18"/>
    </w:rPr>
  </w:style>
  <w:style w:type="character" w:styleId="PlaceholderText">
    <w:name w:val="Placeholder Text"/>
    <w:basedOn w:val="DefaultParagraphFont"/>
    <w:uiPriority w:val="99"/>
    <w:semiHidden/>
    <w:rsid w:val="002761A5"/>
    <w:rPr>
      <w:color w:val="808080"/>
    </w:rPr>
  </w:style>
  <w:style w:type="paragraph" w:customStyle="1" w:styleId="NumberedCategories">
    <w:name w:val="Numbered Categories"/>
    <w:basedOn w:val="ListParagraph"/>
    <w:link w:val="NumberedCategoriesChar"/>
    <w:qFormat/>
    <w:rsid w:val="00AB46CF"/>
    <w:pPr>
      <w:numPr>
        <w:numId w:val="1"/>
      </w:numPr>
      <w:spacing w:before="240" w:after="0"/>
    </w:pPr>
    <w:rPr>
      <w:rFonts w:cs="Segoe UI"/>
      <w:sz w:val="24"/>
    </w:rPr>
  </w:style>
  <w:style w:type="paragraph" w:styleId="BodyText">
    <w:name w:val="Body Text"/>
    <w:basedOn w:val="Normal"/>
    <w:link w:val="BodyTextChar"/>
    <w:uiPriority w:val="99"/>
    <w:rsid w:val="00456996"/>
    <w:pPr>
      <w:spacing w:after="120" w:line="240" w:lineRule="auto"/>
    </w:pPr>
    <w:rPr>
      <w:rFonts w:ascii="Verdana" w:eastAsia="Times New Roman" w:hAnsi="Verdana" w:cs="Times New Roman"/>
      <w:sz w:val="20"/>
      <w:lang w:val="en-GB"/>
    </w:rPr>
  </w:style>
  <w:style w:type="character" w:customStyle="1" w:styleId="ListParagraphChar">
    <w:name w:val="List Paragraph Char"/>
    <w:basedOn w:val="DefaultParagraphFont"/>
    <w:link w:val="ListParagraph"/>
    <w:uiPriority w:val="34"/>
    <w:rsid w:val="00AB46CF"/>
    <w:rPr>
      <w:rFonts w:ascii="Segoe UI" w:hAnsi="Segoe UI"/>
    </w:rPr>
  </w:style>
  <w:style w:type="character" w:customStyle="1" w:styleId="NumberedCategoriesChar">
    <w:name w:val="Numbered Categories Char"/>
    <w:basedOn w:val="ListParagraphChar"/>
    <w:link w:val="NumberedCategories"/>
    <w:rsid w:val="00AB46CF"/>
    <w:rPr>
      <w:rFonts w:ascii="Segoe UI" w:hAnsi="Segoe UI" w:cs="Segoe UI"/>
      <w:sz w:val="24"/>
    </w:rPr>
  </w:style>
  <w:style w:type="character" w:customStyle="1" w:styleId="BodyTextChar">
    <w:name w:val="Body Text Char"/>
    <w:basedOn w:val="DefaultParagraphFont"/>
    <w:link w:val="BodyText"/>
    <w:uiPriority w:val="99"/>
    <w:rsid w:val="00456996"/>
    <w:rPr>
      <w:rFonts w:ascii="Verdana" w:eastAsia="Times New Roman" w:hAnsi="Verdana" w:cs="Times New Roman"/>
      <w:sz w:val="20"/>
      <w:lang w:val="en-GB"/>
    </w:rPr>
  </w:style>
  <w:style w:type="character" w:styleId="Hyperlink">
    <w:name w:val="Hyperlink"/>
    <w:basedOn w:val="DefaultParagraphFont"/>
    <w:uiPriority w:val="99"/>
    <w:unhideWhenUsed/>
    <w:rsid w:val="00A671C0"/>
    <w:rPr>
      <w:color w:val="E36C09" w:themeColor="hyperlink"/>
      <w:u w:val="single"/>
    </w:rPr>
  </w:style>
  <w:style w:type="character" w:customStyle="1" w:styleId="UnresolvedMention1">
    <w:name w:val="Unresolved Mention1"/>
    <w:basedOn w:val="DefaultParagraphFont"/>
    <w:uiPriority w:val="99"/>
    <w:semiHidden/>
    <w:unhideWhenUsed/>
    <w:rsid w:val="00A671C0"/>
    <w:rPr>
      <w:color w:val="605E5C"/>
      <w:shd w:val="clear" w:color="auto" w:fill="E1DFDD"/>
    </w:rPr>
  </w:style>
  <w:style w:type="character" w:styleId="UnresolvedMention">
    <w:name w:val="Unresolved Mention"/>
    <w:basedOn w:val="DefaultParagraphFont"/>
    <w:uiPriority w:val="99"/>
    <w:semiHidden/>
    <w:unhideWhenUsed/>
    <w:rsid w:val="00E423C0"/>
    <w:rPr>
      <w:color w:val="605E5C"/>
      <w:shd w:val="clear" w:color="auto" w:fill="E1DFDD"/>
    </w:rPr>
  </w:style>
  <w:style w:type="paragraph" w:customStyle="1" w:styleId="paragraph">
    <w:name w:val="paragraph"/>
    <w:basedOn w:val="Normal"/>
    <w:rsid w:val="000C18A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C18A8"/>
  </w:style>
  <w:style w:type="character" w:customStyle="1" w:styleId="eop">
    <w:name w:val="eop"/>
    <w:basedOn w:val="DefaultParagraphFont"/>
    <w:rsid w:val="000C18A8"/>
  </w:style>
  <w:style w:type="paragraph" w:styleId="NormalWeb">
    <w:name w:val="Normal (Web)"/>
    <w:basedOn w:val="Normal"/>
    <w:uiPriority w:val="99"/>
    <w:semiHidden/>
    <w:unhideWhenUsed/>
    <w:rsid w:val="007F7D3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191">
    <w:name w:val="font191"/>
    <w:basedOn w:val="DefaultParagraphFont"/>
    <w:rsid w:val="00E862B6"/>
    <w:rPr>
      <w:rFonts w:ascii="Times New Roman" w:hAnsi="Times New Roman" w:cs="Times New Roman" w:hint="default"/>
      <w:b w:val="0"/>
      <w:bCs w:val="0"/>
      <w:i w:val="0"/>
      <w:iCs w:val="0"/>
      <w:strike w:val="0"/>
      <w:dstrike w:val="0"/>
      <w:color w:val="000000"/>
      <w:sz w:val="14"/>
      <w:szCs w:val="14"/>
      <w:u w:val="none"/>
      <w:effect w:val="none"/>
    </w:rPr>
  </w:style>
  <w:style w:type="character" w:customStyle="1" w:styleId="font201">
    <w:name w:val="font201"/>
    <w:basedOn w:val="DefaultParagraphFont"/>
    <w:rsid w:val="00E862B6"/>
    <w:rPr>
      <w:rFonts w:ascii="Segoe UI" w:hAnsi="Segoe UI" w:cs="Segoe UI" w:hint="default"/>
      <w:b w:val="0"/>
      <w:bCs w:val="0"/>
      <w:i w:val="0"/>
      <w:iCs w:val="0"/>
      <w:strike w:val="0"/>
      <w:dstrike w:val="0"/>
      <w:color w:val="000000"/>
      <w:sz w:val="20"/>
      <w:szCs w:val="20"/>
      <w:u w:val="none"/>
      <w:effect w:val="none"/>
    </w:rPr>
  </w:style>
  <w:style w:type="character" w:styleId="FollowedHyperlink">
    <w:name w:val="FollowedHyperlink"/>
    <w:basedOn w:val="DefaultParagraphFont"/>
    <w:uiPriority w:val="99"/>
    <w:semiHidden/>
    <w:unhideWhenUsed/>
    <w:rsid w:val="00CB5742"/>
    <w:rPr>
      <w:color w:val="FFC000" w:themeColor="followedHyperlink"/>
      <w:u w:val="single"/>
    </w:rPr>
  </w:style>
  <w:style w:type="character" w:customStyle="1" w:styleId="fontstyle01">
    <w:name w:val="fontstyle01"/>
    <w:basedOn w:val="DefaultParagraphFont"/>
    <w:rsid w:val="00CB32BA"/>
    <w:rPr>
      <w:rFonts w:ascii="TimesNewRomanPSMT" w:hAnsi="TimesNewRomanPSMT" w:hint="default"/>
      <w:b w:val="0"/>
      <w:bCs w:val="0"/>
      <w:i w:val="0"/>
      <w:iCs w:val="0"/>
      <w:color w:val="000000"/>
      <w:sz w:val="24"/>
      <w:szCs w:val="24"/>
    </w:rPr>
  </w:style>
  <w:style w:type="character" w:customStyle="1" w:styleId="me-email-text">
    <w:name w:val="me-email-text"/>
    <w:basedOn w:val="DefaultParagraphFont"/>
    <w:rsid w:val="00010123"/>
  </w:style>
  <w:style w:type="character" w:customStyle="1" w:styleId="me-email-text-secondary">
    <w:name w:val="me-email-text-secondary"/>
    <w:basedOn w:val="DefaultParagraphFont"/>
    <w:rsid w:val="000101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848">
      <w:bodyDiv w:val="1"/>
      <w:marLeft w:val="0"/>
      <w:marRight w:val="0"/>
      <w:marTop w:val="0"/>
      <w:marBottom w:val="0"/>
      <w:divBdr>
        <w:top w:val="none" w:sz="0" w:space="0" w:color="auto"/>
        <w:left w:val="none" w:sz="0" w:space="0" w:color="auto"/>
        <w:bottom w:val="none" w:sz="0" w:space="0" w:color="auto"/>
        <w:right w:val="none" w:sz="0" w:space="0" w:color="auto"/>
      </w:divBdr>
    </w:div>
    <w:div w:id="58401359">
      <w:bodyDiv w:val="1"/>
      <w:marLeft w:val="0"/>
      <w:marRight w:val="0"/>
      <w:marTop w:val="0"/>
      <w:marBottom w:val="0"/>
      <w:divBdr>
        <w:top w:val="none" w:sz="0" w:space="0" w:color="auto"/>
        <w:left w:val="none" w:sz="0" w:space="0" w:color="auto"/>
        <w:bottom w:val="none" w:sz="0" w:space="0" w:color="auto"/>
        <w:right w:val="none" w:sz="0" w:space="0" w:color="auto"/>
      </w:divBdr>
    </w:div>
    <w:div w:id="133764454">
      <w:bodyDiv w:val="1"/>
      <w:marLeft w:val="0"/>
      <w:marRight w:val="0"/>
      <w:marTop w:val="0"/>
      <w:marBottom w:val="0"/>
      <w:divBdr>
        <w:top w:val="none" w:sz="0" w:space="0" w:color="auto"/>
        <w:left w:val="none" w:sz="0" w:space="0" w:color="auto"/>
        <w:bottom w:val="none" w:sz="0" w:space="0" w:color="auto"/>
        <w:right w:val="none" w:sz="0" w:space="0" w:color="auto"/>
      </w:divBdr>
    </w:div>
    <w:div w:id="239751000">
      <w:bodyDiv w:val="1"/>
      <w:marLeft w:val="0"/>
      <w:marRight w:val="0"/>
      <w:marTop w:val="0"/>
      <w:marBottom w:val="0"/>
      <w:divBdr>
        <w:top w:val="none" w:sz="0" w:space="0" w:color="auto"/>
        <w:left w:val="none" w:sz="0" w:space="0" w:color="auto"/>
        <w:bottom w:val="none" w:sz="0" w:space="0" w:color="auto"/>
        <w:right w:val="none" w:sz="0" w:space="0" w:color="auto"/>
      </w:divBdr>
      <w:divsChild>
        <w:div w:id="1291932872">
          <w:marLeft w:val="0"/>
          <w:marRight w:val="0"/>
          <w:marTop w:val="0"/>
          <w:marBottom w:val="0"/>
          <w:divBdr>
            <w:top w:val="none" w:sz="0" w:space="0" w:color="auto"/>
            <w:left w:val="none" w:sz="0" w:space="0" w:color="auto"/>
            <w:bottom w:val="none" w:sz="0" w:space="0" w:color="auto"/>
            <w:right w:val="none" w:sz="0" w:space="0" w:color="auto"/>
          </w:divBdr>
        </w:div>
      </w:divsChild>
    </w:div>
    <w:div w:id="254943074">
      <w:bodyDiv w:val="1"/>
      <w:marLeft w:val="0"/>
      <w:marRight w:val="0"/>
      <w:marTop w:val="0"/>
      <w:marBottom w:val="0"/>
      <w:divBdr>
        <w:top w:val="none" w:sz="0" w:space="0" w:color="auto"/>
        <w:left w:val="none" w:sz="0" w:space="0" w:color="auto"/>
        <w:bottom w:val="none" w:sz="0" w:space="0" w:color="auto"/>
        <w:right w:val="none" w:sz="0" w:space="0" w:color="auto"/>
      </w:divBdr>
    </w:div>
    <w:div w:id="306129053">
      <w:bodyDiv w:val="1"/>
      <w:marLeft w:val="0"/>
      <w:marRight w:val="0"/>
      <w:marTop w:val="0"/>
      <w:marBottom w:val="0"/>
      <w:divBdr>
        <w:top w:val="none" w:sz="0" w:space="0" w:color="auto"/>
        <w:left w:val="none" w:sz="0" w:space="0" w:color="auto"/>
        <w:bottom w:val="none" w:sz="0" w:space="0" w:color="auto"/>
        <w:right w:val="none" w:sz="0" w:space="0" w:color="auto"/>
      </w:divBdr>
      <w:divsChild>
        <w:div w:id="772674545">
          <w:marLeft w:val="0"/>
          <w:marRight w:val="0"/>
          <w:marTop w:val="0"/>
          <w:marBottom w:val="0"/>
          <w:divBdr>
            <w:top w:val="none" w:sz="0" w:space="0" w:color="auto"/>
            <w:left w:val="none" w:sz="0" w:space="0" w:color="auto"/>
            <w:bottom w:val="none" w:sz="0" w:space="0" w:color="auto"/>
            <w:right w:val="none" w:sz="0" w:space="0" w:color="auto"/>
          </w:divBdr>
        </w:div>
      </w:divsChild>
    </w:div>
    <w:div w:id="328753489">
      <w:bodyDiv w:val="1"/>
      <w:marLeft w:val="0"/>
      <w:marRight w:val="0"/>
      <w:marTop w:val="0"/>
      <w:marBottom w:val="0"/>
      <w:divBdr>
        <w:top w:val="none" w:sz="0" w:space="0" w:color="auto"/>
        <w:left w:val="none" w:sz="0" w:space="0" w:color="auto"/>
        <w:bottom w:val="none" w:sz="0" w:space="0" w:color="auto"/>
        <w:right w:val="none" w:sz="0" w:space="0" w:color="auto"/>
      </w:divBdr>
      <w:divsChild>
        <w:div w:id="1584535104">
          <w:marLeft w:val="0"/>
          <w:marRight w:val="0"/>
          <w:marTop w:val="0"/>
          <w:marBottom w:val="0"/>
          <w:divBdr>
            <w:top w:val="none" w:sz="0" w:space="0" w:color="auto"/>
            <w:left w:val="none" w:sz="0" w:space="0" w:color="auto"/>
            <w:bottom w:val="none" w:sz="0" w:space="0" w:color="auto"/>
            <w:right w:val="none" w:sz="0" w:space="0" w:color="auto"/>
          </w:divBdr>
          <w:divsChild>
            <w:div w:id="127433816">
              <w:marLeft w:val="0"/>
              <w:marRight w:val="0"/>
              <w:marTop w:val="0"/>
              <w:marBottom w:val="0"/>
              <w:divBdr>
                <w:top w:val="none" w:sz="0" w:space="0" w:color="auto"/>
                <w:left w:val="none" w:sz="0" w:space="0" w:color="auto"/>
                <w:bottom w:val="none" w:sz="0" w:space="0" w:color="auto"/>
                <w:right w:val="none" w:sz="0" w:space="0" w:color="auto"/>
              </w:divBdr>
              <w:divsChild>
                <w:div w:id="106714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470252">
      <w:bodyDiv w:val="1"/>
      <w:marLeft w:val="0"/>
      <w:marRight w:val="0"/>
      <w:marTop w:val="0"/>
      <w:marBottom w:val="0"/>
      <w:divBdr>
        <w:top w:val="none" w:sz="0" w:space="0" w:color="auto"/>
        <w:left w:val="none" w:sz="0" w:space="0" w:color="auto"/>
        <w:bottom w:val="none" w:sz="0" w:space="0" w:color="auto"/>
        <w:right w:val="none" w:sz="0" w:space="0" w:color="auto"/>
      </w:divBdr>
    </w:div>
    <w:div w:id="414937755">
      <w:bodyDiv w:val="1"/>
      <w:marLeft w:val="0"/>
      <w:marRight w:val="0"/>
      <w:marTop w:val="0"/>
      <w:marBottom w:val="0"/>
      <w:divBdr>
        <w:top w:val="none" w:sz="0" w:space="0" w:color="auto"/>
        <w:left w:val="none" w:sz="0" w:space="0" w:color="auto"/>
        <w:bottom w:val="none" w:sz="0" w:space="0" w:color="auto"/>
        <w:right w:val="none" w:sz="0" w:space="0" w:color="auto"/>
      </w:divBdr>
      <w:divsChild>
        <w:div w:id="1101992618">
          <w:marLeft w:val="0"/>
          <w:marRight w:val="0"/>
          <w:marTop w:val="0"/>
          <w:marBottom w:val="0"/>
          <w:divBdr>
            <w:top w:val="none" w:sz="0" w:space="0" w:color="auto"/>
            <w:left w:val="none" w:sz="0" w:space="0" w:color="auto"/>
            <w:bottom w:val="none" w:sz="0" w:space="0" w:color="auto"/>
            <w:right w:val="none" w:sz="0" w:space="0" w:color="auto"/>
          </w:divBdr>
        </w:div>
      </w:divsChild>
    </w:div>
    <w:div w:id="434911230">
      <w:bodyDiv w:val="1"/>
      <w:marLeft w:val="0"/>
      <w:marRight w:val="0"/>
      <w:marTop w:val="0"/>
      <w:marBottom w:val="0"/>
      <w:divBdr>
        <w:top w:val="none" w:sz="0" w:space="0" w:color="auto"/>
        <w:left w:val="none" w:sz="0" w:space="0" w:color="auto"/>
        <w:bottom w:val="none" w:sz="0" w:space="0" w:color="auto"/>
        <w:right w:val="none" w:sz="0" w:space="0" w:color="auto"/>
      </w:divBdr>
      <w:divsChild>
        <w:div w:id="1489318753">
          <w:marLeft w:val="0"/>
          <w:marRight w:val="0"/>
          <w:marTop w:val="0"/>
          <w:marBottom w:val="0"/>
          <w:divBdr>
            <w:top w:val="none" w:sz="0" w:space="0" w:color="auto"/>
            <w:left w:val="none" w:sz="0" w:space="0" w:color="auto"/>
            <w:bottom w:val="none" w:sz="0" w:space="0" w:color="auto"/>
            <w:right w:val="none" w:sz="0" w:space="0" w:color="auto"/>
          </w:divBdr>
          <w:divsChild>
            <w:div w:id="1678995132">
              <w:marLeft w:val="0"/>
              <w:marRight w:val="0"/>
              <w:marTop w:val="0"/>
              <w:marBottom w:val="0"/>
              <w:divBdr>
                <w:top w:val="none" w:sz="0" w:space="0" w:color="auto"/>
                <w:left w:val="none" w:sz="0" w:space="0" w:color="auto"/>
                <w:bottom w:val="none" w:sz="0" w:space="0" w:color="auto"/>
                <w:right w:val="none" w:sz="0" w:space="0" w:color="auto"/>
              </w:divBdr>
              <w:divsChild>
                <w:div w:id="160749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787265">
      <w:bodyDiv w:val="1"/>
      <w:marLeft w:val="0"/>
      <w:marRight w:val="0"/>
      <w:marTop w:val="0"/>
      <w:marBottom w:val="0"/>
      <w:divBdr>
        <w:top w:val="none" w:sz="0" w:space="0" w:color="auto"/>
        <w:left w:val="none" w:sz="0" w:space="0" w:color="auto"/>
        <w:bottom w:val="none" w:sz="0" w:space="0" w:color="auto"/>
        <w:right w:val="none" w:sz="0" w:space="0" w:color="auto"/>
      </w:divBdr>
    </w:div>
    <w:div w:id="507209760">
      <w:bodyDiv w:val="1"/>
      <w:marLeft w:val="0"/>
      <w:marRight w:val="0"/>
      <w:marTop w:val="0"/>
      <w:marBottom w:val="0"/>
      <w:divBdr>
        <w:top w:val="none" w:sz="0" w:space="0" w:color="auto"/>
        <w:left w:val="none" w:sz="0" w:space="0" w:color="auto"/>
        <w:bottom w:val="none" w:sz="0" w:space="0" w:color="auto"/>
        <w:right w:val="none" w:sz="0" w:space="0" w:color="auto"/>
      </w:divBdr>
    </w:div>
    <w:div w:id="550925261">
      <w:bodyDiv w:val="1"/>
      <w:marLeft w:val="0"/>
      <w:marRight w:val="0"/>
      <w:marTop w:val="0"/>
      <w:marBottom w:val="0"/>
      <w:divBdr>
        <w:top w:val="none" w:sz="0" w:space="0" w:color="auto"/>
        <w:left w:val="none" w:sz="0" w:space="0" w:color="auto"/>
        <w:bottom w:val="none" w:sz="0" w:space="0" w:color="auto"/>
        <w:right w:val="none" w:sz="0" w:space="0" w:color="auto"/>
      </w:divBdr>
    </w:div>
    <w:div w:id="609050039">
      <w:bodyDiv w:val="1"/>
      <w:marLeft w:val="0"/>
      <w:marRight w:val="0"/>
      <w:marTop w:val="0"/>
      <w:marBottom w:val="0"/>
      <w:divBdr>
        <w:top w:val="none" w:sz="0" w:space="0" w:color="auto"/>
        <w:left w:val="none" w:sz="0" w:space="0" w:color="auto"/>
        <w:bottom w:val="none" w:sz="0" w:space="0" w:color="auto"/>
        <w:right w:val="none" w:sz="0" w:space="0" w:color="auto"/>
      </w:divBdr>
      <w:divsChild>
        <w:div w:id="56441412">
          <w:marLeft w:val="0"/>
          <w:marRight w:val="0"/>
          <w:marTop w:val="0"/>
          <w:marBottom w:val="0"/>
          <w:divBdr>
            <w:top w:val="none" w:sz="0" w:space="0" w:color="auto"/>
            <w:left w:val="none" w:sz="0" w:space="0" w:color="auto"/>
            <w:bottom w:val="none" w:sz="0" w:space="0" w:color="auto"/>
            <w:right w:val="none" w:sz="0" w:space="0" w:color="auto"/>
          </w:divBdr>
          <w:divsChild>
            <w:div w:id="1174413598">
              <w:marLeft w:val="0"/>
              <w:marRight w:val="0"/>
              <w:marTop w:val="0"/>
              <w:marBottom w:val="0"/>
              <w:divBdr>
                <w:top w:val="none" w:sz="0" w:space="0" w:color="auto"/>
                <w:left w:val="none" w:sz="0" w:space="0" w:color="auto"/>
                <w:bottom w:val="none" w:sz="0" w:space="0" w:color="auto"/>
                <w:right w:val="none" w:sz="0" w:space="0" w:color="auto"/>
              </w:divBdr>
            </w:div>
          </w:divsChild>
        </w:div>
        <w:div w:id="69667108">
          <w:marLeft w:val="0"/>
          <w:marRight w:val="0"/>
          <w:marTop w:val="0"/>
          <w:marBottom w:val="0"/>
          <w:divBdr>
            <w:top w:val="none" w:sz="0" w:space="0" w:color="auto"/>
            <w:left w:val="none" w:sz="0" w:space="0" w:color="auto"/>
            <w:bottom w:val="none" w:sz="0" w:space="0" w:color="auto"/>
            <w:right w:val="none" w:sz="0" w:space="0" w:color="auto"/>
          </w:divBdr>
          <w:divsChild>
            <w:div w:id="2137722004">
              <w:marLeft w:val="0"/>
              <w:marRight w:val="0"/>
              <w:marTop w:val="0"/>
              <w:marBottom w:val="0"/>
              <w:divBdr>
                <w:top w:val="none" w:sz="0" w:space="0" w:color="auto"/>
                <w:left w:val="none" w:sz="0" w:space="0" w:color="auto"/>
                <w:bottom w:val="none" w:sz="0" w:space="0" w:color="auto"/>
                <w:right w:val="none" w:sz="0" w:space="0" w:color="auto"/>
              </w:divBdr>
            </w:div>
          </w:divsChild>
        </w:div>
        <w:div w:id="80029518">
          <w:marLeft w:val="0"/>
          <w:marRight w:val="0"/>
          <w:marTop w:val="0"/>
          <w:marBottom w:val="0"/>
          <w:divBdr>
            <w:top w:val="none" w:sz="0" w:space="0" w:color="auto"/>
            <w:left w:val="none" w:sz="0" w:space="0" w:color="auto"/>
            <w:bottom w:val="none" w:sz="0" w:space="0" w:color="auto"/>
            <w:right w:val="none" w:sz="0" w:space="0" w:color="auto"/>
          </w:divBdr>
          <w:divsChild>
            <w:div w:id="1917350900">
              <w:marLeft w:val="0"/>
              <w:marRight w:val="0"/>
              <w:marTop w:val="0"/>
              <w:marBottom w:val="0"/>
              <w:divBdr>
                <w:top w:val="none" w:sz="0" w:space="0" w:color="auto"/>
                <w:left w:val="none" w:sz="0" w:space="0" w:color="auto"/>
                <w:bottom w:val="none" w:sz="0" w:space="0" w:color="auto"/>
                <w:right w:val="none" w:sz="0" w:space="0" w:color="auto"/>
              </w:divBdr>
            </w:div>
          </w:divsChild>
        </w:div>
        <w:div w:id="266473056">
          <w:marLeft w:val="0"/>
          <w:marRight w:val="0"/>
          <w:marTop w:val="0"/>
          <w:marBottom w:val="0"/>
          <w:divBdr>
            <w:top w:val="none" w:sz="0" w:space="0" w:color="auto"/>
            <w:left w:val="none" w:sz="0" w:space="0" w:color="auto"/>
            <w:bottom w:val="none" w:sz="0" w:space="0" w:color="auto"/>
            <w:right w:val="none" w:sz="0" w:space="0" w:color="auto"/>
          </w:divBdr>
          <w:divsChild>
            <w:div w:id="1682389657">
              <w:marLeft w:val="0"/>
              <w:marRight w:val="0"/>
              <w:marTop w:val="0"/>
              <w:marBottom w:val="0"/>
              <w:divBdr>
                <w:top w:val="none" w:sz="0" w:space="0" w:color="auto"/>
                <w:left w:val="none" w:sz="0" w:space="0" w:color="auto"/>
                <w:bottom w:val="none" w:sz="0" w:space="0" w:color="auto"/>
                <w:right w:val="none" w:sz="0" w:space="0" w:color="auto"/>
              </w:divBdr>
            </w:div>
          </w:divsChild>
        </w:div>
        <w:div w:id="272128130">
          <w:marLeft w:val="0"/>
          <w:marRight w:val="0"/>
          <w:marTop w:val="0"/>
          <w:marBottom w:val="0"/>
          <w:divBdr>
            <w:top w:val="none" w:sz="0" w:space="0" w:color="auto"/>
            <w:left w:val="none" w:sz="0" w:space="0" w:color="auto"/>
            <w:bottom w:val="none" w:sz="0" w:space="0" w:color="auto"/>
            <w:right w:val="none" w:sz="0" w:space="0" w:color="auto"/>
          </w:divBdr>
          <w:divsChild>
            <w:div w:id="1779333472">
              <w:marLeft w:val="0"/>
              <w:marRight w:val="0"/>
              <w:marTop w:val="0"/>
              <w:marBottom w:val="0"/>
              <w:divBdr>
                <w:top w:val="none" w:sz="0" w:space="0" w:color="auto"/>
                <w:left w:val="none" w:sz="0" w:space="0" w:color="auto"/>
                <w:bottom w:val="none" w:sz="0" w:space="0" w:color="auto"/>
                <w:right w:val="none" w:sz="0" w:space="0" w:color="auto"/>
              </w:divBdr>
            </w:div>
          </w:divsChild>
        </w:div>
        <w:div w:id="492188488">
          <w:marLeft w:val="0"/>
          <w:marRight w:val="0"/>
          <w:marTop w:val="0"/>
          <w:marBottom w:val="0"/>
          <w:divBdr>
            <w:top w:val="none" w:sz="0" w:space="0" w:color="auto"/>
            <w:left w:val="none" w:sz="0" w:space="0" w:color="auto"/>
            <w:bottom w:val="none" w:sz="0" w:space="0" w:color="auto"/>
            <w:right w:val="none" w:sz="0" w:space="0" w:color="auto"/>
          </w:divBdr>
          <w:divsChild>
            <w:div w:id="1325551198">
              <w:marLeft w:val="0"/>
              <w:marRight w:val="0"/>
              <w:marTop w:val="0"/>
              <w:marBottom w:val="0"/>
              <w:divBdr>
                <w:top w:val="none" w:sz="0" w:space="0" w:color="auto"/>
                <w:left w:val="none" w:sz="0" w:space="0" w:color="auto"/>
                <w:bottom w:val="none" w:sz="0" w:space="0" w:color="auto"/>
                <w:right w:val="none" w:sz="0" w:space="0" w:color="auto"/>
              </w:divBdr>
            </w:div>
          </w:divsChild>
        </w:div>
        <w:div w:id="816996316">
          <w:marLeft w:val="0"/>
          <w:marRight w:val="0"/>
          <w:marTop w:val="0"/>
          <w:marBottom w:val="0"/>
          <w:divBdr>
            <w:top w:val="none" w:sz="0" w:space="0" w:color="auto"/>
            <w:left w:val="none" w:sz="0" w:space="0" w:color="auto"/>
            <w:bottom w:val="none" w:sz="0" w:space="0" w:color="auto"/>
            <w:right w:val="none" w:sz="0" w:space="0" w:color="auto"/>
          </w:divBdr>
          <w:divsChild>
            <w:div w:id="261763046">
              <w:marLeft w:val="0"/>
              <w:marRight w:val="0"/>
              <w:marTop w:val="0"/>
              <w:marBottom w:val="0"/>
              <w:divBdr>
                <w:top w:val="none" w:sz="0" w:space="0" w:color="auto"/>
                <w:left w:val="none" w:sz="0" w:space="0" w:color="auto"/>
                <w:bottom w:val="none" w:sz="0" w:space="0" w:color="auto"/>
                <w:right w:val="none" w:sz="0" w:space="0" w:color="auto"/>
              </w:divBdr>
            </w:div>
          </w:divsChild>
        </w:div>
        <w:div w:id="884025142">
          <w:marLeft w:val="0"/>
          <w:marRight w:val="0"/>
          <w:marTop w:val="0"/>
          <w:marBottom w:val="0"/>
          <w:divBdr>
            <w:top w:val="none" w:sz="0" w:space="0" w:color="auto"/>
            <w:left w:val="none" w:sz="0" w:space="0" w:color="auto"/>
            <w:bottom w:val="none" w:sz="0" w:space="0" w:color="auto"/>
            <w:right w:val="none" w:sz="0" w:space="0" w:color="auto"/>
          </w:divBdr>
          <w:divsChild>
            <w:div w:id="1290625062">
              <w:marLeft w:val="0"/>
              <w:marRight w:val="0"/>
              <w:marTop w:val="0"/>
              <w:marBottom w:val="0"/>
              <w:divBdr>
                <w:top w:val="none" w:sz="0" w:space="0" w:color="auto"/>
                <w:left w:val="none" w:sz="0" w:space="0" w:color="auto"/>
                <w:bottom w:val="none" w:sz="0" w:space="0" w:color="auto"/>
                <w:right w:val="none" w:sz="0" w:space="0" w:color="auto"/>
              </w:divBdr>
            </w:div>
          </w:divsChild>
        </w:div>
        <w:div w:id="1036155732">
          <w:marLeft w:val="0"/>
          <w:marRight w:val="0"/>
          <w:marTop w:val="0"/>
          <w:marBottom w:val="0"/>
          <w:divBdr>
            <w:top w:val="none" w:sz="0" w:space="0" w:color="auto"/>
            <w:left w:val="none" w:sz="0" w:space="0" w:color="auto"/>
            <w:bottom w:val="none" w:sz="0" w:space="0" w:color="auto"/>
            <w:right w:val="none" w:sz="0" w:space="0" w:color="auto"/>
          </w:divBdr>
          <w:divsChild>
            <w:div w:id="272592201">
              <w:marLeft w:val="0"/>
              <w:marRight w:val="0"/>
              <w:marTop w:val="0"/>
              <w:marBottom w:val="0"/>
              <w:divBdr>
                <w:top w:val="none" w:sz="0" w:space="0" w:color="auto"/>
                <w:left w:val="none" w:sz="0" w:space="0" w:color="auto"/>
                <w:bottom w:val="none" w:sz="0" w:space="0" w:color="auto"/>
                <w:right w:val="none" w:sz="0" w:space="0" w:color="auto"/>
              </w:divBdr>
            </w:div>
          </w:divsChild>
        </w:div>
        <w:div w:id="1036203036">
          <w:marLeft w:val="0"/>
          <w:marRight w:val="0"/>
          <w:marTop w:val="0"/>
          <w:marBottom w:val="0"/>
          <w:divBdr>
            <w:top w:val="none" w:sz="0" w:space="0" w:color="auto"/>
            <w:left w:val="none" w:sz="0" w:space="0" w:color="auto"/>
            <w:bottom w:val="none" w:sz="0" w:space="0" w:color="auto"/>
            <w:right w:val="none" w:sz="0" w:space="0" w:color="auto"/>
          </w:divBdr>
          <w:divsChild>
            <w:div w:id="1752583091">
              <w:marLeft w:val="0"/>
              <w:marRight w:val="0"/>
              <w:marTop w:val="0"/>
              <w:marBottom w:val="0"/>
              <w:divBdr>
                <w:top w:val="none" w:sz="0" w:space="0" w:color="auto"/>
                <w:left w:val="none" w:sz="0" w:space="0" w:color="auto"/>
                <w:bottom w:val="none" w:sz="0" w:space="0" w:color="auto"/>
                <w:right w:val="none" w:sz="0" w:space="0" w:color="auto"/>
              </w:divBdr>
            </w:div>
          </w:divsChild>
        </w:div>
        <w:div w:id="1292831218">
          <w:marLeft w:val="0"/>
          <w:marRight w:val="0"/>
          <w:marTop w:val="0"/>
          <w:marBottom w:val="0"/>
          <w:divBdr>
            <w:top w:val="none" w:sz="0" w:space="0" w:color="auto"/>
            <w:left w:val="none" w:sz="0" w:space="0" w:color="auto"/>
            <w:bottom w:val="none" w:sz="0" w:space="0" w:color="auto"/>
            <w:right w:val="none" w:sz="0" w:space="0" w:color="auto"/>
          </w:divBdr>
          <w:divsChild>
            <w:div w:id="1706829452">
              <w:marLeft w:val="0"/>
              <w:marRight w:val="0"/>
              <w:marTop w:val="0"/>
              <w:marBottom w:val="0"/>
              <w:divBdr>
                <w:top w:val="none" w:sz="0" w:space="0" w:color="auto"/>
                <w:left w:val="none" w:sz="0" w:space="0" w:color="auto"/>
                <w:bottom w:val="none" w:sz="0" w:space="0" w:color="auto"/>
                <w:right w:val="none" w:sz="0" w:space="0" w:color="auto"/>
              </w:divBdr>
            </w:div>
          </w:divsChild>
        </w:div>
        <w:div w:id="1375739055">
          <w:marLeft w:val="0"/>
          <w:marRight w:val="0"/>
          <w:marTop w:val="0"/>
          <w:marBottom w:val="0"/>
          <w:divBdr>
            <w:top w:val="none" w:sz="0" w:space="0" w:color="auto"/>
            <w:left w:val="none" w:sz="0" w:space="0" w:color="auto"/>
            <w:bottom w:val="none" w:sz="0" w:space="0" w:color="auto"/>
            <w:right w:val="none" w:sz="0" w:space="0" w:color="auto"/>
          </w:divBdr>
          <w:divsChild>
            <w:div w:id="521749457">
              <w:marLeft w:val="0"/>
              <w:marRight w:val="0"/>
              <w:marTop w:val="0"/>
              <w:marBottom w:val="0"/>
              <w:divBdr>
                <w:top w:val="none" w:sz="0" w:space="0" w:color="auto"/>
                <w:left w:val="none" w:sz="0" w:space="0" w:color="auto"/>
                <w:bottom w:val="none" w:sz="0" w:space="0" w:color="auto"/>
                <w:right w:val="none" w:sz="0" w:space="0" w:color="auto"/>
              </w:divBdr>
            </w:div>
          </w:divsChild>
        </w:div>
        <w:div w:id="1384523527">
          <w:marLeft w:val="0"/>
          <w:marRight w:val="0"/>
          <w:marTop w:val="0"/>
          <w:marBottom w:val="0"/>
          <w:divBdr>
            <w:top w:val="none" w:sz="0" w:space="0" w:color="auto"/>
            <w:left w:val="none" w:sz="0" w:space="0" w:color="auto"/>
            <w:bottom w:val="none" w:sz="0" w:space="0" w:color="auto"/>
            <w:right w:val="none" w:sz="0" w:space="0" w:color="auto"/>
          </w:divBdr>
          <w:divsChild>
            <w:div w:id="1100415375">
              <w:marLeft w:val="0"/>
              <w:marRight w:val="0"/>
              <w:marTop w:val="0"/>
              <w:marBottom w:val="0"/>
              <w:divBdr>
                <w:top w:val="none" w:sz="0" w:space="0" w:color="auto"/>
                <w:left w:val="none" w:sz="0" w:space="0" w:color="auto"/>
                <w:bottom w:val="none" w:sz="0" w:space="0" w:color="auto"/>
                <w:right w:val="none" w:sz="0" w:space="0" w:color="auto"/>
              </w:divBdr>
            </w:div>
          </w:divsChild>
        </w:div>
        <w:div w:id="1404722983">
          <w:marLeft w:val="0"/>
          <w:marRight w:val="0"/>
          <w:marTop w:val="0"/>
          <w:marBottom w:val="0"/>
          <w:divBdr>
            <w:top w:val="none" w:sz="0" w:space="0" w:color="auto"/>
            <w:left w:val="none" w:sz="0" w:space="0" w:color="auto"/>
            <w:bottom w:val="none" w:sz="0" w:space="0" w:color="auto"/>
            <w:right w:val="none" w:sz="0" w:space="0" w:color="auto"/>
          </w:divBdr>
          <w:divsChild>
            <w:div w:id="1935165527">
              <w:marLeft w:val="0"/>
              <w:marRight w:val="0"/>
              <w:marTop w:val="0"/>
              <w:marBottom w:val="0"/>
              <w:divBdr>
                <w:top w:val="none" w:sz="0" w:space="0" w:color="auto"/>
                <w:left w:val="none" w:sz="0" w:space="0" w:color="auto"/>
                <w:bottom w:val="none" w:sz="0" w:space="0" w:color="auto"/>
                <w:right w:val="none" w:sz="0" w:space="0" w:color="auto"/>
              </w:divBdr>
            </w:div>
          </w:divsChild>
        </w:div>
        <w:div w:id="1416437060">
          <w:marLeft w:val="0"/>
          <w:marRight w:val="0"/>
          <w:marTop w:val="0"/>
          <w:marBottom w:val="0"/>
          <w:divBdr>
            <w:top w:val="none" w:sz="0" w:space="0" w:color="auto"/>
            <w:left w:val="none" w:sz="0" w:space="0" w:color="auto"/>
            <w:bottom w:val="none" w:sz="0" w:space="0" w:color="auto"/>
            <w:right w:val="none" w:sz="0" w:space="0" w:color="auto"/>
          </w:divBdr>
          <w:divsChild>
            <w:div w:id="1504123925">
              <w:marLeft w:val="0"/>
              <w:marRight w:val="0"/>
              <w:marTop w:val="0"/>
              <w:marBottom w:val="0"/>
              <w:divBdr>
                <w:top w:val="none" w:sz="0" w:space="0" w:color="auto"/>
                <w:left w:val="none" w:sz="0" w:space="0" w:color="auto"/>
                <w:bottom w:val="none" w:sz="0" w:space="0" w:color="auto"/>
                <w:right w:val="none" w:sz="0" w:space="0" w:color="auto"/>
              </w:divBdr>
            </w:div>
          </w:divsChild>
        </w:div>
        <w:div w:id="1427995659">
          <w:marLeft w:val="0"/>
          <w:marRight w:val="0"/>
          <w:marTop w:val="0"/>
          <w:marBottom w:val="0"/>
          <w:divBdr>
            <w:top w:val="none" w:sz="0" w:space="0" w:color="auto"/>
            <w:left w:val="none" w:sz="0" w:space="0" w:color="auto"/>
            <w:bottom w:val="none" w:sz="0" w:space="0" w:color="auto"/>
            <w:right w:val="none" w:sz="0" w:space="0" w:color="auto"/>
          </w:divBdr>
          <w:divsChild>
            <w:div w:id="1808083746">
              <w:marLeft w:val="0"/>
              <w:marRight w:val="0"/>
              <w:marTop w:val="0"/>
              <w:marBottom w:val="0"/>
              <w:divBdr>
                <w:top w:val="none" w:sz="0" w:space="0" w:color="auto"/>
                <w:left w:val="none" w:sz="0" w:space="0" w:color="auto"/>
                <w:bottom w:val="none" w:sz="0" w:space="0" w:color="auto"/>
                <w:right w:val="none" w:sz="0" w:space="0" w:color="auto"/>
              </w:divBdr>
            </w:div>
          </w:divsChild>
        </w:div>
        <w:div w:id="1539201046">
          <w:marLeft w:val="0"/>
          <w:marRight w:val="0"/>
          <w:marTop w:val="0"/>
          <w:marBottom w:val="0"/>
          <w:divBdr>
            <w:top w:val="none" w:sz="0" w:space="0" w:color="auto"/>
            <w:left w:val="none" w:sz="0" w:space="0" w:color="auto"/>
            <w:bottom w:val="none" w:sz="0" w:space="0" w:color="auto"/>
            <w:right w:val="none" w:sz="0" w:space="0" w:color="auto"/>
          </w:divBdr>
          <w:divsChild>
            <w:div w:id="586766328">
              <w:marLeft w:val="0"/>
              <w:marRight w:val="0"/>
              <w:marTop w:val="0"/>
              <w:marBottom w:val="0"/>
              <w:divBdr>
                <w:top w:val="none" w:sz="0" w:space="0" w:color="auto"/>
                <w:left w:val="none" w:sz="0" w:space="0" w:color="auto"/>
                <w:bottom w:val="none" w:sz="0" w:space="0" w:color="auto"/>
                <w:right w:val="none" w:sz="0" w:space="0" w:color="auto"/>
              </w:divBdr>
            </w:div>
          </w:divsChild>
        </w:div>
        <w:div w:id="1557474558">
          <w:marLeft w:val="0"/>
          <w:marRight w:val="0"/>
          <w:marTop w:val="0"/>
          <w:marBottom w:val="0"/>
          <w:divBdr>
            <w:top w:val="none" w:sz="0" w:space="0" w:color="auto"/>
            <w:left w:val="none" w:sz="0" w:space="0" w:color="auto"/>
            <w:bottom w:val="none" w:sz="0" w:space="0" w:color="auto"/>
            <w:right w:val="none" w:sz="0" w:space="0" w:color="auto"/>
          </w:divBdr>
          <w:divsChild>
            <w:div w:id="297150836">
              <w:marLeft w:val="0"/>
              <w:marRight w:val="0"/>
              <w:marTop w:val="0"/>
              <w:marBottom w:val="0"/>
              <w:divBdr>
                <w:top w:val="none" w:sz="0" w:space="0" w:color="auto"/>
                <w:left w:val="none" w:sz="0" w:space="0" w:color="auto"/>
                <w:bottom w:val="none" w:sz="0" w:space="0" w:color="auto"/>
                <w:right w:val="none" w:sz="0" w:space="0" w:color="auto"/>
              </w:divBdr>
            </w:div>
          </w:divsChild>
        </w:div>
        <w:div w:id="1594045903">
          <w:marLeft w:val="0"/>
          <w:marRight w:val="0"/>
          <w:marTop w:val="0"/>
          <w:marBottom w:val="0"/>
          <w:divBdr>
            <w:top w:val="none" w:sz="0" w:space="0" w:color="auto"/>
            <w:left w:val="none" w:sz="0" w:space="0" w:color="auto"/>
            <w:bottom w:val="none" w:sz="0" w:space="0" w:color="auto"/>
            <w:right w:val="none" w:sz="0" w:space="0" w:color="auto"/>
          </w:divBdr>
          <w:divsChild>
            <w:div w:id="24448547">
              <w:marLeft w:val="0"/>
              <w:marRight w:val="0"/>
              <w:marTop w:val="0"/>
              <w:marBottom w:val="0"/>
              <w:divBdr>
                <w:top w:val="none" w:sz="0" w:space="0" w:color="auto"/>
                <w:left w:val="none" w:sz="0" w:space="0" w:color="auto"/>
                <w:bottom w:val="none" w:sz="0" w:space="0" w:color="auto"/>
                <w:right w:val="none" w:sz="0" w:space="0" w:color="auto"/>
              </w:divBdr>
            </w:div>
          </w:divsChild>
        </w:div>
        <w:div w:id="1891767307">
          <w:marLeft w:val="0"/>
          <w:marRight w:val="0"/>
          <w:marTop w:val="0"/>
          <w:marBottom w:val="0"/>
          <w:divBdr>
            <w:top w:val="none" w:sz="0" w:space="0" w:color="auto"/>
            <w:left w:val="none" w:sz="0" w:space="0" w:color="auto"/>
            <w:bottom w:val="none" w:sz="0" w:space="0" w:color="auto"/>
            <w:right w:val="none" w:sz="0" w:space="0" w:color="auto"/>
          </w:divBdr>
          <w:divsChild>
            <w:div w:id="1899972172">
              <w:marLeft w:val="0"/>
              <w:marRight w:val="0"/>
              <w:marTop w:val="0"/>
              <w:marBottom w:val="0"/>
              <w:divBdr>
                <w:top w:val="none" w:sz="0" w:space="0" w:color="auto"/>
                <w:left w:val="none" w:sz="0" w:space="0" w:color="auto"/>
                <w:bottom w:val="none" w:sz="0" w:space="0" w:color="auto"/>
                <w:right w:val="none" w:sz="0" w:space="0" w:color="auto"/>
              </w:divBdr>
            </w:div>
          </w:divsChild>
        </w:div>
        <w:div w:id="1959947298">
          <w:marLeft w:val="0"/>
          <w:marRight w:val="0"/>
          <w:marTop w:val="0"/>
          <w:marBottom w:val="0"/>
          <w:divBdr>
            <w:top w:val="none" w:sz="0" w:space="0" w:color="auto"/>
            <w:left w:val="none" w:sz="0" w:space="0" w:color="auto"/>
            <w:bottom w:val="none" w:sz="0" w:space="0" w:color="auto"/>
            <w:right w:val="none" w:sz="0" w:space="0" w:color="auto"/>
          </w:divBdr>
          <w:divsChild>
            <w:div w:id="1152411945">
              <w:marLeft w:val="0"/>
              <w:marRight w:val="0"/>
              <w:marTop w:val="0"/>
              <w:marBottom w:val="0"/>
              <w:divBdr>
                <w:top w:val="none" w:sz="0" w:space="0" w:color="auto"/>
                <w:left w:val="none" w:sz="0" w:space="0" w:color="auto"/>
                <w:bottom w:val="none" w:sz="0" w:space="0" w:color="auto"/>
                <w:right w:val="none" w:sz="0" w:space="0" w:color="auto"/>
              </w:divBdr>
            </w:div>
          </w:divsChild>
        </w:div>
        <w:div w:id="2005350126">
          <w:marLeft w:val="0"/>
          <w:marRight w:val="0"/>
          <w:marTop w:val="0"/>
          <w:marBottom w:val="0"/>
          <w:divBdr>
            <w:top w:val="none" w:sz="0" w:space="0" w:color="auto"/>
            <w:left w:val="none" w:sz="0" w:space="0" w:color="auto"/>
            <w:bottom w:val="none" w:sz="0" w:space="0" w:color="auto"/>
            <w:right w:val="none" w:sz="0" w:space="0" w:color="auto"/>
          </w:divBdr>
          <w:divsChild>
            <w:div w:id="28562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19670">
      <w:bodyDiv w:val="1"/>
      <w:marLeft w:val="0"/>
      <w:marRight w:val="0"/>
      <w:marTop w:val="0"/>
      <w:marBottom w:val="0"/>
      <w:divBdr>
        <w:top w:val="none" w:sz="0" w:space="0" w:color="auto"/>
        <w:left w:val="none" w:sz="0" w:space="0" w:color="auto"/>
        <w:bottom w:val="none" w:sz="0" w:space="0" w:color="auto"/>
        <w:right w:val="none" w:sz="0" w:space="0" w:color="auto"/>
      </w:divBdr>
    </w:div>
    <w:div w:id="740058788">
      <w:bodyDiv w:val="1"/>
      <w:marLeft w:val="0"/>
      <w:marRight w:val="0"/>
      <w:marTop w:val="0"/>
      <w:marBottom w:val="0"/>
      <w:divBdr>
        <w:top w:val="none" w:sz="0" w:space="0" w:color="auto"/>
        <w:left w:val="none" w:sz="0" w:space="0" w:color="auto"/>
        <w:bottom w:val="none" w:sz="0" w:space="0" w:color="auto"/>
        <w:right w:val="none" w:sz="0" w:space="0" w:color="auto"/>
      </w:divBdr>
    </w:div>
    <w:div w:id="836264196">
      <w:bodyDiv w:val="1"/>
      <w:marLeft w:val="0"/>
      <w:marRight w:val="0"/>
      <w:marTop w:val="0"/>
      <w:marBottom w:val="0"/>
      <w:divBdr>
        <w:top w:val="none" w:sz="0" w:space="0" w:color="auto"/>
        <w:left w:val="none" w:sz="0" w:space="0" w:color="auto"/>
        <w:bottom w:val="none" w:sz="0" w:space="0" w:color="auto"/>
        <w:right w:val="none" w:sz="0" w:space="0" w:color="auto"/>
      </w:divBdr>
    </w:div>
    <w:div w:id="977800754">
      <w:bodyDiv w:val="1"/>
      <w:marLeft w:val="0"/>
      <w:marRight w:val="0"/>
      <w:marTop w:val="0"/>
      <w:marBottom w:val="0"/>
      <w:divBdr>
        <w:top w:val="none" w:sz="0" w:space="0" w:color="auto"/>
        <w:left w:val="none" w:sz="0" w:space="0" w:color="auto"/>
        <w:bottom w:val="none" w:sz="0" w:space="0" w:color="auto"/>
        <w:right w:val="none" w:sz="0" w:space="0" w:color="auto"/>
      </w:divBdr>
      <w:divsChild>
        <w:div w:id="229274263">
          <w:marLeft w:val="0"/>
          <w:marRight w:val="0"/>
          <w:marTop w:val="0"/>
          <w:marBottom w:val="0"/>
          <w:divBdr>
            <w:top w:val="none" w:sz="0" w:space="0" w:color="auto"/>
            <w:left w:val="none" w:sz="0" w:space="0" w:color="auto"/>
            <w:bottom w:val="none" w:sz="0" w:space="0" w:color="auto"/>
            <w:right w:val="none" w:sz="0" w:space="0" w:color="auto"/>
          </w:divBdr>
        </w:div>
      </w:divsChild>
    </w:div>
    <w:div w:id="1021590208">
      <w:bodyDiv w:val="1"/>
      <w:marLeft w:val="0"/>
      <w:marRight w:val="0"/>
      <w:marTop w:val="0"/>
      <w:marBottom w:val="0"/>
      <w:divBdr>
        <w:top w:val="none" w:sz="0" w:space="0" w:color="auto"/>
        <w:left w:val="none" w:sz="0" w:space="0" w:color="auto"/>
        <w:bottom w:val="none" w:sz="0" w:space="0" w:color="auto"/>
        <w:right w:val="none" w:sz="0" w:space="0" w:color="auto"/>
      </w:divBdr>
      <w:divsChild>
        <w:div w:id="691145964">
          <w:marLeft w:val="0"/>
          <w:marRight w:val="0"/>
          <w:marTop w:val="0"/>
          <w:marBottom w:val="0"/>
          <w:divBdr>
            <w:top w:val="none" w:sz="0" w:space="0" w:color="auto"/>
            <w:left w:val="none" w:sz="0" w:space="0" w:color="auto"/>
            <w:bottom w:val="none" w:sz="0" w:space="0" w:color="auto"/>
            <w:right w:val="none" w:sz="0" w:space="0" w:color="auto"/>
          </w:divBdr>
        </w:div>
      </w:divsChild>
    </w:div>
    <w:div w:id="1060055042">
      <w:bodyDiv w:val="1"/>
      <w:marLeft w:val="0"/>
      <w:marRight w:val="0"/>
      <w:marTop w:val="0"/>
      <w:marBottom w:val="0"/>
      <w:divBdr>
        <w:top w:val="none" w:sz="0" w:space="0" w:color="auto"/>
        <w:left w:val="none" w:sz="0" w:space="0" w:color="auto"/>
        <w:bottom w:val="none" w:sz="0" w:space="0" w:color="auto"/>
        <w:right w:val="none" w:sz="0" w:space="0" w:color="auto"/>
      </w:divBdr>
    </w:div>
    <w:div w:id="1105148904">
      <w:bodyDiv w:val="1"/>
      <w:marLeft w:val="0"/>
      <w:marRight w:val="0"/>
      <w:marTop w:val="0"/>
      <w:marBottom w:val="0"/>
      <w:divBdr>
        <w:top w:val="none" w:sz="0" w:space="0" w:color="auto"/>
        <w:left w:val="none" w:sz="0" w:space="0" w:color="auto"/>
        <w:bottom w:val="none" w:sz="0" w:space="0" w:color="auto"/>
        <w:right w:val="none" w:sz="0" w:space="0" w:color="auto"/>
      </w:divBdr>
      <w:divsChild>
        <w:div w:id="1995601407">
          <w:marLeft w:val="0"/>
          <w:marRight w:val="0"/>
          <w:marTop w:val="0"/>
          <w:marBottom w:val="90"/>
          <w:divBdr>
            <w:top w:val="none" w:sz="0" w:space="0" w:color="auto"/>
            <w:left w:val="none" w:sz="0" w:space="0" w:color="auto"/>
            <w:bottom w:val="none" w:sz="0" w:space="0" w:color="auto"/>
            <w:right w:val="none" w:sz="0" w:space="0" w:color="auto"/>
          </w:divBdr>
        </w:div>
        <w:div w:id="1926838838">
          <w:marLeft w:val="0"/>
          <w:marRight w:val="0"/>
          <w:marTop w:val="0"/>
          <w:marBottom w:val="90"/>
          <w:divBdr>
            <w:top w:val="none" w:sz="0" w:space="0" w:color="auto"/>
            <w:left w:val="none" w:sz="0" w:space="0" w:color="auto"/>
            <w:bottom w:val="none" w:sz="0" w:space="0" w:color="auto"/>
            <w:right w:val="none" w:sz="0" w:space="0" w:color="auto"/>
          </w:divBdr>
        </w:div>
        <w:div w:id="1035811239">
          <w:marLeft w:val="0"/>
          <w:marRight w:val="0"/>
          <w:marTop w:val="0"/>
          <w:marBottom w:val="360"/>
          <w:divBdr>
            <w:top w:val="none" w:sz="0" w:space="0" w:color="auto"/>
            <w:left w:val="none" w:sz="0" w:space="0" w:color="auto"/>
            <w:bottom w:val="none" w:sz="0" w:space="0" w:color="auto"/>
            <w:right w:val="none" w:sz="0" w:space="0" w:color="auto"/>
          </w:divBdr>
        </w:div>
      </w:divsChild>
    </w:div>
    <w:div w:id="1179202010">
      <w:bodyDiv w:val="1"/>
      <w:marLeft w:val="0"/>
      <w:marRight w:val="0"/>
      <w:marTop w:val="0"/>
      <w:marBottom w:val="0"/>
      <w:divBdr>
        <w:top w:val="none" w:sz="0" w:space="0" w:color="auto"/>
        <w:left w:val="none" w:sz="0" w:space="0" w:color="auto"/>
        <w:bottom w:val="none" w:sz="0" w:space="0" w:color="auto"/>
        <w:right w:val="none" w:sz="0" w:space="0" w:color="auto"/>
      </w:divBdr>
    </w:div>
    <w:div w:id="1239637250">
      <w:bodyDiv w:val="1"/>
      <w:marLeft w:val="0"/>
      <w:marRight w:val="0"/>
      <w:marTop w:val="0"/>
      <w:marBottom w:val="0"/>
      <w:divBdr>
        <w:top w:val="none" w:sz="0" w:space="0" w:color="auto"/>
        <w:left w:val="none" w:sz="0" w:space="0" w:color="auto"/>
        <w:bottom w:val="none" w:sz="0" w:space="0" w:color="auto"/>
        <w:right w:val="none" w:sz="0" w:space="0" w:color="auto"/>
      </w:divBdr>
    </w:div>
    <w:div w:id="1241914571">
      <w:bodyDiv w:val="1"/>
      <w:marLeft w:val="0"/>
      <w:marRight w:val="0"/>
      <w:marTop w:val="0"/>
      <w:marBottom w:val="0"/>
      <w:divBdr>
        <w:top w:val="none" w:sz="0" w:space="0" w:color="auto"/>
        <w:left w:val="none" w:sz="0" w:space="0" w:color="auto"/>
        <w:bottom w:val="none" w:sz="0" w:space="0" w:color="auto"/>
        <w:right w:val="none" w:sz="0" w:space="0" w:color="auto"/>
      </w:divBdr>
    </w:div>
    <w:div w:id="1279291769">
      <w:bodyDiv w:val="1"/>
      <w:marLeft w:val="0"/>
      <w:marRight w:val="0"/>
      <w:marTop w:val="0"/>
      <w:marBottom w:val="0"/>
      <w:divBdr>
        <w:top w:val="none" w:sz="0" w:space="0" w:color="auto"/>
        <w:left w:val="none" w:sz="0" w:space="0" w:color="auto"/>
        <w:bottom w:val="none" w:sz="0" w:space="0" w:color="auto"/>
        <w:right w:val="none" w:sz="0" w:space="0" w:color="auto"/>
      </w:divBdr>
    </w:div>
    <w:div w:id="1580211981">
      <w:bodyDiv w:val="1"/>
      <w:marLeft w:val="0"/>
      <w:marRight w:val="0"/>
      <w:marTop w:val="0"/>
      <w:marBottom w:val="0"/>
      <w:divBdr>
        <w:top w:val="none" w:sz="0" w:space="0" w:color="auto"/>
        <w:left w:val="none" w:sz="0" w:space="0" w:color="auto"/>
        <w:bottom w:val="none" w:sz="0" w:space="0" w:color="auto"/>
        <w:right w:val="none" w:sz="0" w:space="0" w:color="auto"/>
      </w:divBdr>
    </w:div>
    <w:div w:id="1587570707">
      <w:bodyDiv w:val="1"/>
      <w:marLeft w:val="0"/>
      <w:marRight w:val="0"/>
      <w:marTop w:val="0"/>
      <w:marBottom w:val="0"/>
      <w:divBdr>
        <w:top w:val="none" w:sz="0" w:space="0" w:color="auto"/>
        <w:left w:val="none" w:sz="0" w:space="0" w:color="auto"/>
        <w:bottom w:val="none" w:sz="0" w:space="0" w:color="auto"/>
        <w:right w:val="none" w:sz="0" w:space="0" w:color="auto"/>
      </w:divBdr>
    </w:div>
    <w:div w:id="1664625026">
      <w:bodyDiv w:val="1"/>
      <w:marLeft w:val="0"/>
      <w:marRight w:val="0"/>
      <w:marTop w:val="0"/>
      <w:marBottom w:val="0"/>
      <w:divBdr>
        <w:top w:val="none" w:sz="0" w:space="0" w:color="auto"/>
        <w:left w:val="none" w:sz="0" w:space="0" w:color="auto"/>
        <w:bottom w:val="none" w:sz="0" w:space="0" w:color="auto"/>
        <w:right w:val="none" w:sz="0" w:space="0" w:color="auto"/>
      </w:divBdr>
    </w:div>
    <w:div w:id="1727483580">
      <w:bodyDiv w:val="1"/>
      <w:marLeft w:val="0"/>
      <w:marRight w:val="0"/>
      <w:marTop w:val="0"/>
      <w:marBottom w:val="0"/>
      <w:divBdr>
        <w:top w:val="none" w:sz="0" w:space="0" w:color="auto"/>
        <w:left w:val="none" w:sz="0" w:space="0" w:color="auto"/>
        <w:bottom w:val="none" w:sz="0" w:space="0" w:color="auto"/>
        <w:right w:val="none" w:sz="0" w:space="0" w:color="auto"/>
      </w:divBdr>
      <w:divsChild>
        <w:div w:id="11272314">
          <w:marLeft w:val="0"/>
          <w:marRight w:val="0"/>
          <w:marTop w:val="0"/>
          <w:marBottom w:val="0"/>
          <w:divBdr>
            <w:top w:val="none" w:sz="0" w:space="0" w:color="auto"/>
            <w:left w:val="none" w:sz="0" w:space="0" w:color="auto"/>
            <w:bottom w:val="none" w:sz="0" w:space="0" w:color="auto"/>
            <w:right w:val="none" w:sz="0" w:space="0" w:color="auto"/>
          </w:divBdr>
          <w:divsChild>
            <w:div w:id="2110351147">
              <w:marLeft w:val="0"/>
              <w:marRight w:val="0"/>
              <w:marTop w:val="0"/>
              <w:marBottom w:val="0"/>
              <w:divBdr>
                <w:top w:val="none" w:sz="0" w:space="0" w:color="auto"/>
                <w:left w:val="none" w:sz="0" w:space="0" w:color="auto"/>
                <w:bottom w:val="none" w:sz="0" w:space="0" w:color="auto"/>
                <w:right w:val="none" w:sz="0" w:space="0" w:color="auto"/>
              </w:divBdr>
            </w:div>
          </w:divsChild>
        </w:div>
        <w:div w:id="18943666">
          <w:marLeft w:val="0"/>
          <w:marRight w:val="0"/>
          <w:marTop w:val="0"/>
          <w:marBottom w:val="0"/>
          <w:divBdr>
            <w:top w:val="none" w:sz="0" w:space="0" w:color="auto"/>
            <w:left w:val="none" w:sz="0" w:space="0" w:color="auto"/>
            <w:bottom w:val="none" w:sz="0" w:space="0" w:color="auto"/>
            <w:right w:val="none" w:sz="0" w:space="0" w:color="auto"/>
          </w:divBdr>
          <w:divsChild>
            <w:div w:id="1420829758">
              <w:marLeft w:val="0"/>
              <w:marRight w:val="0"/>
              <w:marTop w:val="0"/>
              <w:marBottom w:val="0"/>
              <w:divBdr>
                <w:top w:val="none" w:sz="0" w:space="0" w:color="auto"/>
                <w:left w:val="none" w:sz="0" w:space="0" w:color="auto"/>
                <w:bottom w:val="none" w:sz="0" w:space="0" w:color="auto"/>
                <w:right w:val="none" w:sz="0" w:space="0" w:color="auto"/>
              </w:divBdr>
            </w:div>
          </w:divsChild>
        </w:div>
        <w:div w:id="89161232">
          <w:marLeft w:val="0"/>
          <w:marRight w:val="0"/>
          <w:marTop w:val="0"/>
          <w:marBottom w:val="0"/>
          <w:divBdr>
            <w:top w:val="none" w:sz="0" w:space="0" w:color="auto"/>
            <w:left w:val="none" w:sz="0" w:space="0" w:color="auto"/>
            <w:bottom w:val="none" w:sz="0" w:space="0" w:color="auto"/>
            <w:right w:val="none" w:sz="0" w:space="0" w:color="auto"/>
          </w:divBdr>
          <w:divsChild>
            <w:div w:id="580989942">
              <w:marLeft w:val="0"/>
              <w:marRight w:val="0"/>
              <w:marTop w:val="0"/>
              <w:marBottom w:val="0"/>
              <w:divBdr>
                <w:top w:val="none" w:sz="0" w:space="0" w:color="auto"/>
                <w:left w:val="none" w:sz="0" w:space="0" w:color="auto"/>
                <w:bottom w:val="none" w:sz="0" w:space="0" w:color="auto"/>
                <w:right w:val="none" w:sz="0" w:space="0" w:color="auto"/>
              </w:divBdr>
            </w:div>
          </w:divsChild>
        </w:div>
        <w:div w:id="140198128">
          <w:marLeft w:val="0"/>
          <w:marRight w:val="0"/>
          <w:marTop w:val="0"/>
          <w:marBottom w:val="0"/>
          <w:divBdr>
            <w:top w:val="none" w:sz="0" w:space="0" w:color="auto"/>
            <w:left w:val="none" w:sz="0" w:space="0" w:color="auto"/>
            <w:bottom w:val="none" w:sz="0" w:space="0" w:color="auto"/>
            <w:right w:val="none" w:sz="0" w:space="0" w:color="auto"/>
          </w:divBdr>
          <w:divsChild>
            <w:div w:id="2029481144">
              <w:marLeft w:val="0"/>
              <w:marRight w:val="0"/>
              <w:marTop w:val="0"/>
              <w:marBottom w:val="0"/>
              <w:divBdr>
                <w:top w:val="none" w:sz="0" w:space="0" w:color="auto"/>
                <w:left w:val="none" w:sz="0" w:space="0" w:color="auto"/>
                <w:bottom w:val="none" w:sz="0" w:space="0" w:color="auto"/>
                <w:right w:val="none" w:sz="0" w:space="0" w:color="auto"/>
              </w:divBdr>
            </w:div>
          </w:divsChild>
        </w:div>
        <w:div w:id="186725373">
          <w:marLeft w:val="0"/>
          <w:marRight w:val="0"/>
          <w:marTop w:val="0"/>
          <w:marBottom w:val="0"/>
          <w:divBdr>
            <w:top w:val="none" w:sz="0" w:space="0" w:color="auto"/>
            <w:left w:val="none" w:sz="0" w:space="0" w:color="auto"/>
            <w:bottom w:val="none" w:sz="0" w:space="0" w:color="auto"/>
            <w:right w:val="none" w:sz="0" w:space="0" w:color="auto"/>
          </w:divBdr>
          <w:divsChild>
            <w:div w:id="1289044867">
              <w:marLeft w:val="0"/>
              <w:marRight w:val="0"/>
              <w:marTop w:val="0"/>
              <w:marBottom w:val="0"/>
              <w:divBdr>
                <w:top w:val="none" w:sz="0" w:space="0" w:color="auto"/>
                <w:left w:val="none" w:sz="0" w:space="0" w:color="auto"/>
                <w:bottom w:val="none" w:sz="0" w:space="0" w:color="auto"/>
                <w:right w:val="none" w:sz="0" w:space="0" w:color="auto"/>
              </w:divBdr>
            </w:div>
          </w:divsChild>
        </w:div>
        <w:div w:id="252980661">
          <w:marLeft w:val="0"/>
          <w:marRight w:val="0"/>
          <w:marTop w:val="0"/>
          <w:marBottom w:val="0"/>
          <w:divBdr>
            <w:top w:val="none" w:sz="0" w:space="0" w:color="auto"/>
            <w:left w:val="none" w:sz="0" w:space="0" w:color="auto"/>
            <w:bottom w:val="none" w:sz="0" w:space="0" w:color="auto"/>
            <w:right w:val="none" w:sz="0" w:space="0" w:color="auto"/>
          </w:divBdr>
          <w:divsChild>
            <w:div w:id="1122572120">
              <w:marLeft w:val="0"/>
              <w:marRight w:val="0"/>
              <w:marTop w:val="0"/>
              <w:marBottom w:val="0"/>
              <w:divBdr>
                <w:top w:val="none" w:sz="0" w:space="0" w:color="auto"/>
                <w:left w:val="none" w:sz="0" w:space="0" w:color="auto"/>
                <w:bottom w:val="none" w:sz="0" w:space="0" w:color="auto"/>
                <w:right w:val="none" w:sz="0" w:space="0" w:color="auto"/>
              </w:divBdr>
            </w:div>
          </w:divsChild>
        </w:div>
        <w:div w:id="277760149">
          <w:marLeft w:val="0"/>
          <w:marRight w:val="0"/>
          <w:marTop w:val="0"/>
          <w:marBottom w:val="0"/>
          <w:divBdr>
            <w:top w:val="none" w:sz="0" w:space="0" w:color="auto"/>
            <w:left w:val="none" w:sz="0" w:space="0" w:color="auto"/>
            <w:bottom w:val="none" w:sz="0" w:space="0" w:color="auto"/>
            <w:right w:val="none" w:sz="0" w:space="0" w:color="auto"/>
          </w:divBdr>
          <w:divsChild>
            <w:div w:id="1165584468">
              <w:marLeft w:val="0"/>
              <w:marRight w:val="0"/>
              <w:marTop w:val="0"/>
              <w:marBottom w:val="0"/>
              <w:divBdr>
                <w:top w:val="none" w:sz="0" w:space="0" w:color="auto"/>
                <w:left w:val="none" w:sz="0" w:space="0" w:color="auto"/>
                <w:bottom w:val="none" w:sz="0" w:space="0" w:color="auto"/>
                <w:right w:val="none" w:sz="0" w:space="0" w:color="auto"/>
              </w:divBdr>
            </w:div>
          </w:divsChild>
        </w:div>
        <w:div w:id="290677494">
          <w:marLeft w:val="0"/>
          <w:marRight w:val="0"/>
          <w:marTop w:val="0"/>
          <w:marBottom w:val="0"/>
          <w:divBdr>
            <w:top w:val="none" w:sz="0" w:space="0" w:color="auto"/>
            <w:left w:val="none" w:sz="0" w:space="0" w:color="auto"/>
            <w:bottom w:val="none" w:sz="0" w:space="0" w:color="auto"/>
            <w:right w:val="none" w:sz="0" w:space="0" w:color="auto"/>
          </w:divBdr>
          <w:divsChild>
            <w:div w:id="126240400">
              <w:marLeft w:val="0"/>
              <w:marRight w:val="0"/>
              <w:marTop w:val="0"/>
              <w:marBottom w:val="0"/>
              <w:divBdr>
                <w:top w:val="none" w:sz="0" w:space="0" w:color="auto"/>
                <w:left w:val="none" w:sz="0" w:space="0" w:color="auto"/>
                <w:bottom w:val="none" w:sz="0" w:space="0" w:color="auto"/>
                <w:right w:val="none" w:sz="0" w:space="0" w:color="auto"/>
              </w:divBdr>
            </w:div>
          </w:divsChild>
        </w:div>
        <w:div w:id="342636902">
          <w:marLeft w:val="0"/>
          <w:marRight w:val="0"/>
          <w:marTop w:val="0"/>
          <w:marBottom w:val="0"/>
          <w:divBdr>
            <w:top w:val="none" w:sz="0" w:space="0" w:color="auto"/>
            <w:left w:val="none" w:sz="0" w:space="0" w:color="auto"/>
            <w:bottom w:val="none" w:sz="0" w:space="0" w:color="auto"/>
            <w:right w:val="none" w:sz="0" w:space="0" w:color="auto"/>
          </w:divBdr>
          <w:divsChild>
            <w:div w:id="1291864233">
              <w:marLeft w:val="0"/>
              <w:marRight w:val="0"/>
              <w:marTop w:val="0"/>
              <w:marBottom w:val="0"/>
              <w:divBdr>
                <w:top w:val="none" w:sz="0" w:space="0" w:color="auto"/>
                <w:left w:val="none" w:sz="0" w:space="0" w:color="auto"/>
                <w:bottom w:val="none" w:sz="0" w:space="0" w:color="auto"/>
                <w:right w:val="none" w:sz="0" w:space="0" w:color="auto"/>
              </w:divBdr>
            </w:div>
          </w:divsChild>
        </w:div>
        <w:div w:id="383409018">
          <w:marLeft w:val="0"/>
          <w:marRight w:val="0"/>
          <w:marTop w:val="0"/>
          <w:marBottom w:val="0"/>
          <w:divBdr>
            <w:top w:val="none" w:sz="0" w:space="0" w:color="auto"/>
            <w:left w:val="none" w:sz="0" w:space="0" w:color="auto"/>
            <w:bottom w:val="none" w:sz="0" w:space="0" w:color="auto"/>
            <w:right w:val="none" w:sz="0" w:space="0" w:color="auto"/>
          </w:divBdr>
          <w:divsChild>
            <w:div w:id="722289386">
              <w:marLeft w:val="0"/>
              <w:marRight w:val="0"/>
              <w:marTop w:val="0"/>
              <w:marBottom w:val="0"/>
              <w:divBdr>
                <w:top w:val="none" w:sz="0" w:space="0" w:color="auto"/>
                <w:left w:val="none" w:sz="0" w:space="0" w:color="auto"/>
                <w:bottom w:val="none" w:sz="0" w:space="0" w:color="auto"/>
                <w:right w:val="none" w:sz="0" w:space="0" w:color="auto"/>
              </w:divBdr>
            </w:div>
          </w:divsChild>
        </w:div>
        <w:div w:id="533617878">
          <w:marLeft w:val="0"/>
          <w:marRight w:val="0"/>
          <w:marTop w:val="0"/>
          <w:marBottom w:val="0"/>
          <w:divBdr>
            <w:top w:val="none" w:sz="0" w:space="0" w:color="auto"/>
            <w:left w:val="none" w:sz="0" w:space="0" w:color="auto"/>
            <w:bottom w:val="none" w:sz="0" w:space="0" w:color="auto"/>
            <w:right w:val="none" w:sz="0" w:space="0" w:color="auto"/>
          </w:divBdr>
          <w:divsChild>
            <w:div w:id="543568236">
              <w:marLeft w:val="0"/>
              <w:marRight w:val="0"/>
              <w:marTop w:val="0"/>
              <w:marBottom w:val="0"/>
              <w:divBdr>
                <w:top w:val="none" w:sz="0" w:space="0" w:color="auto"/>
                <w:left w:val="none" w:sz="0" w:space="0" w:color="auto"/>
                <w:bottom w:val="none" w:sz="0" w:space="0" w:color="auto"/>
                <w:right w:val="none" w:sz="0" w:space="0" w:color="auto"/>
              </w:divBdr>
            </w:div>
          </w:divsChild>
        </w:div>
        <w:div w:id="555749276">
          <w:marLeft w:val="0"/>
          <w:marRight w:val="0"/>
          <w:marTop w:val="0"/>
          <w:marBottom w:val="0"/>
          <w:divBdr>
            <w:top w:val="none" w:sz="0" w:space="0" w:color="auto"/>
            <w:left w:val="none" w:sz="0" w:space="0" w:color="auto"/>
            <w:bottom w:val="none" w:sz="0" w:space="0" w:color="auto"/>
            <w:right w:val="none" w:sz="0" w:space="0" w:color="auto"/>
          </w:divBdr>
          <w:divsChild>
            <w:div w:id="2095127061">
              <w:marLeft w:val="0"/>
              <w:marRight w:val="0"/>
              <w:marTop w:val="0"/>
              <w:marBottom w:val="0"/>
              <w:divBdr>
                <w:top w:val="none" w:sz="0" w:space="0" w:color="auto"/>
                <w:left w:val="none" w:sz="0" w:space="0" w:color="auto"/>
                <w:bottom w:val="none" w:sz="0" w:space="0" w:color="auto"/>
                <w:right w:val="none" w:sz="0" w:space="0" w:color="auto"/>
              </w:divBdr>
            </w:div>
          </w:divsChild>
        </w:div>
        <w:div w:id="689836563">
          <w:marLeft w:val="0"/>
          <w:marRight w:val="0"/>
          <w:marTop w:val="0"/>
          <w:marBottom w:val="0"/>
          <w:divBdr>
            <w:top w:val="none" w:sz="0" w:space="0" w:color="auto"/>
            <w:left w:val="none" w:sz="0" w:space="0" w:color="auto"/>
            <w:bottom w:val="none" w:sz="0" w:space="0" w:color="auto"/>
            <w:right w:val="none" w:sz="0" w:space="0" w:color="auto"/>
          </w:divBdr>
          <w:divsChild>
            <w:div w:id="1363095640">
              <w:marLeft w:val="0"/>
              <w:marRight w:val="0"/>
              <w:marTop w:val="0"/>
              <w:marBottom w:val="0"/>
              <w:divBdr>
                <w:top w:val="none" w:sz="0" w:space="0" w:color="auto"/>
                <w:left w:val="none" w:sz="0" w:space="0" w:color="auto"/>
                <w:bottom w:val="none" w:sz="0" w:space="0" w:color="auto"/>
                <w:right w:val="none" w:sz="0" w:space="0" w:color="auto"/>
              </w:divBdr>
            </w:div>
          </w:divsChild>
        </w:div>
        <w:div w:id="695423036">
          <w:marLeft w:val="0"/>
          <w:marRight w:val="0"/>
          <w:marTop w:val="0"/>
          <w:marBottom w:val="0"/>
          <w:divBdr>
            <w:top w:val="none" w:sz="0" w:space="0" w:color="auto"/>
            <w:left w:val="none" w:sz="0" w:space="0" w:color="auto"/>
            <w:bottom w:val="none" w:sz="0" w:space="0" w:color="auto"/>
            <w:right w:val="none" w:sz="0" w:space="0" w:color="auto"/>
          </w:divBdr>
          <w:divsChild>
            <w:div w:id="1118839328">
              <w:marLeft w:val="0"/>
              <w:marRight w:val="0"/>
              <w:marTop w:val="0"/>
              <w:marBottom w:val="0"/>
              <w:divBdr>
                <w:top w:val="none" w:sz="0" w:space="0" w:color="auto"/>
                <w:left w:val="none" w:sz="0" w:space="0" w:color="auto"/>
                <w:bottom w:val="none" w:sz="0" w:space="0" w:color="auto"/>
                <w:right w:val="none" w:sz="0" w:space="0" w:color="auto"/>
              </w:divBdr>
            </w:div>
          </w:divsChild>
        </w:div>
        <w:div w:id="701902180">
          <w:marLeft w:val="0"/>
          <w:marRight w:val="0"/>
          <w:marTop w:val="0"/>
          <w:marBottom w:val="0"/>
          <w:divBdr>
            <w:top w:val="none" w:sz="0" w:space="0" w:color="auto"/>
            <w:left w:val="none" w:sz="0" w:space="0" w:color="auto"/>
            <w:bottom w:val="none" w:sz="0" w:space="0" w:color="auto"/>
            <w:right w:val="none" w:sz="0" w:space="0" w:color="auto"/>
          </w:divBdr>
          <w:divsChild>
            <w:div w:id="274141083">
              <w:marLeft w:val="0"/>
              <w:marRight w:val="0"/>
              <w:marTop w:val="0"/>
              <w:marBottom w:val="0"/>
              <w:divBdr>
                <w:top w:val="none" w:sz="0" w:space="0" w:color="auto"/>
                <w:left w:val="none" w:sz="0" w:space="0" w:color="auto"/>
                <w:bottom w:val="none" w:sz="0" w:space="0" w:color="auto"/>
                <w:right w:val="none" w:sz="0" w:space="0" w:color="auto"/>
              </w:divBdr>
            </w:div>
          </w:divsChild>
        </w:div>
        <w:div w:id="720666189">
          <w:marLeft w:val="0"/>
          <w:marRight w:val="0"/>
          <w:marTop w:val="0"/>
          <w:marBottom w:val="0"/>
          <w:divBdr>
            <w:top w:val="none" w:sz="0" w:space="0" w:color="auto"/>
            <w:left w:val="none" w:sz="0" w:space="0" w:color="auto"/>
            <w:bottom w:val="none" w:sz="0" w:space="0" w:color="auto"/>
            <w:right w:val="none" w:sz="0" w:space="0" w:color="auto"/>
          </w:divBdr>
          <w:divsChild>
            <w:div w:id="996036865">
              <w:marLeft w:val="0"/>
              <w:marRight w:val="0"/>
              <w:marTop w:val="0"/>
              <w:marBottom w:val="0"/>
              <w:divBdr>
                <w:top w:val="none" w:sz="0" w:space="0" w:color="auto"/>
                <w:left w:val="none" w:sz="0" w:space="0" w:color="auto"/>
                <w:bottom w:val="none" w:sz="0" w:space="0" w:color="auto"/>
                <w:right w:val="none" w:sz="0" w:space="0" w:color="auto"/>
              </w:divBdr>
            </w:div>
          </w:divsChild>
        </w:div>
        <w:div w:id="779571097">
          <w:marLeft w:val="0"/>
          <w:marRight w:val="0"/>
          <w:marTop w:val="0"/>
          <w:marBottom w:val="0"/>
          <w:divBdr>
            <w:top w:val="none" w:sz="0" w:space="0" w:color="auto"/>
            <w:left w:val="none" w:sz="0" w:space="0" w:color="auto"/>
            <w:bottom w:val="none" w:sz="0" w:space="0" w:color="auto"/>
            <w:right w:val="none" w:sz="0" w:space="0" w:color="auto"/>
          </w:divBdr>
          <w:divsChild>
            <w:div w:id="1753045613">
              <w:marLeft w:val="0"/>
              <w:marRight w:val="0"/>
              <w:marTop w:val="0"/>
              <w:marBottom w:val="0"/>
              <w:divBdr>
                <w:top w:val="none" w:sz="0" w:space="0" w:color="auto"/>
                <w:left w:val="none" w:sz="0" w:space="0" w:color="auto"/>
                <w:bottom w:val="none" w:sz="0" w:space="0" w:color="auto"/>
                <w:right w:val="none" w:sz="0" w:space="0" w:color="auto"/>
              </w:divBdr>
            </w:div>
          </w:divsChild>
        </w:div>
        <w:div w:id="822089897">
          <w:marLeft w:val="0"/>
          <w:marRight w:val="0"/>
          <w:marTop w:val="0"/>
          <w:marBottom w:val="0"/>
          <w:divBdr>
            <w:top w:val="none" w:sz="0" w:space="0" w:color="auto"/>
            <w:left w:val="none" w:sz="0" w:space="0" w:color="auto"/>
            <w:bottom w:val="none" w:sz="0" w:space="0" w:color="auto"/>
            <w:right w:val="none" w:sz="0" w:space="0" w:color="auto"/>
          </w:divBdr>
          <w:divsChild>
            <w:div w:id="629750429">
              <w:marLeft w:val="0"/>
              <w:marRight w:val="0"/>
              <w:marTop w:val="0"/>
              <w:marBottom w:val="0"/>
              <w:divBdr>
                <w:top w:val="none" w:sz="0" w:space="0" w:color="auto"/>
                <w:left w:val="none" w:sz="0" w:space="0" w:color="auto"/>
                <w:bottom w:val="none" w:sz="0" w:space="0" w:color="auto"/>
                <w:right w:val="none" w:sz="0" w:space="0" w:color="auto"/>
              </w:divBdr>
            </w:div>
          </w:divsChild>
        </w:div>
        <w:div w:id="826436783">
          <w:marLeft w:val="0"/>
          <w:marRight w:val="0"/>
          <w:marTop w:val="0"/>
          <w:marBottom w:val="0"/>
          <w:divBdr>
            <w:top w:val="none" w:sz="0" w:space="0" w:color="auto"/>
            <w:left w:val="none" w:sz="0" w:space="0" w:color="auto"/>
            <w:bottom w:val="none" w:sz="0" w:space="0" w:color="auto"/>
            <w:right w:val="none" w:sz="0" w:space="0" w:color="auto"/>
          </w:divBdr>
          <w:divsChild>
            <w:div w:id="1702626052">
              <w:marLeft w:val="0"/>
              <w:marRight w:val="0"/>
              <w:marTop w:val="0"/>
              <w:marBottom w:val="0"/>
              <w:divBdr>
                <w:top w:val="none" w:sz="0" w:space="0" w:color="auto"/>
                <w:left w:val="none" w:sz="0" w:space="0" w:color="auto"/>
                <w:bottom w:val="none" w:sz="0" w:space="0" w:color="auto"/>
                <w:right w:val="none" w:sz="0" w:space="0" w:color="auto"/>
              </w:divBdr>
            </w:div>
          </w:divsChild>
        </w:div>
        <w:div w:id="861824079">
          <w:marLeft w:val="0"/>
          <w:marRight w:val="0"/>
          <w:marTop w:val="0"/>
          <w:marBottom w:val="0"/>
          <w:divBdr>
            <w:top w:val="none" w:sz="0" w:space="0" w:color="auto"/>
            <w:left w:val="none" w:sz="0" w:space="0" w:color="auto"/>
            <w:bottom w:val="none" w:sz="0" w:space="0" w:color="auto"/>
            <w:right w:val="none" w:sz="0" w:space="0" w:color="auto"/>
          </w:divBdr>
          <w:divsChild>
            <w:div w:id="1703751661">
              <w:marLeft w:val="0"/>
              <w:marRight w:val="0"/>
              <w:marTop w:val="0"/>
              <w:marBottom w:val="0"/>
              <w:divBdr>
                <w:top w:val="none" w:sz="0" w:space="0" w:color="auto"/>
                <w:left w:val="none" w:sz="0" w:space="0" w:color="auto"/>
                <w:bottom w:val="none" w:sz="0" w:space="0" w:color="auto"/>
                <w:right w:val="none" w:sz="0" w:space="0" w:color="auto"/>
              </w:divBdr>
            </w:div>
          </w:divsChild>
        </w:div>
        <w:div w:id="887379817">
          <w:marLeft w:val="0"/>
          <w:marRight w:val="0"/>
          <w:marTop w:val="0"/>
          <w:marBottom w:val="0"/>
          <w:divBdr>
            <w:top w:val="none" w:sz="0" w:space="0" w:color="auto"/>
            <w:left w:val="none" w:sz="0" w:space="0" w:color="auto"/>
            <w:bottom w:val="none" w:sz="0" w:space="0" w:color="auto"/>
            <w:right w:val="none" w:sz="0" w:space="0" w:color="auto"/>
          </w:divBdr>
          <w:divsChild>
            <w:div w:id="1200703925">
              <w:marLeft w:val="0"/>
              <w:marRight w:val="0"/>
              <w:marTop w:val="0"/>
              <w:marBottom w:val="0"/>
              <w:divBdr>
                <w:top w:val="none" w:sz="0" w:space="0" w:color="auto"/>
                <w:left w:val="none" w:sz="0" w:space="0" w:color="auto"/>
                <w:bottom w:val="none" w:sz="0" w:space="0" w:color="auto"/>
                <w:right w:val="none" w:sz="0" w:space="0" w:color="auto"/>
              </w:divBdr>
            </w:div>
          </w:divsChild>
        </w:div>
        <w:div w:id="975531573">
          <w:marLeft w:val="0"/>
          <w:marRight w:val="0"/>
          <w:marTop w:val="0"/>
          <w:marBottom w:val="0"/>
          <w:divBdr>
            <w:top w:val="none" w:sz="0" w:space="0" w:color="auto"/>
            <w:left w:val="none" w:sz="0" w:space="0" w:color="auto"/>
            <w:bottom w:val="none" w:sz="0" w:space="0" w:color="auto"/>
            <w:right w:val="none" w:sz="0" w:space="0" w:color="auto"/>
          </w:divBdr>
          <w:divsChild>
            <w:div w:id="347220816">
              <w:marLeft w:val="0"/>
              <w:marRight w:val="0"/>
              <w:marTop w:val="0"/>
              <w:marBottom w:val="0"/>
              <w:divBdr>
                <w:top w:val="none" w:sz="0" w:space="0" w:color="auto"/>
                <w:left w:val="none" w:sz="0" w:space="0" w:color="auto"/>
                <w:bottom w:val="none" w:sz="0" w:space="0" w:color="auto"/>
                <w:right w:val="none" w:sz="0" w:space="0" w:color="auto"/>
              </w:divBdr>
            </w:div>
          </w:divsChild>
        </w:div>
        <w:div w:id="1013805443">
          <w:marLeft w:val="0"/>
          <w:marRight w:val="0"/>
          <w:marTop w:val="0"/>
          <w:marBottom w:val="0"/>
          <w:divBdr>
            <w:top w:val="none" w:sz="0" w:space="0" w:color="auto"/>
            <w:left w:val="none" w:sz="0" w:space="0" w:color="auto"/>
            <w:bottom w:val="none" w:sz="0" w:space="0" w:color="auto"/>
            <w:right w:val="none" w:sz="0" w:space="0" w:color="auto"/>
          </w:divBdr>
          <w:divsChild>
            <w:div w:id="1077826167">
              <w:marLeft w:val="0"/>
              <w:marRight w:val="0"/>
              <w:marTop w:val="0"/>
              <w:marBottom w:val="0"/>
              <w:divBdr>
                <w:top w:val="none" w:sz="0" w:space="0" w:color="auto"/>
                <w:left w:val="none" w:sz="0" w:space="0" w:color="auto"/>
                <w:bottom w:val="none" w:sz="0" w:space="0" w:color="auto"/>
                <w:right w:val="none" w:sz="0" w:space="0" w:color="auto"/>
              </w:divBdr>
            </w:div>
          </w:divsChild>
        </w:div>
        <w:div w:id="1049693565">
          <w:marLeft w:val="0"/>
          <w:marRight w:val="0"/>
          <w:marTop w:val="0"/>
          <w:marBottom w:val="0"/>
          <w:divBdr>
            <w:top w:val="none" w:sz="0" w:space="0" w:color="auto"/>
            <w:left w:val="none" w:sz="0" w:space="0" w:color="auto"/>
            <w:bottom w:val="none" w:sz="0" w:space="0" w:color="auto"/>
            <w:right w:val="none" w:sz="0" w:space="0" w:color="auto"/>
          </w:divBdr>
          <w:divsChild>
            <w:div w:id="298920080">
              <w:marLeft w:val="0"/>
              <w:marRight w:val="0"/>
              <w:marTop w:val="0"/>
              <w:marBottom w:val="0"/>
              <w:divBdr>
                <w:top w:val="none" w:sz="0" w:space="0" w:color="auto"/>
                <w:left w:val="none" w:sz="0" w:space="0" w:color="auto"/>
                <w:bottom w:val="none" w:sz="0" w:space="0" w:color="auto"/>
                <w:right w:val="none" w:sz="0" w:space="0" w:color="auto"/>
              </w:divBdr>
            </w:div>
          </w:divsChild>
        </w:div>
        <w:div w:id="1107239849">
          <w:marLeft w:val="0"/>
          <w:marRight w:val="0"/>
          <w:marTop w:val="0"/>
          <w:marBottom w:val="0"/>
          <w:divBdr>
            <w:top w:val="none" w:sz="0" w:space="0" w:color="auto"/>
            <w:left w:val="none" w:sz="0" w:space="0" w:color="auto"/>
            <w:bottom w:val="none" w:sz="0" w:space="0" w:color="auto"/>
            <w:right w:val="none" w:sz="0" w:space="0" w:color="auto"/>
          </w:divBdr>
          <w:divsChild>
            <w:div w:id="1755778391">
              <w:marLeft w:val="0"/>
              <w:marRight w:val="0"/>
              <w:marTop w:val="0"/>
              <w:marBottom w:val="0"/>
              <w:divBdr>
                <w:top w:val="none" w:sz="0" w:space="0" w:color="auto"/>
                <w:left w:val="none" w:sz="0" w:space="0" w:color="auto"/>
                <w:bottom w:val="none" w:sz="0" w:space="0" w:color="auto"/>
                <w:right w:val="none" w:sz="0" w:space="0" w:color="auto"/>
              </w:divBdr>
            </w:div>
          </w:divsChild>
        </w:div>
        <w:div w:id="1163089198">
          <w:marLeft w:val="0"/>
          <w:marRight w:val="0"/>
          <w:marTop w:val="0"/>
          <w:marBottom w:val="0"/>
          <w:divBdr>
            <w:top w:val="none" w:sz="0" w:space="0" w:color="auto"/>
            <w:left w:val="none" w:sz="0" w:space="0" w:color="auto"/>
            <w:bottom w:val="none" w:sz="0" w:space="0" w:color="auto"/>
            <w:right w:val="none" w:sz="0" w:space="0" w:color="auto"/>
          </w:divBdr>
          <w:divsChild>
            <w:div w:id="2033415862">
              <w:marLeft w:val="0"/>
              <w:marRight w:val="0"/>
              <w:marTop w:val="0"/>
              <w:marBottom w:val="0"/>
              <w:divBdr>
                <w:top w:val="none" w:sz="0" w:space="0" w:color="auto"/>
                <w:left w:val="none" w:sz="0" w:space="0" w:color="auto"/>
                <w:bottom w:val="none" w:sz="0" w:space="0" w:color="auto"/>
                <w:right w:val="none" w:sz="0" w:space="0" w:color="auto"/>
              </w:divBdr>
            </w:div>
          </w:divsChild>
        </w:div>
        <w:div w:id="1253585975">
          <w:marLeft w:val="0"/>
          <w:marRight w:val="0"/>
          <w:marTop w:val="0"/>
          <w:marBottom w:val="0"/>
          <w:divBdr>
            <w:top w:val="none" w:sz="0" w:space="0" w:color="auto"/>
            <w:left w:val="none" w:sz="0" w:space="0" w:color="auto"/>
            <w:bottom w:val="none" w:sz="0" w:space="0" w:color="auto"/>
            <w:right w:val="none" w:sz="0" w:space="0" w:color="auto"/>
          </w:divBdr>
          <w:divsChild>
            <w:div w:id="1822111529">
              <w:marLeft w:val="0"/>
              <w:marRight w:val="0"/>
              <w:marTop w:val="0"/>
              <w:marBottom w:val="0"/>
              <w:divBdr>
                <w:top w:val="none" w:sz="0" w:space="0" w:color="auto"/>
                <w:left w:val="none" w:sz="0" w:space="0" w:color="auto"/>
                <w:bottom w:val="none" w:sz="0" w:space="0" w:color="auto"/>
                <w:right w:val="none" w:sz="0" w:space="0" w:color="auto"/>
              </w:divBdr>
            </w:div>
          </w:divsChild>
        </w:div>
        <w:div w:id="1279145692">
          <w:marLeft w:val="0"/>
          <w:marRight w:val="0"/>
          <w:marTop w:val="0"/>
          <w:marBottom w:val="0"/>
          <w:divBdr>
            <w:top w:val="none" w:sz="0" w:space="0" w:color="auto"/>
            <w:left w:val="none" w:sz="0" w:space="0" w:color="auto"/>
            <w:bottom w:val="none" w:sz="0" w:space="0" w:color="auto"/>
            <w:right w:val="none" w:sz="0" w:space="0" w:color="auto"/>
          </w:divBdr>
          <w:divsChild>
            <w:div w:id="644047754">
              <w:marLeft w:val="0"/>
              <w:marRight w:val="0"/>
              <w:marTop w:val="0"/>
              <w:marBottom w:val="0"/>
              <w:divBdr>
                <w:top w:val="none" w:sz="0" w:space="0" w:color="auto"/>
                <w:left w:val="none" w:sz="0" w:space="0" w:color="auto"/>
                <w:bottom w:val="none" w:sz="0" w:space="0" w:color="auto"/>
                <w:right w:val="none" w:sz="0" w:space="0" w:color="auto"/>
              </w:divBdr>
            </w:div>
          </w:divsChild>
        </w:div>
        <w:div w:id="1326318537">
          <w:marLeft w:val="0"/>
          <w:marRight w:val="0"/>
          <w:marTop w:val="0"/>
          <w:marBottom w:val="0"/>
          <w:divBdr>
            <w:top w:val="none" w:sz="0" w:space="0" w:color="auto"/>
            <w:left w:val="none" w:sz="0" w:space="0" w:color="auto"/>
            <w:bottom w:val="none" w:sz="0" w:space="0" w:color="auto"/>
            <w:right w:val="none" w:sz="0" w:space="0" w:color="auto"/>
          </w:divBdr>
          <w:divsChild>
            <w:div w:id="273832781">
              <w:marLeft w:val="0"/>
              <w:marRight w:val="0"/>
              <w:marTop w:val="0"/>
              <w:marBottom w:val="0"/>
              <w:divBdr>
                <w:top w:val="none" w:sz="0" w:space="0" w:color="auto"/>
                <w:left w:val="none" w:sz="0" w:space="0" w:color="auto"/>
                <w:bottom w:val="none" w:sz="0" w:space="0" w:color="auto"/>
                <w:right w:val="none" w:sz="0" w:space="0" w:color="auto"/>
              </w:divBdr>
            </w:div>
          </w:divsChild>
        </w:div>
        <w:div w:id="1528910987">
          <w:marLeft w:val="0"/>
          <w:marRight w:val="0"/>
          <w:marTop w:val="0"/>
          <w:marBottom w:val="0"/>
          <w:divBdr>
            <w:top w:val="none" w:sz="0" w:space="0" w:color="auto"/>
            <w:left w:val="none" w:sz="0" w:space="0" w:color="auto"/>
            <w:bottom w:val="none" w:sz="0" w:space="0" w:color="auto"/>
            <w:right w:val="none" w:sz="0" w:space="0" w:color="auto"/>
          </w:divBdr>
          <w:divsChild>
            <w:div w:id="853613629">
              <w:marLeft w:val="0"/>
              <w:marRight w:val="0"/>
              <w:marTop w:val="0"/>
              <w:marBottom w:val="0"/>
              <w:divBdr>
                <w:top w:val="none" w:sz="0" w:space="0" w:color="auto"/>
                <w:left w:val="none" w:sz="0" w:space="0" w:color="auto"/>
                <w:bottom w:val="none" w:sz="0" w:space="0" w:color="auto"/>
                <w:right w:val="none" w:sz="0" w:space="0" w:color="auto"/>
              </w:divBdr>
            </w:div>
          </w:divsChild>
        </w:div>
        <w:div w:id="1570073453">
          <w:marLeft w:val="0"/>
          <w:marRight w:val="0"/>
          <w:marTop w:val="0"/>
          <w:marBottom w:val="0"/>
          <w:divBdr>
            <w:top w:val="none" w:sz="0" w:space="0" w:color="auto"/>
            <w:left w:val="none" w:sz="0" w:space="0" w:color="auto"/>
            <w:bottom w:val="none" w:sz="0" w:space="0" w:color="auto"/>
            <w:right w:val="none" w:sz="0" w:space="0" w:color="auto"/>
          </w:divBdr>
          <w:divsChild>
            <w:div w:id="26876829">
              <w:marLeft w:val="0"/>
              <w:marRight w:val="0"/>
              <w:marTop w:val="0"/>
              <w:marBottom w:val="0"/>
              <w:divBdr>
                <w:top w:val="none" w:sz="0" w:space="0" w:color="auto"/>
                <w:left w:val="none" w:sz="0" w:space="0" w:color="auto"/>
                <w:bottom w:val="none" w:sz="0" w:space="0" w:color="auto"/>
                <w:right w:val="none" w:sz="0" w:space="0" w:color="auto"/>
              </w:divBdr>
            </w:div>
          </w:divsChild>
        </w:div>
        <w:div w:id="1618902306">
          <w:marLeft w:val="0"/>
          <w:marRight w:val="0"/>
          <w:marTop w:val="0"/>
          <w:marBottom w:val="0"/>
          <w:divBdr>
            <w:top w:val="none" w:sz="0" w:space="0" w:color="auto"/>
            <w:left w:val="none" w:sz="0" w:space="0" w:color="auto"/>
            <w:bottom w:val="none" w:sz="0" w:space="0" w:color="auto"/>
            <w:right w:val="none" w:sz="0" w:space="0" w:color="auto"/>
          </w:divBdr>
          <w:divsChild>
            <w:div w:id="757018710">
              <w:marLeft w:val="0"/>
              <w:marRight w:val="0"/>
              <w:marTop w:val="0"/>
              <w:marBottom w:val="0"/>
              <w:divBdr>
                <w:top w:val="none" w:sz="0" w:space="0" w:color="auto"/>
                <w:left w:val="none" w:sz="0" w:space="0" w:color="auto"/>
                <w:bottom w:val="none" w:sz="0" w:space="0" w:color="auto"/>
                <w:right w:val="none" w:sz="0" w:space="0" w:color="auto"/>
              </w:divBdr>
            </w:div>
          </w:divsChild>
        </w:div>
        <w:div w:id="1633904563">
          <w:marLeft w:val="0"/>
          <w:marRight w:val="0"/>
          <w:marTop w:val="0"/>
          <w:marBottom w:val="0"/>
          <w:divBdr>
            <w:top w:val="none" w:sz="0" w:space="0" w:color="auto"/>
            <w:left w:val="none" w:sz="0" w:space="0" w:color="auto"/>
            <w:bottom w:val="none" w:sz="0" w:space="0" w:color="auto"/>
            <w:right w:val="none" w:sz="0" w:space="0" w:color="auto"/>
          </w:divBdr>
          <w:divsChild>
            <w:div w:id="1333293550">
              <w:marLeft w:val="0"/>
              <w:marRight w:val="0"/>
              <w:marTop w:val="0"/>
              <w:marBottom w:val="0"/>
              <w:divBdr>
                <w:top w:val="none" w:sz="0" w:space="0" w:color="auto"/>
                <w:left w:val="none" w:sz="0" w:space="0" w:color="auto"/>
                <w:bottom w:val="none" w:sz="0" w:space="0" w:color="auto"/>
                <w:right w:val="none" w:sz="0" w:space="0" w:color="auto"/>
              </w:divBdr>
            </w:div>
          </w:divsChild>
        </w:div>
        <w:div w:id="1641766444">
          <w:marLeft w:val="0"/>
          <w:marRight w:val="0"/>
          <w:marTop w:val="0"/>
          <w:marBottom w:val="0"/>
          <w:divBdr>
            <w:top w:val="none" w:sz="0" w:space="0" w:color="auto"/>
            <w:left w:val="none" w:sz="0" w:space="0" w:color="auto"/>
            <w:bottom w:val="none" w:sz="0" w:space="0" w:color="auto"/>
            <w:right w:val="none" w:sz="0" w:space="0" w:color="auto"/>
          </w:divBdr>
          <w:divsChild>
            <w:div w:id="1043553072">
              <w:marLeft w:val="0"/>
              <w:marRight w:val="0"/>
              <w:marTop w:val="0"/>
              <w:marBottom w:val="0"/>
              <w:divBdr>
                <w:top w:val="none" w:sz="0" w:space="0" w:color="auto"/>
                <w:left w:val="none" w:sz="0" w:space="0" w:color="auto"/>
                <w:bottom w:val="none" w:sz="0" w:space="0" w:color="auto"/>
                <w:right w:val="none" w:sz="0" w:space="0" w:color="auto"/>
              </w:divBdr>
            </w:div>
          </w:divsChild>
        </w:div>
        <w:div w:id="1686059368">
          <w:marLeft w:val="0"/>
          <w:marRight w:val="0"/>
          <w:marTop w:val="0"/>
          <w:marBottom w:val="0"/>
          <w:divBdr>
            <w:top w:val="none" w:sz="0" w:space="0" w:color="auto"/>
            <w:left w:val="none" w:sz="0" w:space="0" w:color="auto"/>
            <w:bottom w:val="none" w:sz="0" w:space="0" w:color="auto"/>
            <w:right w:val="none" w:sz="0" w:space="0" w:color="auto"/>
          </w:divBdr>
          <w:divsChild>
            <w:div w:id="5718770">
              <w:marLeft w:val="0"/>
              <w:marRight w:val="0"/>
              <w:marTop w:val="0"/>
              <w:marBottom w:val="0"/>
              <w:divBdr>
                <w:top w:val="none" w:sz="0" w:space="0" w:color="auto"/>
                <w:left w:val="none" w:sz="0" w:space="0" w:color="auto"/>
                <w:bottom w:val="none" w:sz="0" w:space="0" w:color="auto"/>
                <w:right w:val="none" w:sz="0" w:space="0" w:color="auto"/>
              </w:divBdr>
            </w:div>
          </w:divsChild>
        </w:div>
        <w:div w:id="1730684915">
          <w:marLeft w:val="0"/>
          <w:marRight w:val="0"/>
          <w:marTop w:val="0"/>
          <w:marBottom w:val="0"/>
          <w:divBdr>
            <w:top w:val="none" w:sz="0" w:space="0" w:color="auto"/>
            <w:left w:val="none" w:sz="0" w:space="0" w:color="auto"/>
            <w:bottom w:val="none" w:sz="0" w:space="0" w:color="auto"/>
            <w:right w:val="none" w:sz="0" w:space="0" w:color="auto"/>
          </w:divBdr>
          <w:divsChild>
            <w:div w:id="1383676251">
              <w:marLeft w:val="0"/>
              <w:marRight w:val="0"/>
              <w:marTop w:val="0"/>
              <w:marBottom w:val="0"/>
              <w:divBdr>
                <w:top w:val="none" w:sz="0" w:space="0" w:color="auto"/>
                <w:left w:val="none" w:sz="0" w:space="0" w:color="auto"/>
                <w:bottom w:val="none" w:sz="0" w:space="0" w:color="auto"/>
                <w:right w:val="none" w:sz="0" w:space="0" w:color="auto"/>
              </w:divBdr>
            </w:div>
          </w:divsChild>
        </w:div>
        <w:div w:id="1830515398">
          <w:marLeft w:val="0"/>
          <w:marRight w:val="0"/>
          <w:marTop w:val="0"/>
          <w:marBottom w:val="0"/>
          <w:divBdr>
            <w:top w:val="none" w:sz="0" w:space="0" w:color="auto"/>
            <w:left w:val="none" w:sz="0" w:space="0" w:color="auto"/>
            <w:bottom w:val="none" w:sz="0" w:space="0" w:color="auto"/>
            <w:right w:val="none" w:sz="0" w:space="0" w:color="auto"/>
          </w:divBdr>
          <w:divsChild>
            <w:div w:id="1993215914">
              <w:marLeft w:val="0"/>
              <w:marRight w:val="0"/>
              <w:marTop w:val="0"/>
              <w:marBottom w:val="0"/>
              <w:divBdr>
                <w:top w:val="none" w:sz="0" w:space="0" w:color="auto"/>
                <w:left w:val="none" w:sz="0" w:space="0" w:color="auto"/>
                <w:bottom w:val="none" w:sz="0" w:space="0" w:color="auto"/>
                <w:right w:val="none" w:sz="0" w:space="0" w:color="auto"/>
              </w:divBdr>
            </w:div>
          </w:divsChild>
        </w:div>
        <w:div w:id="1855073861">
          <w:marLeft w:val="0"/>
          <w:marRight w:val="0"/>
          <w:marTop w:val="0"/>
          <w:marBottom w:val="0"/>
          <w:divBdr>
            <w:top w:val="none" w:sz="0" w:space="0" w:color="auto"/>
            <w:left w:val="none" w:sz="0" w:space="0" w:color="auto"/>
            <w:bottom w:val="none" w:sz="0" w:space="0" w:color="auto"/>
            <w:right w:val="none" w:sz="0" w:space="0" w:color="auto"/>
          </w:divBdr>
          <w:divsChild>
            <w:div w:id="693265011">
              <w:marLeft w:val="0"/>
              <w:marRight w:val="0"/>
              <w:marTop w:val="0"/>
              <w:marBottom w:val="0"/>
              <w:divBdr>
                <w:top w:val="none" w:sz="0" w:space="0" w:color="auto"/>
                <w:left w:val="none" w:sz="0" w:space="0" w:color="auto"/>
                <w:bottom w:val="none" w:sz="0" w:space="0" w:color="auto"/>
                <w:right w:val="none" w:sz="0" w:space="0" w:color="auto"/>
              </w:divBdr>
            </w:div>
          </w:divsChild>
        </w:div>
        <w:div w:id="1939289771">
          <w:marLeft w:val="0"/>
          <w:marRight w:val="0"/>
          <w:marTop w:val="0"/>
          <w:marBottom w:val="0"/>
          <w:divBdr>
            <w:top w:val="none" w:sz="0" w:space="0" w:color="auto"/>
            <w:left w:val="none" w:sz="0" w:space="0" w:color="auto"/>
            <w:bottom w:val="none" w:sz="0" w:space="0" w:color="auto"/>
            <w:right w:val="none" w:sz="0" w:space="0" w:color="auto"/>
          </w:divBdr>
          <w:divsChild>
            <w:div w:id="2010860609">
              <w:marLeft w:val="0"/>
              <w:marRight w:val="0"/>
              <w:marTop w:val="0"/>
              <w:marBottom w:val="0"/>
              <w:divBdr>
                <w:top w:val="none" w:sz="0" w:space="0" w:color="auto"/>
                <w:left w:val="none" w:sz="0" w:space="0" w:color="auto"/>
                <w:bottom w:val="none" w:sz="0" w:space="0" w:color="auto"/>
                <w:right w:val="none" w:sz="0" w:space="0" w:color="auto"/>
              </w:divBdr>
            </w:div>
          </w:divsChild>
        </w:div>
        <w:div w:id="1974946038">
          <w:marLeft w:val="0"/>
          <w:marRight w:val="0"/>
          <w:marTop w:val="0"/>
          <w:marBottom w:val="0"/>
          <w:divBdr>
            <w:top w:val="none" w:sz="0" w:space="0" w:color="auto"/>
            <w:left w:val="none" w:sz="0" w:space="0" w:color="auto"/>
            <w:bottom w:val="none" w:sz="0" w:space="0" w:color="auto"/>
            <w:right w:val="none" w:sz="0" w:space="0" w:color="auto"/>
          </w:divBdr>
          <w:divsChild>
            <w:div w:id="1816798400">
              <w:marLeft w:val="0"/>
              <w:marRight w:val="0"/>
              <w:marTop w:val="0"/>
              <w:marBottom w:val="0"/>
              <w:divBdr>
                <w:top w:val="none" w:sz="0" w:space="0" w:color="auto"/>
                <w:left w:val="none" w:sz="0" w:space="0" w:color="auto"/>
                <w:bottom w:val="none" w:sz="0" w:space="0" w:color="auto"/>
                <w:right w:val="none" w:sz="0" w:space="0" w:color="auto"/>
              </w:divBdr>
            </w:div>
          </w:divsChild>
        </w:div>
        <w:div w:id="1992783063">
          <w:marLeft w:val="0"/>
          <w:marRight w:val="0"/>
          <w:marTop w:val="0"/>
          <w:marBottom w:val="0"/>
          <w:divBdr>
            <w:top w:val="none" w:sz="0" w:space="0" w:color="auto"/>
            <w:left w:val="none" w:sz="0" w:space="0" w:color="auto"/>
            <w:bottom w:val="none" w:sz="0" w:space="0" w:color="auto"/>
            <w:right w:val="none" w:sz="0" w:space="0" w:color="auto"/>
          </w:divBdr>
          <w:divsChild>
            <w:div w:id="1023940129">
              <w:marLeft w:val="0"/>
              <w:marRight w:val="0"/>
              <w:marTop w:val="0"/>
              <w:marBottom w:val="0"/>
              <w:divBdr>
                <w:top w:val="none" w:sz="0" w:space="0" w:color="auto"/>
                <w:left w:val="none" w:sz="0" w:space="0" w:color="auto"/>
                <w:bottom w:val="none" w:sz="0" w:space="0" w:color="auto"/>
                <w:right w:val="none" w:sz="0" w:space="0" w:color="auto"/>
              </w:divBdr>
            </w:div>
          </w:divsChild>
        </w:div>
        <w:div w:id="1995058688">
          <w:marLeft w:val="0"/>
          <w:marRight w:val="0"/>
          <w:marTop w:val="0"/>
          <w:marBottom w:val="0"/>
          <w:divBdr>
            <w:top w:val="none" w:sz="0" w:space="0" w:color="auto"/>
            <w:left w:val="none" w:sz="0" w:space="0" w:color="auto"/>
            <w:bottom w:val="none" w:sz="0" w:space="0" w:color="auto"/>
            <w:right w:val="none" w:sz="0" w:space="0" w:color="auto"/>
          </w:divBdr>
          <w:divsChild>
            <w:div w:id="200677958">
              <w:marLeft w:val="0"/>
              <w:marRight w:val="0"/>
              <w:marTop w:val="0"/>
              <w:marBottom w:val="0"/>
              <w:divBdr>
                <w:top w:val="none" w:sz="0" w:space="0" w:color="auto"/>
                <w:left w:val="none" w:sz="0" w:space="0" w:color="auto"/>
                <w:bottom w:val="none" w:sz="0" w:space="0" w:color="auto"/>
                <w:right w:val="none" w:sz="0" w:space="0" w:color="auto"/>
              </w:divBdr>
            </w:div>
          </w:divsChild>
        </w:div>
        <w:div w:id="2085376004">
          <w:marLeft w:val="0"/>
          <w:marRight w:val="0"/>
          <w:marTop w:val="0"/>
          <w:marBottom w:val="0"/>
          <w:divBdr>
            <w:top w:val="none" w:sz="0" w:space="0" w:color="auto"/>
            <w:left w:val="none" w:sz="0" w:space="0" w:color="auto"/>
            <w:bottom w:val="none" w:sz="0" w:space="0" w:color="auto"/>
            <w:right w:val="none" w:sz="0" w:space="0" w:color="auto"/>
          </w:divBdr>
          <w:divsChild>
            <w:div w:id="413938758">
              <w:marLeft w:val="0"/>
              <w:marRight w:val="0"/>
              <w:marTop w:val="0"/>
              <w:marBottom w:val="0"/>
              <w:divBdr>
                <w:top w:val="none" w:sz="0" w:space="0" w:color="auto"/>
                <w:left w:val="none" w:sz="0" w:space="0" w:color="auto"/>
                <w:bottom w:val="none" w:sz="0" w:space="0" w:color="auto"/>
                <w:right w:val="none" w:sz="0" w:space="0" w:color="auto"/>
              </w:divBdr>
            </w:div>
          </w:divsChild>
        </w:div>
        <w:div w:id="2121298827">
          <w:marLeft w:val="0"/>
          <w:marRight w:val="0"/>
          <w:marTop w:val="0"/>
          <w:marBottom w:val="0"/>
          <w:divBdr>
            <w:top w:val="none" w:sz="0" w:space="0" w:color="auto"/>
            <w:left w:val="none" w:sz="0" w:space="0" w:color="auto"/>
            <w:bottom w:val="none" w:sz="0" w:space="0" w:color="auto"/>
            <w:right w:val="none" w:sz="0" w:space="0" w:color="auto"/>
          </w:divBdr>
          <w:divsChild>
            <w:div w:id="158105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90847">
      <w:bodyDiv w:val="1"/>
      <w:marLeft w:val="0"/>
      <w:marRight w:val="0"/>
      <w:marTop w:val="0"/>
      <w:marBottom w:val="0"/>
      <w:divBdr>
        <w:top w:val="none" w:sz="0" w:space="0" w:color="auto"/>
        <w:left w:val="none" w:sz="0" w:space="0" w:color="auto"/>
        <w:bottom w:val="none" w:sz="0" w:space="0" w:color="auto"/>
        <w:right w:val="none" w:sz="0" w:space="0" w:color="auto"/>
      </w:divBdr>
    </w:div>
    <w:div w:id="1789621721">
      <w:bodyDiv w:val="1"/>
      <w:marLeft w:val="0"/>
      <w:marRight w:val="0"/>
      <w:marTop w:val="0"/>
      <w:marBottom w:val="0"/>
      <w:divBdr>
        <w:top w:val="none" w:sz="0" w:space="0" w:color="auto"/>
        <w:left w:val="none" w:sz="0" w:space="0" w:color="auto"/>
        <w:bottom w:val="none" w:sz="0" w:space="0" w:color="auto"/>
        <w:right w:val="none" w:sz="0" w:space="0" w:color="auto"/>
      </w:divBdr>
    </w:div>
    <w:div w:id="1852718258">
      <w:bodyDiv w:val="1"/>
      <w:marLeft w:val="0"/>
      <w:marRight w:val="0"/>
      <w:marTop w:val="0"/>
      <w:marBottom w:val="0"/>
      <w:divBdr>
        <w:top w:val="none" w:sz="0" w:space="0" w:color="auto"/>
        <w:left w:val="none" w:sz="0" w:space="0" w:color="auto"/>
        <w:bottom w:val="none" w:sz="0" w:space="0" w:color="auto"/>
        <w:right w:val="none" w:sz="0" w:space="0" w:color="auto"/>
      </w:divBdr>
    </w:div>
    <w:div w:id="2056267636">
      <w:bodyDiv w:val="1"/>
      <w:marLeft w:val="0"/>
      <w:marRight w:val="0"/>
      <w:marTop w:val="0"/>
      <w:marBottom w:val="0"/>
      <w:divBdr>
        <w:top w:val="none" w:sz="0" w:space="0" w:color="auto"/>
        <w:left w:val="none" w:sz="0" w:space="0" w:color="auto"/>
        <w:bottom w:val="none" w:sz="0" w:space="0" w:color="auto"/>
        <w:right w:val="none" w:sz="0" w:space="0" w:color="auto"/>
      </w:divBdr>
    </w:div>
    <w:div w:id="2099133543">
      <w:bodyDiv w:val="1"/>
      <w:marLeft w:val="0"/>
      <w:marRight w:val="0"/>
      <w:marTop w:val="0"/>
      <w:marBottom w:val="0"/>
      <w:divBdr>
        <w:top w:val="none" w:sz="0" w:space="0" w:color="auto"/>
        <w:left w:val="none" w:sz="0" w:space="0" w:color="auto"/>
        <w:bottom w:val="none" w:sz="0" w:space="0" w:color="auto"/>
        <w:right w:val="none" w:sz="0" w:space="0" w:color="auto"/>
      </w:divBdr>
    </w:div>
    <w:div w:id="2103990273">
      <w:bodyDiv w:val="1"/>
      <w:marLeft w:val="0"/>
      <w:marRight w:val="0"/>
      <w:marTop w:val="0"/>
      <w:marBottom w:val="0"/>
      <w:divBdr>
        <w:top w:val="none" w:sz="0" w:space="0" w:color="auto"/>
        <w:left w:val="none" w:sz="0" w:space="0" w:color="auto"/>
        <w:bottom w:val="none" w:sz="0" w:space="0" w:color="auto"/>
        <w:right w:val="none" w:sz="0" w:space="0" w:color="auto"/>
      </w:divBdr>
      <w:divsChild>
        <w:div w:id="722947254">
          <w:marLeft w:val="0"/>
          <w:marRight w:val="0"/>
          <w:marTop w:val="0"/>
          <w:marBottom w:val="0"/>
          <w:divBdr>
            <w:top w:val="none" w:sz="0" w:space="0" w:color="auto"/>
            <w:left w:val="none" w:sz="0" w:space="0" w:color="auto"/>
            <w:bottom w:val="none" w:sz="0" w:space="0" w:color="auto"/>
            <w:right w:val="none" w:sz="0" w:space="0" w:color="auto"/>
          </w:divBdr>
        </w:div>
      </w:divsChild>
    </w:div>
    <w:div w:id="2120181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idsabbadox.sharepoint.com/:x:/r/teams/MANA/_layouts/15/Doc.aspx?sourcedoc=%7BB7DB2D0E-1CC3-418F-9325-3CCDF52D848D%7D&amp;file=MANA%20Setup%20Workbook.xlsx&amp;action=default&amp;mobileredirect=tru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idsabbadox.sharepoint.com/teams/MANA/Shared%20Documents/Forms/AllItems.aspx?id=%2Fteams%2FMANA%2FShared%20Documents%2FMANA%20%2D%20AbbaDox%20RIS%20Project&amp;viewid=05fc5ec9%2D6697%2D4229%2D8a07%2D923d85c91320"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eams.microsoft.com/l/meetup-join/19%3ameeting_MTUxMzEzYjMtMTE2Yi00ZWMzLTk2NDAtZjQyMzdhYWZhY2Iz%40thread.v2/0?context=%7b%22Tid%22%3a%2217857e43-5020-4fed-b1b7-e78c63ccc93e%22%2c%22Oid%22%3a%22605f8c34-4b37-486b-b377-e0f451ec8e47%22%7d" TargetMode="External"/><Relationship Id="rId5" Type="http://schemas.openxmlformats.org/officeDocument/2006/relationships/numbering" Target="numbering.xml"/><Relationship Id="rId15" Type="http://schemas.openxmlformats.org/officeDocument/2006/relationships/hyperlink" Target="https://lucid.app/lucidchart/c42f665d-cd7e-4533-804f-83b5594e53d5/edit?page=0_0&amp;invitationId=inv_6d10b901-14ab-4eb9-8e4e-e911a52fd49e" TargetMode="Externa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dsabbadox.sharepoint.com/:x:/t/MANA/EQ4t27fDHI9BkyU8zfUthI0BM_TtRzXb4S8dtItGljZ-5Q?CID=740a4f7a-f49b-e349-32a3-9418544ebbd0&amp;e=4%3AlUdD5w&amp;at=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campbell.QUICKLOOK\Documents\FileCloud\Shared%20with%20Me\hbellanton\Project%20Documentation\1-Kickoff\5-Meeting%20Minutes%20&amp;%20Agenda%20Templates\MeetingMinutes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C26F688FA444A67A81D22197F95A2E5"/>
        <w:category>
          <w:name w:val="General"/>
          <w:gallery w:val="placeholder"/>
        </w:category>
        <w:types>
          <w:type w:val="bbPlcHdr"/>
        </w:types>
        <w:behaviors>
          <w:behavior w:val="content"/>
        </w:behaviors>
        <w:guid w:val="{1AA23D1A-47A4-45B9-840A-90D1BCB17E8B}"/>
      </w:docPartPr>
      <w:docPartBody>
        <w:p w:rsidR="00886AD0" w:rsidRDefault="00C605A8" w:rsidP="00C605A8">
          <w:pPr>
            <w:pStyle w:val="FC26F688FA444A67A81D22197F95A2E5"/>
          </w:pPr>
          <w:r w:rsidRPr="0087353A">
            <w:rPr>
              <w:rStyle w:val="PlaceholderText"/>
            </w:rPr>
            <w:t>Click or tap here to enter text.</w:t>
          </w:r>
        </w:p>
      </w:docPartBody>
    </w:docPart>
    <w:docPart>
      <w:docPartPr>
        <w:name w:val="5BD5430F432F4EA9922476EB05D23630"/>
        <w:category>
          <w:name w:val="General"/>
          <w:gallery w:val="placeholder"/>
        </w:category>
        <w:types>
          <w:type w:val="bbPlcHdr"/>
        </w:types>
        <w:behaviors>
          <w:behavior w:val="content"/>
        </w:behaviors>
        <w:guid w:val="{27D3FE5D-33A4-4EE2-8AC0-6A7355FFC523}"/>
      </w:docPartPr>
      <w:docPartBody>
        <w:p w:rsidR="00886AD0" w:rsidRDefault="00C605A8" w:rsidP="00C605A8">
          <w:pPr>
            <w:pStyle w:val="5BD5430F432F4EA9922476EB05D23630"/>
          </w:pPr>
          <w:r w:rsidRPr="0087353A">
            <w:rPr>
              <w:rStyle w:val="PlaceholderText"/>
            </w:rPr>
            <w:t>Click or tap here to enter text.</w:t>
          </w:r>
        </w:p>
      </w:docPartBody>
    </w:docPart>
    <w:docPart>
      <w:docPartPr>
        <w:name w:val="C1C569936B6D4469A798DC8F9D836037"/>
        <w:category>
          <w:name w:val="General"/>
          <w:gallery w:val="placeholder"/>
        </w:category>
        <w:types>
          <w:type w:val="bbPlcHdr"/>
        </w:types>
        <w:behaviors>
          <w:behavior w:val="content"/>
        </w:behaviors>
        <w:guid w:val="{E78ADD1D-30A0-4F7E-B1F1-B4C49F734AC3}"/>
      </w:docPartPr>
      <w:docPartBody>
        <w:p w:rsidR="0000521B" w:rsidRDefault="008E7DD6" w:rsidP="008E7DD6">
          <w:pPr>
            <w:pStyle w:val="C1C569936B6D4469A798DC8F9D836037"/>
          </w:pPr>
          <w:r w:rsidRPr="0087353A">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panose1 w:val="00000000000000000000"/>
    <w:charset w:val="00"/>
    <w:family w:val="roman"/>
    <w:notTrueType/>
    <w:pitch w:val="default"/>
  </w:font>
  <w:font w:name="Open Sans">
    <w:altName w:val="Segoe UI"/>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5A8"/>
    <w:rsid w:val="0000049E"/>
    <w:rsid w:val="0000521B"/>
    <w:rsid w:val="000110BE"/>
    <w:rsid w:val="0003143B"/>
    <w:rsid w:val="00047095"/>
    <w:rsid w:val="000548B9"/>
    <w:rsid w:val="0006015A"/>
    <w:rsid w:val="00085490"/>
    <w:rsid w:val="000954E7"/>
    <w:rsid w:val="00097FA6"/>
    <w:rsid w:val="000B3DA7"/>
    <w:rsid w:val="000B7E2D"/>
    <w:rsid w:val="000C152B"/>
    <w:rsid w:val="000E1DD8"/>
    <w:rsid w:val="000F091D"/>
    <w:rsid w:val="00122C4D"/>
    <w:rsid w:val="001475AE"/>
    <w:rsid w:val="001529F1"/>
    <w:rsid w:val="00176157"/>
    <w:rsid w:val="00176AA0"/>
    <w:rsid w:val="001806CF"/>
    <w:rsid w:val="001B0755"/>
    <w:rsid w:val="001B340B"/>
    <w:rsid w:val="001B36E9"/>
    <w:rsid w:val="001B71C6"/>
    <w:rsid w:val="001C1F9C"/>
    <w:rsid w:val="001C5811"/>
    <w:rsid w:val="001D1B04"/>
    <w:rsid w:val="001D4A57"/>
    <w:rsid w:val="001F08F7"/>
    <w:rsid w:val="001F32DC"/>
    <w:rsid w:val="00202960"/>
    <w:rsid w:val="00223197"/>
    <w:rsid w:val="00235622"/>
    <w:rsid w:val="00235DDE"/>
    <w:rsid w:val="00241E39"/>
    <w:rsid w:val="00242B2F"/>
    <w:rsid w:val="00244210"/>
    <w:rsid w:val="0026278B"/>
    <w:rsid w:val="00262C59"/>
    <w:rsid w:val="00270B60"/>
    <w:rsid w:val="00290102"/>
    <w:rsid w:val="00293F76"/>
    <w:rsid w:val="002945D8"/>
    <w:rsid w:val="002B18EB"/>
    <w:rsid w:val="002B24B9"/>
    <w:rsid w:val="002B3708"/>
    <w:rsid w:val="002C1F16"/>
    <w:rsid w:val="002C3670"/>
    <w:rsid w:val="002D6FB4"/>
    <w:rsid w:val="002F544A"/>
    <w:rsid w:val="00300671"/>
    <w:rsid w:val="00300EBA"/>
    <w:rsid w:val="00311AD3"/>
    <w:rsid w:val="00334BF4"/>
    <w:rsid w:val="00342472"/>
    <w:rsid w:val="0034339A"/>
    <w:rsid w:val="003470FE"/>
    <w:rsid w:val="00351FFE"/>
    <w:rsid w:val="00360A0E"/>
    <w:rsid w:val="00373C0F"/>
    <w:rsid w:val="00385458"/>
    <w:rsid w:val="00392149"/>
    <w:rsid w:val="00394640"/>
    <w:rsid w:val="003B282C"/>
    <w:rsid w:val="003B4CF6"/>
    <w:rsid w:val="003C256B"/>
    <w:rsid w:val="003D0B41"/>
    <w:rsid w:val="003D4984"/>
    <w:rsid w:val="003E0F51"/>
    <w:rsid w:val="003F1FCF"/>
    <w:rsid w:val="003F3F62"/>
    <w:rsid w:val="004034C9"/>
    <w:rsid w:val="00410266"/>
    <w:rsid w:val="00423D4E"/>
    <w:rsid w:val="00446D86"/>
    <w:rsid w:val="004524E4"/>
    <w:rsid w:val="004626FD"/>
    <w:rsid w:val="00470C0B"/>
    <w:rsid w:val="00474B00"/>
    <w:rsid w:val="004834D6"/>
    <w:rsid w:val="0048508A"/>
    <w:rsid w:val="00493A54"/>
    <w:rsid w:val="004941AF"/>
    <w:rsid w:val="004A7841"/>
    <w:rsid w:val="004B19F7"/>
    <w:rsid w:val="004B1D3A"/>
    <w:rsid w:val="004C1576"/>
    <w:rsid w:val="004C386A"/>
    <w:rsid w:val="004C5DF7"/>
    <w:rsid w:val="004D563B"/>
    <w:rsid w:val="0050356A"/>
    <w:rsid w:val="00507E71"/>
    <w:rsid w:val="005119FC"/>
    <w:rsid w:val="005167CF"/>
    <w:rsid w:val="005209EF"/>
    <w:rsid w:val="00522D9A"/>
    <w:rsid w:val="0052626C"/>
    <w:rsid w:val="00534DB5"/>
    <w:rsid w:val="00550CA1"/>
    <w:rsid w:val="00555C4B"/>
    <w:rsid w:val="00566892"/>
    <w:rsid w:val="005806B3"/>
    <w:rsid w:val="00593EF1"/>
    <w:rsid w:val="005A2D88"/>
    <w:rsid w:val="005B3DCD"/>
    <w:rsid w:val="005B6406"/>
    <w:rsid w:val="005C09B2"/>
    <w:rsid w:val="005D3348"/>
    <w:rsid w:val="005F327F"/>
    <w:rsid w:val="005F45E3"/>
    <w:rsid w:val="005F6699"/>
    <w:rsid w:val="00605E2C"/>
    <w:rsid w:val="006065A8"/>
    <w:rsid w:val="00620919"/>
    <w:rsid w:val="00630371"/>
    <w:rsid w:val="00636BA9"/>
    <w:rsid w:val="00640EBE"/>
    <w:rsid w:val="0064188F"/>
    <w:rsid w:val="0064375C"/>
    <w:rsid w:val="00653B55"/>
    <w:rsid w:val="006612F1"/>
    <w:rsid w:val="00677208"/>
    <w:rsid w:val="00682FEF"/>
    <w:rsid w:val="006919F9"/>
    <w:rsid w:val="006923B9"/>
    <w:rsid w:val="006C3C54"/>
    <w:rsid w:val="006D356B"/>
    <w:rsid w:val="006E3071"/>
    <w:rsid w:val="006E7038"/>
    <w:rsid w:val="006F283E"/>
    <w:rsid w:val="006F3993"/>
    <w:rsid w:val="006F3A15"/>
    <w:rsid w:val="006F5089"/>
    <w:rsid w:val="006F6D0A"/>
    <w:rsid w:val="007070EF"/>
    <w:rsid w:val="007169E4"/>
    <w:rsid w:val="007207C3"/>
    <w:rsid w:val="0072363A"/>
    <w:rsid w:val="00727D10"/>
    <w:rsid w:val="00741440"/>
    <w:rsid w:val="00747BE3"/>
    <w:rsid w:val="00753A58"/>
    <w:rsid w:val="007544D3"/>
    <w:rsid w:val="007618DD"/>
    <w:rsid w:val="0076304A"/>
    <w:rsid w:val="00785A0B"/>
    <w:rsid w:val="007A301E"/>
    <w:rsid w:val="007C10A2"/>
    <w:rsid w:val="007C399A"/>
    <w:rsid w:val="007D3068"/>
    <w:rsid w:val="007E5B08"/>
    <w:rsid w:val="007F6B75"/>
    <w:rsid w:val="00801A49"/>
    <w:rsid w:val="00801AED"/>
    <w:rsid w:val="00804B4F"/>
    <w:rsid w:val="00824727"/>
    <w:rsid w:val="008462E8"/>
    <w:rsid w:val="008673B2"/>
    <w:rsid w:val="008677B6"/>
    <w:rsid w:val="00886AD0"/>
    <w:rsid w:val="008B3118"/>
    <w:rsid w:val="008B39F3"/>
    <w:rsid w:val="008C1DFF"/>
    <w:rsid w:val="008C7CB8"/>
    <w:rsid w:val="008D197B"/>
    <w:rsid w:val="008D3271"/>
    <w:rsid w:val="008E2BB5"/>
    <w:rsid w:val="008E42FC"/>
    <w:rsid w:val="008E7DD6"/>
    <w:rsid w:val="008F354E"/>
    <w:rsid w:val="009144F5"/>
    <w:rsid w:val="00940D3E"/>
    <w:rsid w:val="00942A29"/>
    <w:rsid w:val="00957689"/>
    <w:rsid w:val="0096305B"/>
    <w:rsid w:val="00992BD8"/>
    <w:rsid w:val="009959CF"/>
    <w:rsid w:val="009A21AE"/>
    <w:rsid w:val="009A7EBF"/>
    <w:rsid w:val="009B770E"/>
    <w:rsid w:val="009C2B7F"/>
    <w:rsid w:val="009D0DB4"/>
    <w:rsid w:val="009D6747"/>
    <w:rsid w:val="009E1430"/>
    <w:rsid w:val="009F3C61"/>
    <w:rsid w:val="00A03013"/>
    <w:rsid w:val="00A06A83"/>
    <w:rsid w:val="00A1069E"/>
    <w:rsid w:val="00A20B67"/>
    <w:rsid w:val="00A67413"/>
    <w:rsid w:val="00A72FE2"/>
    <w:rsid w:val="00AA06DA"/>
    <w:rsid w:val="00AB22FD"/>
    <w:rsid w:val="00AB507F"/>
    <w:rsid w:val="00AC7778"/>
    <w:rsid w:val="00AE57BD"/>
    <w:rsid w:val="00AF7EC9"/>
    <w:rsid w:val="00B13622"/>
    <w:rsid w:val="00B14164"/>
    <w:rsid w:val="00B172EC"/>
    <w:rsid w:val="00B4464A"/>
    <w:rsid w:val="00B57D8E"/>
    <w:rsid w:val="00B73865"/>
    <w:rsid w:val="00B7497B"/>
    <w:rsid w:val="00BB7AF1"/>
    <w:rsid w:val="00BD768A"/>
    <w:rsid w:val="00BE596B"/>
    <w:rsid w:val="00BF4CCB"/>
    <w:rsid w:val="00BF7DF0"/>
    <w:rsid w:val="00C11A67"/>
    <w:rsid w:val="00C12DE1"/>
    <w:rsid w:val="00C16558"/>
    <w:rsid w:val="00C2587C"/>
    <w:rsid w:val="00C53A51"/>
    <w:rsid w:val="00C55103"/>
    <w:rsid w:val="00C605A8"/>
    <w:rsid w:val="00C63CB1"/>
    <w:rsid w:val="00C760DD"/>
    <w:rsid w:val="00C82950"/>
    <w:rsid w:val="00C90BBC"/>
    <w:rsid w:val="00C91001"/>
    <w:rsid w:val="00CA19F0"/>
    <w:rsid w:val="00CA1A2B"/>
    <w:rsid w:val="00CC0407"/>
    <w:rsid w:val="00CC1C77"/>
    <w:rsid w:val="00CC4CB0"/>
    <w:rsid w:val="00CC5EE7"/>
    <w:rsid w:val="00CD1969"/>
    <w:rsid w:val="00CD457E"/>
    <w:rsid w:val="00CD4EFE"/>
    <w:rsid w:val="00CE1672"/>
    <w:rsid w:val="00CF1DF5"/>
    <w:rsid w:val="00D1116B"/>
    <w:rsid w:val="00D112C3"/>
    <w:rsid w:val="00D22E1E"/>
    <w:rsid w:val="00D316D8"/>
    <w:rsid w:val="00D46E27"/>
    <w:rsid w:val="00D57E74"/>
    <w:rsid w:val="00D716D7"/>
    <w:rsid w:val="00D718D3"/>
    <w:rsid w:val="00D71901"/>
    <w:rsid w:val="00D76D71"/>
    <w:rsid w:val="00DB2126"/>
    <w:rsid w:val="00DD05C7"/>
    <w:rsid w:val="00DD2B0B"/>
    <w:rsid w:val="00DE50DD"/>
    <w:rsid w:val="00DF66EB"/>
    <w:rsid w:val="00DF762C"/>
    <w:rsid w:val="00E01DE0"/>
    <w:rsid w:val="00E06912"/>
    <w:rsid w:val="00E144AD"/>
    <w:rsid w:val="00E21473"/>
    <w:rsid w:val="00E226CA"/>
    <w:rsid w:val="00E25167"/>
    <w:rsid w:val="00E35B4A"/>
    <w:rsid w:val="00E37840"/>
    <w:rsid w:val="00E4531F"/>
    <w:rsid w:val="00E52535"/>
    <w:rsid w:val="00E540A9"/>
    <w:rsid w:val="00E65E07"/>
    <w:rsid w:val="00E80D1F"/>
    <w:rsid w:val="00E8131F"/>
    <w:rsid w:val="00E96DE5"/>
    <w:rsid w:val="00EA4115"/>
    <w:rsid w:val="00EB7B1B"/>
    <w:rsid w:val="00EE0E02"/>
    <w:rsid w:val="00EF60C2"/>
    <w:rsid w:val="00F0681C"/>
    <w:rsid w:val="00F214C3"/>
    <w:rsid w:val="00F31216"/>
    <w:rsid w:val="00F3270D"/>
    <w:rsid w:val="00F410D0"/>
    <w:rsid w:val="00F41DE9"/>
    <w:rsid w:val="00F55E54"/>
    <w:rsid w:val="00F625A8"/>
    <w:rsid w:val="00F95EEF"/>
    <w:rsid w:val="00FA1B03"/>
    <w:rsid w:val="00FB5313"/>
    <w:rsid w:val="00FD535D"/>
    <w:rsid w:val="00FE4F6B"/>
    <w:rsid w:val="00FF0BAA"/>
    <w:rsid w:val="00FF20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1F6364E"/>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7DD6"/>
    <w:rPr>
      <w:color w:val="808080"/>
    </w:rPr>
  </w:style>
  <w:style w:type="paragraph" w:customStyle="1" w:styleId="FC26F688FA444A67A81D22197F95A2E5">
    <w:name w:val="FC26F688FA444A67A81D22197F95A2E5"/>
    <w:rsid w:val="00C605A8"/>
  </w:style>
  <w:style w:type="paragraph" w:customStyle="1" w:styleId="5BD5430F432F4EA9922476EB05D23630">
    <w:name w:val="5BD5430F432F4EA9922476EB05D23630"/>
    <w:rsid w:val="00C605A8"/>
  </w:style>
  <w:style w:type="paragraph" w:customStyle="1" w:styleId="C1C569936B6D4469A798DC8F9D836037">
    <w:name w:val="C1C569936B6D4469A798DC8F9D836037"/>
    <w:rsid w:val="008E7DD6"/>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DS Color Scheme">
      <a:dk1>
        <a:srgbClr val="262626"/>
      </a:dk1>
      <a:lt1>
        <a:sysClr val="window" lastClr="FFFFFF"/>
      </a:lt1>
      <a:dk2>
        <a:srgbClr val="005691"/>
      </a:dk2>
      <a:lt2>
        <a:srgbClr val="EEECE1"/>
      </a:lt2>
      <a:accent1>
        <a:srgbClr val="005691"/>
      </a:accent1>
      <a:accent2>
        <a:srgbClr val="1983C6"/>
      </a:accent2>
      <a:accent3>
        <a:srgbClr val="B0CE37"/>
      </a:accent3>
      <a:accent4>
        <a:srgbClr val="FE19FF"/>
      </a:accent4>
      <a:accent5>
        <a:srgbClr val="4F81BD"/>
      </a:accent5>
      <a:accent6>
        <a:srgbClr val="F79646"/>
      </a:accent6>
      <a:hlink>
        <a:srgbClr val="E36C09"/>
      </a:hlink>
      <a:folHlink>
        <a:srgbClr val="FFC00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88874F72192E844BBAF6A5BD7B7215B" ma:contentTypeVersion="13" ma:contentTypeDescription="Create a new document." ma:contentTypeScope="" ma:versionID="51a5cf832416ab76d5b4a16e17a2b6ac">
  <xsd:schema xmlns:xsd="http://www.w3.org/2001/XMLSchema" xmlns:xs="http://www.w3.org/2001/XMLSchema" xmlns:p="http://schemas.microsoft.com/office/2006/metadata/properties" xmlns:ns1="http://schemas.microsoft.com/sharepoint/v3" xmlns:ns2="12cb5c5a-8722-4a70-b009-024bc729e348" xmlns:ns3="b77c4627-432e-4615-b40f-8669b0c59e04" targetNamespace="http://schemas.microsoft.com/office/2006/metadata/properties" ma:root="true" ma:fieldsID="39ff5c8020eb067206569cecb0398117" ns1:_="" ns2:_="" ns3:_="">
    <xsd:import namespace="http://schemas.microsoft.com/sharepoint/v3"/>
    <xsd:import namespace="12cb5c5a-8722-4a70-b009-024bc729e348"/>
    <xsd:import namespace="b77c4627-432e-4615-b40f-8669b0c59e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cb5c5a-8722-4a70-b009-024bc729e3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238982-389d-436a-817a-bf58b9b7a958"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77c4627-432e-4615-b40f-8669b0c59e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dce9368-e189-489d-9b07-988724b24c0e}" ma:internalName="TaxCatchAll" ma:showField="CatchAllData" ma:web="b77c4627-432e-4615-b40f-8669b0c59e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cb5c5a-8722-4a70-b009-024bc729e348">
      <Terms xmlns="http://schemas.microsoft.com/office/infopath/2007/PartnerControls"/>
    </lcf76f155ced4ddcb4097134ff3c332f>
    <_ip_UnifiedCompliancePolicyUIAction xmlns="http://schemas.microsoft.com/sharepoint/v3" xsi:nil="true"/>
    <TaxCatchAll xmlns="b77c4627-432e-4615-b40f-8669b0c59e04"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72091C6F-F922-416F-8CEE-5B87E9180DCB}">
  <ds:schemaRefs>
    <ds:schemaRef ds:uri="http://schemas.microsoft.com/sharepoint/v3/contenttype/forms"/>
  </ds:schemaRefs>
</ds:datastoreItem>
</file>

<file path=customXml/itemProps2.xml><?xml version="1.0" encoding="utf-8"?>
<ds:datastoreItem xmlns:ds="http://schemas.openxmlformats.org/officeDocument/2006/customXml" ds:itemID="{4FD90FED-6AC0-4645-B5D2-2D1C6021099D}"/>
</file>

<file path=customXml/itemProps3.xml><?xml version="1.0" encoding="utf-8"?>
<ds:datastoreItem xmlns:ds="http://schemas.openxmlformats.org/officeDocument/2006/customXml" ds:itemID="{23F276DE-8469-44C8-A4A2-68AE44866ED6}">
  <ds:schemaRefs>
    <ds:schemaRef ds:uri="http://schemas.openxmlformats.org/officeDocument/2006/bibliography"/>
  </ds:schemaRefs>
</ds:datastoreItem>
</file>

<file path=customXml/itemProps4.xml><?xml version="1.0" encoding="utf-8"?>
<ds:datastoreItem xmlns:ds="http://schemas.openxmlformats.org/officeDocument/2006/customXml" ds:itemID="{269022EF-B9FE-42DF-B5C5-7B868C09B93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MeetingMinutesTemplate</Template>
  <TotalTime>2</TotalTime>
  <Pages>2</Pages>
  <Words>795</Words>
  <Characters>4533</Characters>
  <Application>Microsoft Office Word</Application>
  <DocSecurity>0</DocSecurity>
  <Lines>37</Lines>
  <Paragraphs>10</Paragraphs>
  <ScaleCrop>false</ScaleCrop>
  <Company/>
  <LinksUpToDate>false</LinksUpToDate>
  <CharactersWithSpaces>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Campbell</dc:creator>
  <cp:keywords/>
  <dc:description/>
  <cp:lastModifiedBy>Ruben Gonzalez</cp:lastModifiedBy>
  <cp:revision>42</cp:revision>
  <cp:lastPrinted>2017-08-16T11:23:00Z</cp:lastPrinted>
  <dcterms:created xsi:type="dcterms:W3CDTF">2025-08-11T15:41:00Z</dcterms:created>
  <dcterms:modified xsi:type="dcterms:W3CDTF">2025-08-13T13:23:00Z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0x010100E88874F72192E844BBAF6A5BD7B7215B</vt:lpwstr>
  </property>
  <property fmtid="{D5CDD505-2E9C-101B-9397-08002B2CF9AE}" pid="3" name="MediaServiceImageTags">
    <vt:lpwstr/>
  </property>
  <property fmtid="{D5CDD505-2E9C-101B-9397-08002B2CF9AE}" pid="4" name="Order">
    <vt:r8>5700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