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69B0F241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10-22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D82105">
                  <w:rPr>
                    <w:rFonts w:cs="Segoe UI"/>
                  </w:rPr>
                  <w:t>Wednesday, October 22,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38D59C82" w14:textId="5D0286A3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7619DD32" w14:textId="0C24ED5E" w:rsidR="009D1DBD" w:rsidRDefault="009D1DBD" w:rsidP="009D1DB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Task </w:t>
            </w:r>
            <w:r w:rsidR="00D02AF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Management Worklist</w:t>
            </w:r>
          </w:p>
          <w:p w14:paraId="0FC3623C" w14:textId="44BB01B7" w:rsidR="00D02AFC" w:rsidRDefault="00354B3C" w:rsidP="00D02AF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10/18 </w:t>
            </w:r>
            <w:r w:rsidR="007C6C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428E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48F25928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AB3A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094A6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– </w:t>
            </w:r>
            <w:r w:rsidR="003227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CB4E3EF" w14:textId="41441B68" w:rsidR="002C40B9" w:rsidRDefault="002C40B9" w:rsidP="002C40B9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10/29 Update to Order Intake processes.</w:t>
            </w:r>
          </w:p>
          <w:p w14:paraId="0EFB6C20" w14:textId="672F44AF" w:rsidR="00BD2632" w:rsidRDefault="00633417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10/29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20177346" w:rsidR="00354434" w:rsidRPr="00ED4C7D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Merge PACS. Scope: </w:t>
            </w:r>
            <w:r w:rsidR="00D75C49"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ORM,ADT,ORU</w:t>
            </w:r>
            <w:r w:rsidR="00C1399F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Thursdays at 3.00 PM EST.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80%</w:t>
            </w:r>
          </w:p>
          <w:p w14:paraId="395C25F8" w14:textId="064552D7" w:rsidR="003539FC" w:rsidRPr="00BD17B3" w:rsidRDefault="003539FC" w:rsidP="003539F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</w:t>
            </w:r>
            <w:r w:rsidR="000327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29 Testing is in progress. AbbaDox is creating orders for all service types used at the Imaging Center</w:t>
            </w:r>
            <w:r w:rsidR="002864D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Next step is to request client to link images to study.</w:t>
            </w:r>
          </w:p>
          <w:p w14:paraId="7C0BFE4C" w14:textId="2E915252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  <w:r w:rsidR="00C06B1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C06B11"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50%</w:t>
            </w:r>
          </w:p>
          <w:p w14:paraId="356B860F" w14:textId="243D5F22" w:rsidR="00FD273C" w:rsidRPr="00E548F8" w:rsidRDefault="00C42628" w:rsidP="00E548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</w:t>
            </w:r>
            <w:r w:rsidR="001012D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</w:t>
            </w:r>
            <w:r w:rsidR="003B7D4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</w:t>
            </w:r>
            <w:r w:rsidR="003539F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Interface build</w:t>
            </w:r>
            <w:r w:rsidR="003B7D4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is in progress</w:t>
            </w:r>
            <w:r w:rsidR="002C363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via email communication, AbbaDox has received has sent ORM and received ORU.</w:t>
            </w:r>
          </w:p>
          <w:p w14:paraId="242AF98B" w14:textId="135F9818" w:rsidR="00354434" w:rsidRPr="00CA3833" w:rsidRDefault="00354434" w:rsidP="00CA383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70</w:t>
            </w:r>
            <w:r w:rsid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0E29792E" w14:textId="5353CD68" w:rsidR="002F519D" w:rsidRDefault="002F519D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</w:t>
            </w:r>
            <w:r w:rsidR="00EE1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22 AbbaDox is read</w:t>
            </w:r>
            <w:r w:rsidR="002A23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y</w:t>
            </w:r>
            <w:r w:rsidR="00EE1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to receive report/ORU to test IB Interface.</w:t>
            </w:r>
          </w:p>
          <w:p w14:paraId="3CF4C033" w14:textId="54783A0C" w:rsidR="00E548F8" w:rsidRPr="00BD17B3" w:rsidRDefault="008B6153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10/29 Noticed via email an issue with connectivity on Friday, AbbaDox pending ORU.</w:t>
            </w:r>
          </w:p>
          <w:p w14:paraId="1FB40A16" w14:textId="2D5BFB0B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</w:p>
          <w:p w14:paraId="77A409CD" w14:textId="14E22B9D" w:rsidR="008B6153" w:rsidRPr="00B5134F" w:rsidRDefault="00AE1E55" w:rsidP="00B5134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10/29 </w:t>
            </w:r>
            <w:r w:rsidR="00B513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Weekly kick-off on Thursday at 2.00 PM EST.</w:t>
            </w:r>
          </w:p>
          <w:p w14:paraId="2E165B63" w14:textId="27847314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proofErr w:type="spellEnd"/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</w:t>
            </w:r>
            <w:proofErr w:type="spellStart"/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</w:t>
            </w:r>
            <w:proofErr w:type="spellEnd"/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</w:p>
          <w:p w14:paraId="784BB731" w14:textId="1E2EA474" w:rsidR="00712971" w:rsidRDefault="007B114F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</w:t>
            </w: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Pending on PM assignment, </w:t>
            </w:r>
            <w:r w:rsidR="00B07B9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Flatiron</w:t>
            </w: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 In Progress</w:t>
            </w:r>
            <w:r w:rsidR="00B07B9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ETA 10/15</w:t>
            </w:r>
          </w:p>
          <w:p w14:paraId="06D1AB7B" w14:textId="5D171709" w:rsidR="00246BE0" w:rsidRPr="00C0098F" w:rsidRDefault="00246BE0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10/29 Service order is still in compliance.</w:t>
            </w: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887C2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4069349D" w14:textId="130CCC85" w:rsidR="000F6AB3" w:rsidRPr="00924864" w:rsidRDefault="001C1B1E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10/29 AbbaDox has reached to Merge for Sample messages to kick-off migration.</w:t>
            </w:r>
          </w:p>
          <w:p w14:paraId="714685A5" w14:textId="30376560" w:rsidR="00757ABE" w:rsidRPr="00E57E4B" w:rsidRDefault="00757ABE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</w:p>
          <w:p w14:paraId="51ADAA9C" w14:textId="27E3F83F" w:rsidR="0065141F" w:rsidRPr="0080456E" w:rsidRDefault="0065141F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80456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Combo Co</w:t>
            </w:r>
            <w:r w:rsidR="0093243C" w:rsidRPr="0080456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des</w:t>
            </w:r>
          </w:p>
          <w:p w14:paraId="67C3BD37" w14:textId="1F3B0F78" w:rsidR="0093243C" w:rsidRPr="0080456E" w:rsidRDefault="0093243C" w:rsidP="0093243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80456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IC 10/1 - Completed</w:t>
            </w:r>
          </w:p>
          <w:p w14:paraId="7ED4EF67" w14:textId="5EB0491F" w:rsidR="0093243C" w:rsidRPr="0080456E" w:rsidRDefault="0093243C" w:rsidP="0093243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80456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BC 10/1 - Completed</w:t>
            </w:r>
          </w:p>
          <w:p w14:paraId="1DC810FE" w14:textId="0B9E4444" w:rsidR="00526554" w:rsidRPr="00C049FF" w:rsidRDefault="00526554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C049FF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Questionnaires</w:t>
            </w:r>
          </w:p>
          <w:p w14:paraId="065A68A3" w14:textId="56A61EF6" w:rsidR="002E4FF5" w:rsidRPr="003A221E" w:rsidRDefault="002E4FF5" w:rsidP="002E4FF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IC 9/</w:t>
            </w:r>
            <w:r w:rsidR="00D762E4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18 </w:t>
            </w:r>
            <w:r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Review</w:t>
            </w:r>
            <w:r w:rsidR="00B072BC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, </w:t>
            </w:r>
            <w:r w:rsidR="003F4AC7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IC</w:t>
            </w:r>
            <w:r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– </w:t>
            </w:r>
            <w:r w:rsidR="00E871D2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10/13 Completed</w:t>
            </w:r>
            <w:r w:rsidR="00DB17F4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</w:p>
          <w:p w14:paraId="65C0CC38" w14:textId="032BC938" w:rsidR="00D11FE0" w:rsidRPr="00DC06D6" w:rsidRDefault="002E4FF5" w:rsidP="00D11FE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</w:t>
            </w:r>
            <w:r w:rsidR="00F736A5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C </w:t>
            </w:r>
            <w:r w:rsidR="000605C9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10</w:t>
            </w:r>
            <w:r w:rsidR="00DC06D6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/15 </w:t>
            </w:r>
            <w:r w:rsidR="00F736A5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–</w:t>
            </w:r>
            <w:r w:rsidR="00D70C77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="00DC06D6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</w:t>
            </w:r>
          </w:p>
          <w:p w14:paraId="202896AF" w14:textId="0E5DC85B" w:rsidR="00526554" w:rsidRPr="00C049FF" w:rsidRDefault="00703260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i/>
                <w:iCs/>
                <w:color w:val="262626" w:themeColor="text1"/>
                <w:sz w:val="18"/>
                <w:szCs w:val="18"/>
              </w:rPr>
            </w:pPr>
            <w:r w:rsidRPr="00C049FF">
              <w:rPr>
                <w:rFonts w:ascii="Calibri" w:eastAsia="Times New Roman" w:hAnsi="Calibri" w:cs="Calibri"/>
                <w:i/>
                <w:iCs/>
                <w:color w:val="262626" w:themeColor="text1"/>
                <w:sz w:val="18"/>
                <w:szCs w:val="18"/>
              </w:rPr>
              <w:t xml:space="preserve">Resource </w:t>
            </w:r>
            <w:r w:rsidR="00526554" w:rsidRPr="00C049FF">
              <w:rPr>
                <w:rFonts w:ascii="Calibri" w:eastAsia="Times New Roman" w:hAnsi="Calibri" w:cs="Calibri"/>
                <w:i/>
                <w:iCs/>
                <w:color w:val="262626" w:themeColor="text1"/>
                <w:sz w:val="18"/>
                <w:szCs w:val="18"/>
              </w:rPr>
              <w:t>Scheduling Rules</w:t>
            </w:r>
          </w:p>
          <w:p w14:paraId="42FE3A70" w14:textId="7243247B" w:rsidR="00F736A5" w:rsidRPr="00F736A5" w:rsidRDefault="00F736A5" w:rsidP="00F736A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Review – New</w:t>
            </w:r>
          </w:p>
          <w:p w14:paraId="706F6563" w14:textId="29C41E4D" w:rsidR="00DD6094" w:rsidRDefault="00F736A5" w:rsidP="00757AB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DD609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9/15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9/29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330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</w:t>
            </w:r>
            <w:r w:rsidR="002B768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view – In Progress</w:t>
            </w:r>
          </w:p>
          <w:p w14:paraId="462D33C3" w14:textId="72E81B37" w:rsidR="009074F8" w:rsidRPr="00B60C43" w:rsidRDefault="009074F8" w:rsidP="009074F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Notification Slots</w:t>
            </w:r>
          </w:p>
          <w:p w14:paraId="52DDCDCD" w14:textId="22DAE346" w:rsidR="009074F8" w:rsidRPr="00B60C43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IC </w:t>
            </w:r>
            <w:r w:rsidR="000E0E4D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</w:t>
            </w:r>
          </w:p>
          <w:p w14:paraId="610CB7A0" w14:textId="6586CF10" w:rsidR="004B2984" w:rsidRPr="00B60C43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BC </w:t>
            </w:r>
            <w:r w:rsidR="009923A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</w:t>
            </w:r>
          </w:p>
          <w:p w14:paraId="19D684BC" w14:textId="4B1C0F3E" w:rsidR="00757ABE" w:rsidRPr="006036A9" w:rsidRDefault="00757ABE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6036A9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Complex </w:t>
            </w:r>
            <w:r w:rsidR="00703260" w:rsidRPr="006036A9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Scheduling </w:t>
            </w:r>
            <w:r w:rsidRPr="006036A9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Rules</w:t>
            </w:r>
          </w:p>
          <w:p w14:paraId="51035B4F" w14:textId="6B918093" w:rsidR="00E85166" w:rsidRPr="00B60C43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IC </w:t>
            </w:r>
            <w:r w:rsidR="004E223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9/</w:t>
            </w:r>
            <w:r w:rsidR="0007113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1</w:t>
            </w:r>
            <w:r w:rsidR="0056303C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8 </w:t>
            </w:r>
            <w:r w:rsidR="004E223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Review – </w:t>
            </w:r>
            <w:r w:rsidR="004045B2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 (Not used in the imaging Center)</w:t>
            </w:r>
          </w:p>
          <w:p w14:paraId="7040415D" w14:textId="02C062B6" w:rsidR="00972368" w:rsidRPr="00B60C43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BC 9/</w:t>
            </w:r>
            <w:r w:rsidR="00C94F08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29</w:t>
            </w:r>
            <w:r w:rsidR="0007113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Review – </w:t>
            </w:r>
            <w:r w:rsidR="004B2984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</w:t>
            </w:r>
          </w:p>
          <w:p w14:paraId="36B613D0" w14:textId="37329597" w:rsidR="00A15FF9" w:rsidRPr="00B60C43" w:rsidRDefault="000E7840" w:rsidP="00A15FF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Reforma</w:t>
            </w:r>
          </w:p>
          <w:p w14:paraId="135D9EAB" w14:textId="318FC918" w:rsidR="000E7840" w:rsidRPr="00B60C43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IC </w:t>
            </w:r>
            <w:r w:rsidR="004A6E6B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9</w:t>
            </w: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/1</w:t>
            </w:r>
            <w:r w:rsidR="004A6E6B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8</w:t>
            </w:r>
            <w:r w:rsidR="00112862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Review – </w:t>
            </w:r>
            <w:r w:rsidR="00AA2AAC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</w:t>
            </w:r>
            <w:r w:rsidR="002B4662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lete</w:t>
            </w:r>
          </w:p>
          <w:p w14:paraId="22C4CB55" w14:textId="37AD921D" w:rsidR="000E7840" w:rsidRPr="00657903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BC </w:t>
            </w:r>
            <w:r w:rsidR="004A6E6B"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9/19</w:t>
            </w:r>
            <w:r w:rsidR="006C24CB"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="00F653FB"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Review – </w:t>
            </w:r>
            <w:r w:rsidR="00657903"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</w:t>
            </w:r>
          </w:p>
          <w:p w14:paraId="14BCC544" w14:textId="238A657E" w:rsidR="00590CBC" w:rsidRPr="00324DAF" w:rsidRDefault="00FB734A" w:rsidP="00590CB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324DAF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Rooms and Resources</w:t>
            </w:r>
          </w:p>
          <w:p w14:paraId="1A121B6F" w14:textId="0CDFFA59" w:rsidR="00FB734A" w:rsidRPr="0029481B" w:rsidRDefault="000210AC" w:rsidP="00FB734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29481B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IC</w:t>
            </w:r>
            <w:r w:rsidR="0010647B" w:rsidRPr="0029481B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="001B6CCD" w:rsidRPr="0029481B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–</w:t>
            </w:r>
            <w:r w:rsidR="0080456E" w:rsidRPr="0029481B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="001B6CCD" w:rsidRPr="0029481B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10/22 - </w:t>
            </w:r>
            <w:r w:rsidR="0029481B" w:rsidRPr="0029481B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</w:t>
            </w:r>
          </w:p>
          <w:p w14:paraId="26F9E535" w14:textId="7B4B66EA" w:rsidR="000210AC" w:rsidRDefault="000210AC" w:rsidP="00FB734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D6064A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BC</w:t>
            </w:r>
            <w:r w:rsidR="003012EC" w:rsidRPr="00D6064A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="0080456E" w:rsidRPr="00D6064A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– 10/15 Completed</w:t>
            </w:r>
          </w:p>
          <w:p w14:paraId="6C9A3A35" w14:textId="49C7944D" w:rsidR="00715683" w:rsidRPr="001317DC" w:rsidRDefault="00D1602E" w:rsidP="0071568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Patient Chart</w:t>
            </w:r>
          </w:p>
          <w:p w14:paraId="0DF9C975" w14:textId="74260A7A" w:rsidR="001317DC" w:rsidRPr="00F6364B" w:rsidRDefault="007939F0" w:rsidP="001317D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</w:t>
            </w:r>
            <w:r w:rsidR="00F6364B" w:rsidRPr="00F6364B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C - </w:t>
            </w:r>
            <w:r w:rsidR="006D1873" w:rsidRPr="00F6364B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10/15 There’s a need to define the “look” of the patient chart.</w:t>
            </w:r>
          </w:p>
          <w:p w14:paraId="53A833D2" w14:textId="6AA43404" w:rsidR="00F6364B" w:rsidRPr="007939F0" w:rsidRDefault="007939F0" w:rsidP="001317D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7939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10/</w:t>
            </w:r>
            <w:r w:rsidR="0044050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*</w:t>
            </w:r>
          </w:p>
          <w:p w14:paraId="4FCC9095" w14:textId="77777777" w:rsidR="00472F3B" w:rsidRDefault="00472F3B" w:rsidP="00472F3B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Edit Report Functionality</w:t>
            </w:r>
          </w:p>
          <w:p w14:paraId="454D79E2" w14:textId="1C3A0B08" w:rsidR="00472F3B" w:rsidRDefault="00F7617A" w:rsidP="00472F3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Pr="00F7617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10/23 To be reviewed</w:t>
            </w:r>
          </w:p>
          <w:p w14:paraId="395C627F" w14:textId="74751054" w:rsidR="00F7617A" w:rsidRDefault="00F7617A" w:rsidP="00472F3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51356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10/23 </w:t>
            </w:r>
            <w:r w:rsidR="00513564" w:rsidRPr="00F7617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To be reviewed</w:t>
            </w:r>
          </w:p>
          <w:p w14:paraId="72ECB878" w14:textId="3FCA1FB8" w:rsidR="000251FC" w:rsidRDefault="000251FC" w:rsidP="000251F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Task Management</w:t>
            </w:r>
          </w:p>
          <w:p w14:paraId="669673B6" w14:textId="1A488EB8" w:rsidR="000251FC" w:rsidRPr="00BC39BD" w:rsidRDefault="000251FC" w:rsidP="000251F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C39BD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IC</w:t>
            </w:r>
            <w:r w:rsidR="00BC39BD" w:rsidRPr="00BC39BD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10/27 Completed</w:t>
            </w:r>
          </w:p>
          <w:p w14:paraId="2F667687" w14:textId="3444C46A" w:rsidR="000251FC" w:rsidRPr="00BC39BD" w:rsidRDefault="000251FC" w:rsidP="000251F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C39BD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BC 10/</w:t>
            </w:r>
            <w:r w:rsidR="00BC39BD" w:rsidRPr="00BC39BD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24 Completed</w:t>
            </w:r>
          </w:p>
          <w:p w14:paraId="5290E35D" w14:textId="66DB87D9" w:rsidR="006B6DD4" w:rsidRDefault="006B6DD4" w:rsidP="006B6DD4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Local Procedures</w:t>
            </w:r>
          </w:p>
          <w:p w14:paraId="60D0AD4F" w14:textId="77777777" w:rsidR="00B65C31" w:rsidRDefault="00F808E2" w:rsidP="006B6DD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10/29 IC –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Xrays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available under modality of DX</w:t>
            </w:r>
            <w:r w:rsidR="00B65C3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6031B9A8" w14:textId="0C5EC7F5" w:rsidR="00F808E2" w:rsidRDefault="00E06CF7" w:rsidP="00B65C31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E41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10/29 DX is the new required service type code</w:t>
            </w:r>
            <w:r w:rsidR="00E62B2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Merge PACS must be updated accordingly.</w:t>
            </w:r>
          </w:p>
          <w:p w14:paraId="7D099FFC" w14:textId="23AEB2A2" w:rsidR="00E62B2A" w:rsidRDefault="00E62B2A" w:rsidP="00B65C31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lastRenderedPageBreak/>
              <w:t>10/29 Procedure descriptions were updated in ASW, these need to be updated in Careflow, AbbaDox- New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443FC2C7" w14:textId="3083F24D" w:rsidR="00B330FE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9/18 Upload registration documents to Reforma folder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0E3EC275" w14:textId="0F5A8DBB" w:rsidR="000B3C57" w:rsidRDefault="005752A7" w:rsidP="000B3C5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Documents available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9EBF587" w14:textId="02C0105C" w:rsidR="00790308" w:rsidRDefault="00790308" w:rsidP="0079030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10/1 will pursue Reforma to print Router, Recommendation, and Risk </w:t>
            </w:r>
            <w:r w:rsidR="003023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Assessment</w:t>
            </w:r>
          </w:p>
          <w:p w14:paraId="43C5CE01" w14:textId="30441723" w:rsidR="005752A7" w:rsidRDefault="005752A7" w:rsidP="005752A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Documents available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BA0B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59B5A3C4" w14:textId="09C2ABAB" w:rsidR="0059732F" w:rsidRPr="00513564" w:rsidRDefault="0059732F" w:rsidP="00513564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58224" w14:textId="77777777" w:rsidR="00855859" w:rsidRDefault="00855859" w:rsidP="00C60D2C">
      <w:pPr>
        <w:spacing w:after="0" w:line="240" w:lineRule="auto"/>
      </w:pPr>
      <w:r>
        <w:separator/>
      </w:r>
    </w:p>
  </w:endnote>
  <w:endnote w:type="continuationSeparator" w:id="0">
    <w:p w14:paraId="73E07CC6" w14:textId="77777777" w:rsidR="00855859" w:rsidRDefault="00855859" w:rsidP="00C60D2C">
      <w:pPr>
        <w:spacing w:after="0" w:line="240" w:lineRule="auto"/>
      </w:pPr>
      <w:r>
        <w:continuationSeparator/>
      </w:r>
    </w:p>
  </w:endnote>
  <w:endnote w:type="continuationNotice" w:id="1">
    <w:p w14:paraId="06B48709" w14:textId="77777777" w:rsidR="00855859" w:rsidRDefault="008558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32E26" w14:textId="77777777" w:rsidR="00855859" w:rsidRDefault="00855859" w:rsidP="00C60D2C">
      <w:pPr>
        <w:spacing w:after="0" w:line="240" w:lineRule="auto"/>
      </w:pPr>
      <w:r>
        <w:separator/>
      </w:r>
    </w:p>
  </w:footnote>
  <w:footnote w:type="continuationSeparator" w:id="0">
    <w:p w14:paraId="64A30332" w14:textId="77777777" w:rsidR="00855859" w:rsidRDefault="00855859" w:rsidP="00C60D2C">
      <w:pPr>
        <w:spacing w:after="0" w:line="240" w:lineRule="auto"/>
      </w:pPr>
      <w:r>
        <w:continuationSeparator/>
      </w:r>
    </w:p>
  </w:footnote>
  <w:footnote w:type="continuationNotice" w:id="1">
    <w:p w14:paraId="14727FF9" w14:textId="77777777" w:rsidR="00855859" w:rsidRDefault="008558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6DA"/>
    <w:rsid w:val="000A6947"/>
    <w:rsid w:val="000A6AAB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AB3"/>
    <w:rsid w:val="000F6E1E"/>
    <w:rsid w:val="000F70AE"/>
    <w:rsid w:val="000F7B66"/>
    <w:rsid w:val="00100A0B"/>
    <w:rsid w:val="00100EB3"/>
    <w:rsid w:val="001012DD"/>
    <w:rsid w:val="00102502"/>
    <w:rsid w:val="001037E1"/>
    <w:rsid w:val="00104A24"/>
    <w:rsid w:val="00104D7D"/>
    <w:rsid w:val="00104FF1"/>
    <w:rsid w:val="00105DAD"/>
    <w:rsid w:val="0010647B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A0396"/>
    <w:rsid w:val="001A04F7"/>
    <w:rsid w:val="001A1C75"/>
    <w:rsid w:val="001A2716"/>
    <w:rsid w:val="001A376C"/>
    <w:rsid w:val="001A423E"/>
    <w:rsid w:val="001A4A81"/>
    <w:rsid w:val="001A5545"/>
    <w:rsid w:val="001A59E5"/>
    <w:rsid w:val="001A5CE6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B6CCD"/>
    <w:rsid w:val="001C0010"/>
    <w:rsid w:val="001C01AA"/>
    <w:rsid w:val="001C036A"/>
    <w:rsid w:val="001C1122"/>
    <w:rsid w:val="001C1B1E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3AA6"/>
    <w:rsid w:val="002248FD"/>
    <w:rsid w:val="00224A54"/>
    <w:rsid w:val="002252B8"/>
    <w:rsid w:val="00226784"/>
    <w:rsid w:val="00226B95"/>
    <w:rsid w:val="00230E4B"/>
    <w:rsid w:val="002312E3"/>
    <w:rsid w:val="0023152D"/>
    <w:rsid w:val="00231C9B"/>
    <w:rsid w:val="00231FBA"/>
    <w:rsid w:val="00232892"/>
    <w:rsid w:val="00232DA7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CB1"/>
    <w:rsid w:val="00265CC7"/>
    <w:rsid w:val="002662EB"/>
    <w:rsid w:val="00267269"/>
    <w:rsid w:val="00267512"/>
    <w:rsid w:val="00267AB6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662"/>
    <w:rsid w:val="002B4D70"/>
    <w:rsid w:val="002B4F48"/>
    <w:rsid w:val="002B7201"/>
    <w:rsid w:val="002B7682"/>
    <w:rsid w:val="002C02DF"/>
    <w:rsid w:val="002C0505"/>
    <w:rsid w:val="002C051E"/>
    <w:rsid w:val="002C0F11"/>
    <w:rsid w:val="002C26AC"/>
    <w:rsid w:val="002C2BA6"/>
    <w:rsid w:val="002C3118"/>
    <w:rsid w:val="002C363A"/>
    <w:rsid w:val="002C3E27"/>
    <w:rsid w:val="002C3EC6"/>
    <w:rsid w:val="002C40B9"/>
    <w:rsid w:val="002C43B8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3AF8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5D8"/>
    <w:rsid w:val="00370F36"/>
    <w:rsid w:val="00371572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21E"/>
    <w:rsid w:val="003A2661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6A12"/>
    <w:rsid w:val="003C6AB5"/>
    <w:rsid w:val="003C6B9E"/>
    <w:rsid w:val="003C6EBE"/>
    <w:rsid w:val="003C7A12"/>
    <w:rsid w:val="003D1AC0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698D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AE0"/>
    <w:rsid w:val="00402E00"/>
    <w:rsid w:val="004043F5"/>
    <w:rsid w:val="004045B2"/>
    <w:rsid w:val="00405EDB"/>
    <w:rsid w:val="004070EB"/>
    <w:rsid w:val="004079FE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4A2C"/>
    <w:rsid w:val="00474A41"/>
    <w:rsid w:val="00474E67"/>
    <w:rsid w:val="00476649"/>
    <w:rsid w:val="004800B2"/>
    <w:rsid w:val="004806DB"/>
    <w:rsid w:val="00481069"/>
    <w:rsid w:val="00483157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C97"/>
    <w:rsid w:val="00492D9B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DED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A96"/>
    <w:rsid w:val="00587B54"/>
    <w:rsid w:val="00587BE1"/>
    <w:rsid w:val="00587F55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E41"/>
    <w:rsid w:val="005B4AAB"/>
    <w:rsid w:val="005B4B41"/>
    <w:rsid w:val="005B4D08"/>
    <w:rsid w:val="005B5DC1"/>
    <w:rsid w:val="005B6A8A"/>
    <w:rsid w:val="005B6AC1"/>
    <w:rsid w:val="005B796A"/>
    <w:rsid w:val="005B7DB3"/>
    <w:rsid w:val="005C2413"/>
    <w:rsid w:val="005C3355"/>
    <w:rsid w:val="005C3BA9"/>
    <w:rsid w:val="005C694E"/>
    <w:rsid w:val="005C6BA2"/>
    <w:rsid w:val="005C71DA"/>
    <w:rsid w:val="005C75D3"/>
    <w:rsid w:val="005C7937"/>
    <w:rsid w:val="005C7CF2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FFB"/>
    <w:rsid w:val="005E5FFD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631"/>
    <w:rsid w:val="005F5657"/>
    <w:rsid w:val="005F5CB8"/>
    <w:rsid w:val="005F64C3"/>
    <w:rsid w:val="005F6F89"/>
    <w:rsid w:val="005F7072"/>
    <w:rsid w:val="005F720D"/>
    <w:rsid w:val="005F7F0F"/>
    <w:rsid w:val="00601BCC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451"/>
    <w:rsid w:val="006436E6"/>
    <w:rsid w:val="00643731"/>
    <w:rsid w:val="006445A9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604DD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2FEF"/>
    <w:rsid w:val="00683E64"/>
    <w:rsid w:val="006842B6"/>
    <w:rsid w:val="00684403"/>
    <w:rsid w:val="0068486F"/>
    <w:rsid w:val="00684FB8"/>
    <w:rsid w:val="0068522E"/>
    <w:rsid w:val="00685A21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FE"/>
    <w:rsid w:val="006C24CB"/>
    <w:rsid w:val="006C2FE0"/>
    <w:rsid w:val="006C4C98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DF2"/>
    <w:rsid w:val="00723FCA"/>
    <w:rsid w:val="00724930"/>
    <w:rsid w:val="00724A5C"/>
    <w:rsid w:val="00725DE9"/>
    <w:rsid w:val="007270AD"/>
    <w:rsid w:val="007277F3"/>
    <w:rsid w:val="00727A06"/>
    <w:rsid w:val="00727AD4"/>
    <w:rsid w:val="00730775"/>
    <w:rsid w:val="0073125B"/>
    <w:rsid w:val="007316E7"/>
    <w:rsid w:val="00732702"/>
    <w:rsid w:val="00732A35"/>
    <w:rsid w:val="007333D8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39F0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327"/>
    <w:rsid w:val="007A6D84"/>
    <w:rsid w:val="007A73ED"/>
    <w:rsid w:val="007B0E77"/>
    <w:rsid w:val="007B114F"/>
    <w:rsid w:val="007B154D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E2C"/>
    <w:rsid w:val="007C6CD3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E6C"/>
    <w:rsid w:val="007F4539"/>
    <w:rsid w:val="007F53ED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11"/>
    <w:rsid w:val="00834FF7"/>
    <w:rsid w:val="008357C4"/>
    <w:rsid w:val="00835C10"/>
    <w:rsid w:val="0083637D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5D8"/>
    <w:rsid w:val="008537BA"/>
    <w:rsid w:val="008537F9"/>
    <w:rsid w:val="00853E35"/>
    <w:rsid w:val="00855859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0171"/>
    <w:rsid w:val="00872853"/>
    <w:rsid w:val="0087343E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EC2"/>
    <w:rsid w:val="008829E2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E02D0"/>
    <w:rsid w:val="008E0322"/>
    <w:rsid w:val="008E0473"/>
    <w:rsid w:val="008E0607"/>
    <w:rsid w:val="008E0860"/>
    <w:rsid w:val="008E0E57"/>
    <w:rsid w:val="008E12C2"/>
    <w:rsid w:val="008E1A92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B24"/>
    <w:rsid w:val="00900D74"/>
    <w:rsid w:val="009017E9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322C"/>
    <w:rsid w:val="009A32C9"/>
    <w:rsid w:val="009A59E6"/>
    <w:rsid w:val="009A66D1"/>
    <w:rsid w:val="009A6D2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1DBD"/>
    <w:rsid w:val="009D2CF0"/>
    <w:rsid w:val="009D3792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4D45"/>
    <w:rsid w:val="009F4DA9"/>
    <w:rsid w:val="009F516C"/>
    <w:rsid w:val="009F64C3"/>
    <w:rsid w:val="009F6BC3"/>
    <w:rsid w:val="009F7835"/>
    <w:rsid w:val="009F7C29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43D"/>
    <w:rsid w:val="00A42DC2"/>
    <w:rsid w:val="00A42E19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2AAC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F018C"/>
    <w:rsid w:val="00AF1239"/>
    <w:rsid w:val="00AF1318"/>
    <w:rsid w:val="00AF134A"/>
    <w:rsid w:val="00AF1EAA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1170"/>
    <w:rsid w:val="00B12D9C"/>
    <w:rsid w:val="00B12DA6"/>
    <w:rsid w:val="00B139AC"/>
    <w:rsid w:val="00B13B52"/>
    <w:rsid w:val="00B14C71"/>
    <w:rsid w:val="00B15658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602F"/>
    <w:rsid w:val="00B3666A"/>
    <w:rsid w:val="00B4035C"/>
    <w:rsid w:val="00B41DFE"/>
    <w:rsid w:val="00B41FBC"/>
    <w:rsid w:val="00B42451"/>
    <w:rsid w:val="00B435DC"/>
    <w:rsid w:val="00B43C26"/>
    <w:rsid w:val="00B461FF"/>
    <w:rsid w:val="00B468D9"/>
    <w:rsid w:val="00B46DE6"/>
    <w:rsid w:val="00B46E7F"/>
    <w:rsid w:val="00B47C34"/>
    <w:rsid w:val="00B50547"/>
    <w:rsid w:val="00B5129B"/>
    <w:rsid w:val="00B5134F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5C31"/>
    <w:rsid w:val="00B65C97"/>
    <w:rsid w:val="00B65DD3"/>
    <w:rsid w:val="00B66866"/>
    <w:rsid w:val="00B6742B"/>
    <w:rsid w:val="00B702FE"/>
    <w:rsid w:val="00B70FFA"/>
    <w:rsid w:val="00B712D6"/>
    <w:rsid w:val="00B71796"/>
    <w:rsid w:val="00B71FF5"/>
    <w:rsid w:val="00B72A30"/>
    <w:rsid w:val="00B75857"/>
    <w:rsid w:val="00B7598C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9BD"/>
    <w:rsid w:val="00BC3A22"/>
    <w:rsid w:val="00BC49E5"/>
    <w:rsid w:val="00BC4A60"/>
    <w:rsid w:val="00BC4ACE"/>
    <w:rsid w:val="00BC5962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307"/>
    <w:rsid w:val="00BF4DBC"/>
    <w:rsid w:val="00BF58B3"/>
    <w:rsid w:val="00BF611A"/>
    <w:rsid w:val="00BF6647"/>
    <w:rsid w:val="00BF6BCC"/>
    <w:rsid w:val="00BF7FA3"/>
    <w:rsid w:val="00C0098F"/>
    <w:rsid w:val="00C00F7F"/>
    <w:rsid w:val="00C015A8"/>
    <w:rsid w:val="00C01DA6"/>
    <w:rsid w:val="00C02182"/>
    <w:rsid w:val="00C03DB9"/>
    <w:rsid w:val="00C049FF"/>
    <w:rsid w:val="00C04E31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C5A"/>
    <w:rsid w:val="00C164C8"/>
    <w:rsid w:val="00C20007"/>
    <w:rsid w:val="00C20139"/>
    <w:rsid w:val="00C206DA"/>
    <w:rsid w:val="00C20AF8"/>
    <w:rsid w:val="00C22A72"/>
    <w:rsid w:val="00C2539A"/>
    <w:rsid w:val="00C25925"/>
    <w:rsid w:val="00C25EF1"/>
    <w:rsid w:val="00C26622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F7D"/>
    <w:rsid w:val="00C62838"/>
    <w:rsid w:val="00C6309D"/>
    <w:rsid w:val="00C63436"/>
    <w:rsid w:val="00C636D0"/>
    <w:rsid w:val="00C63CB1"/>
    <w:rsid w:val="00C64B0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1853"/>
    <w:rsid w:val="00C83374"/>
    <w:rsid w:val="00C836D6"/>
    <w:rsid w:val="00C83E9C"/>
    <w:rsid w:val="00C84763"/>
    <w:rsid w:val="00C84802"/>
    <w:rsid w:val="00C84B68"/>
    <w:rsid w:val="00C85B9B"/>
    <w:rsid w:val="00C861F0"/>
    <w:rsid w:val="00C862FC"/>
    <w:rsid w:val="00C86D74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DF3"/>
    <w:rsid w:val="00CA5D6B"/>
    <w:rsid w:val="00CA661A"/>
    <w:rsid w:val="00CA6A4F"/>
    <w:rsid w:val="00CA7402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C30"/>
    <w:rsid w:val="00CD6619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602E"/>
    <w:rsid w:val="00D16572"/>
    <w:rsid w:val="00D17A5B"/>
    <w:rsid w:val="00D209C8"/>
    <w:rsid w:val="00D21350"/>
    <w:rsid w:val="00D21380"/>
    <w:rsid w:val="00D21F90"/>
    <w:rsid w:val="00D24913"/>
    <w:rsid w:val="00D25A39"/>
    <w:rsid w:val="00D2699B"/>
    <w:rsid w:val="00D26BD3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956"/>
    <w:rsid w:val="00D4569F"/>
    <w:rsid w:val="00D46AB2"/>
    <w:rsid w:val="00D503C7"/>
    <w:rsid w:val="00D5072C"/>
    <w:rsid w:val="00D512A2"/>
    <w:rsid w:val="00D52906"/>
    <w:rsid w:val="00D529D6"/>
    <w:rsid w:val="00D5306F"/>
    <w:rsid w:val="00D53586"/>
    <w:rsid w:val="00D53C6A"/>
    <w:rsid w:val="00D54F58"/>
    <w:rsid w:val="00D550C5"/>
    <w:rsid w:val="00D5573C"/>
    <w:rsid w:val="00D57AF8"/>
    <w:rsid w:val="00D6064A"/>
    <w:rsid w:val="00D60EC7"/>
    <w:rsid w:val="00D625A3"/>
    <w:rsid w:val="00D62633"/>
    <w:rsid w:val="00D63CEC"/>
    <w:rsid w:val="00D640CD"/>
    <w:rsid w:val="00D646E3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A4"/>
    <w:rsid w:val="00D81DC5"/>
    <w:rsid w:val="00D81E71"/>
    <w:rsid w:val="00D82105"/>
    <w:rsid w:val="00D8370F"/>
    <w:rsid w:val="00D83EC9"/>
    <w:rsid w:val="00D86C2C"/>
    <w:rsid w:val="00D9013A"/>
    <w:rsid w:val="00D9115F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C06D6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762C"/>
    <w:rsid w:val="00E0060C"/>
    <w:rsid w:val="00E01E88"/>
    <w:rsid w:val="00E02422"/>
    <w:rsid w:val="00E03E4A"/>
    <w:rsid w:val="00E0484A"/>
    <w:rsid w:val="00E0567A"/>
    <w:rsid w:val="00E06329"/>
    <w:rsid w:val="00E0651D"/>
    <w:rsid w:val="00E06CF7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4949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AE6"/>
    <w:rsid w:val="00E60CE2"/>
    <w:rsid w:val="00E614C4"/>
    <w:rsid w:val="00E61EB0"/>
    <w:rsid w:val="00E627CC"/>
    <w:rsid w:val="00E62B2A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F6F"/>
    <w:rsid w:val="00EE2F2D"/>
    <w:rsid w:val="00EE3DFF"/>
    <w:rsid w:val="00EE42B1"/>
    <w:rsid w:val="00EE495D"/>
    <w:rsid w:val="00EE4F12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3166"/>
    <w:rsid w:val="00F13B6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70F1"/>
    <w:rsid w:val="00F275FB"/>
    <w:rsid w:val="00F27DE1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F80"/>
    <w:rsid w:val="00F40587"/>
    <w:rsid w:val="00F40845"/>
    <w:rsid w:val="00F417B3"/>
    <w:rsid w:val="00F42371"/>
    <w:rsid w:val="00F42FA8"/>
    <w:rsid w:val="00F437A6"/>
    <w:rsid w:val="00F43BB8"/>
    <w:rsid w:val="00F43FD7"/>
    <w:rsid w:val="00F44D83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6290"/>
    <w:rsid w:val="00F564DE"/>
    <w:rsid w:val="00F56949"/>
    <w:rsid w:val="00F57007"/>
    <w:rsid w:val="00F577D5"/>
    <w:rsid w:val="00F57F31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AB5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28B"/>
    <w:rsid w:val="00FD1BDD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35BC"/>
    <w:rsid w:val="00FE3DBA"/>
    <w:rsid w:val="00FE3F8A"/>
    <w:rsid w:val="00FE41E9"/>
    <w:rsid w:val="00FE4C38"/>
    <w:rsid w:val="00FE56D4"/>
    <w:rsid w:val="00FE6B4B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2C4D"/>
    <w:rsid w:val="0014180F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3D4E"/>
    <w:rsid w:val="00431678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56E3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44956"/>
    <w:rsid w:val="00D46E27"/>
    <w:rsid w:val="00D57E74"/>
    <w:rsid w:val="00D716D7"/>
    <w:rsid w:val="00D718D3"/>
    <w:rsid w:val="00D71901"/>
    <w:rsid w:val="00D76D71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714AD"/>
    <w:rsid w:val="00F829E2"/>
    <w:rsid w:val="00F95EEF"/>
    <w:rsid w:val="00FA1B03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3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16227AE-A684-4AA1-808E-7FDA54A73FB3}"/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50</TotalTime>
  <Pages>3</Pages>
  <Words>612</Words>
  <Characters>3809</Characters>
  <Application>Microsoft Office Word</Application>
  <DocSecurity>0</DocSecurity>
  <Lines>293</Lines>
  <Paragraphs>157</Paragraphs>
  <ScaleCrop>false</ScaleCrop>
  <Company/>
  <LinksUpToDate>false</LinksUpToDate>
  <CharactersWithSpaces>4264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13</cp:revision>
  <cp:lastPrinted>2017-08-16T14:23:00Z</cp:lastPrinted>
  <dcterms:created xsi:type="dcterms:W3CDTF">2025-10-29T13:54:00Z</dcterms:created>
  <dcterms:modified xsi:type="dcterms:W3CDTF">2025-10-29T14:39:00Z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