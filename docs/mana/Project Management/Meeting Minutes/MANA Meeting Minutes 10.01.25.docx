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3528F8D0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2968C09E61764C6E9028C44FD2F703ED"/>
                </w:placeholder>
                <w:date w:fullDate="2025-10-01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E57E4B">
                  <w:rPr>
                    <w:rFonts w:cs="Segoe UI"/>
                  </w:rPr>
                  <w:t>Wednesday, October 1, 2025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1B2320" w:rsidRPr="008C325C" w14:paraId="6F86D04B" w14:textId="77777777" w:rsidTr="004665FC">
        <w:trPr>
          <w:trHeight w:val="246"/>
        </w:trPr>
        <w:tc>
          <w:tcPr>
            <w:tcW w:w="1165" w:type="dxa"/>
          </w:tcPr>
          <w:p w14:paraId="680790A5" w14:textId="1AB16A60" w:rsidR="001B2320" w:rsidRDefault="001B2320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0545025B" w14:textId="1B2502B9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Dawn</w:t>
            </w:r>
          </w:p>
        </w:tc>
        <w:tc>
          <w:tcPr>
            <w:tcW w:w="3841" w:type="dxa"/>
          </w:tcPr>
          <w:p w14:paraId="43780C90" w14:textId="78B175E4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2CAE3621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121DA1">
        <w:rPr>
          <w:b/>
          <w:bCs/>
          <w:sz w:val="16"/>
          <w:szCs w:val="14"/>
        </w:rPr>
        <w:t>120,000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069F71F">
        <w:tc>
          <w:tcPr>
            <w:tcW w:w="10435" w:type="dxa"/>
            <w:shd w:val="clear" w:color="auto" w:fill="00406C" w:themeFill="accent1" w:themeFillShade="BF"/>
          </w:tcPr>
          <w:p w14:paraId="3AE9556A" w14:textId="713E3D7C" w:rsidR="00121F2C" w:rsidRDefault="00121F2C" w:rsidP="0055561E">
            <w:r>
              <w:t>Meeting Minute</w:t>
            </w:r>
          </w:p>
        </w:tc>
      </w:tr>
      <w:tr w:rsidR="00121F2C" w:rsidRPr="00DF3B84" w14:paraId="28588B3E" w14:textId="77777777" w:rsidTr="005B1181">
        <w:trPr>
          <w:trHeight w:val="6011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38D59C82" w14:textId="5D0286A3" w:rsidR="0081034E" w:rsidRDefault="008120E0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E26C44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Workflow Reviews</w:t>
              </w:r>
            </w:hyperlink>
            <w:r w:rsidR="0012151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5DD45593" w14:textId="395078B4" w:rsidR="00041F83" w:rsidRDefault="00041F83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Technologist</w:t>
            </w:r>
            <w:r w:rsidR="00146AD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5C1C009D" w14:textId="2791436C" w:rsidR="0079129A" w:rsidRDefault="0079129A" w:rsidP="0079129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9/</w:t>
            </w:r>
            <w:r w:rsidR="00BC015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25</w:t>
            </w:r>
            <w:r w:rsidR="00B24A3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E22F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B24A3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D43C2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16010525" w14:textId="08F4C1AD" w:rsidR="00AE22F4" w:rsidRDefault="00AE22F4" w:rsidP="0079129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 9/11</w:t>
            </w:r>
            <w:r w:rsidR="00F9357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723FC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723FC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6BC0DF62" w14:textId="435DBE22" w:rsidR="000E32F7" w:rsidRDefault="000E32F7" w:rsidP="000E32F7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  <w:r w:rsidR="00A027A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Review with techs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10/10</w:t>
            </w:r>
          </w:p>
          <w:p w14:paraId="4EA8A987" w14:textId="07842093" w:rsidR="00893FCA" w:rsidRDefault="00893FCA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Billing</w:t>
            </w:r>
            <w:r w:rsidR="00074B7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43110D0D" w14:textId="1C037EC6" w:rsidR="0008061B" w:rsidRDefault="003B4DBA" w:rsidP="0008061B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  <w:r w:rsidR="00A858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10/02 </w:t>
            </w:r>
            <w:r w:rsidR="00912A6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Review </w:t>
            </w:r>
            <w:r w:rsidR="00A027A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912A6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027A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635DAF4D" w14:textId="76DF5B2C" w:rsidR="0006039D" w:rsidRDefault="0006039D" w:rsidP="0006039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Lung </w:t>
            </w:r>
            <w:r w:rsidR="00F9504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Follow Up </w:t>
            </w:r>
            <w:r w:rsidR="008247C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Workflow</w:t>
            </w:r>
          </w:p>
          <w:p w14:paraId="718CDE8F" w14:textId="75F53FA3" w:rsidR="00F9504C" w:rsidRDefault="00F9504C" w:rsidP="00F9504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7C594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</w:t>
            </w:r>
            <w:r w:rsidR="00F577D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/09 Review – </w:t>
            </w:r>
            <w:r w:rsidR="008247C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New</w:t>
            </w:r>
          </w:p>
          <w:p w14:paraId="4979BEF4" w14:textId="60E6CACA" w:rsidR="00444F6F" w:rsidRDefault="00BD2632" w:rsidP="00444F6F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A-Z</w:t>
            </w:r>
            <w:r w:rsidR="00444F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Workflow Recap</w:t>
            </w:r>
          </w:p>
          <w:p w14:paraId="6226600F" w14:textId="09B94979" w:rsidR="00444F6F" w:rsidRDefault="00444F6F" w:rsidP="00444F6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D93B1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</w:t>
            </w:r>
            <w:r w:rsidR="00D93B1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16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D26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 New</w:t>
            </w:r>
          </w:p>
          <w:p w14:paraId="0EFB6C20" w14:textId="672F44AF" w:rsidR="00BD2632" w:rsidRDefault="00633417" w:rsidP="00444F6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</w:t>
            </w:r>
            <w:r w:rsidR="00BD26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10/29</w:t>
            </w:r>
            <w:r w:rsidR="00D93B1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In Progress</w:t>
            </w:r>
          </w:p>
          <w:p w14:paraId="3E68FD04" w14:textId="7B0FBB7C" w:rsidR="00CD19BB" w:rsidRDefault="00A85C5A" w:rsidP="008B272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5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  <w:r w:rsidR="00BC49E5">
              <w:t xml:space="preserve"> </w:t>
            </w:r>
            <w:r w:rsidR="00395516" w:rsidRPr="003955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Feature-707</w:t>
            </w:r>
          </w:p>
          <w:p w14:paraId="4B88399F" w14:textId="20E0439D" w:rsidR="00A2743C" w:rsidRPr="008B272B" w:rsidRDefault="00B61AA2" w:rsidP="00A2743C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9/3 VPN: Same VPN</w:t>
            </w:r>
            <w:r w:rsidR="00AB631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will be used for Merge, MagView, PW and OnceEMR</w:t>
            </w:r>
            <w:r w:rsidR="0021302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Completed</w:t>
            </w:r>
          </w:p>
          <w:p w14:paraId="529E6EC4" w14:textId="4BF14A3A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</w:pPr>
            <w:r w:rsidRPr="00EF372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Merge PACS. </w:t>
            </w:r>
            <w:r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Scope: </w:t>
            </w:r>
            <w:r w:rsidR="00D75C49"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Uni</w:t>
            </w:r>
            <w:r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. </w:t>
            </w:r>
            <w:r w:rsidR="00D75C49"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ORM,ADT,O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RU</w:t>
            </w:r>
          </w:p>
          <w:p w14:paraId="37BFC84F" w14:textId="003B5F93" w:rsidR="00BD17B3" w:rsidRPr="00583EED" w:rsidRDefault="009F15E1" w:rsidP="00583EE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10/1</w:t>
            </w:r>
            <w:r w:rsidR="005C241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3325C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Scheduling weekly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meeting</w:t>
            </w:r>
            <w:r w:rsidR="003325C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cadence – in progress</w:t>
            </w:r>
          </w:p>
          <w:p w14:paraId="7C0BFE4C" w14:textId="7DAFF27A" w:rsidR="00944620" w:rsidRPr="00213028" w:rsidRDefault="00354434" w:rsidP="0021302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MagView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Scope: Bid. ORM,ADT/ORU</w:t>
            </w:r>
            <w:r w:rsidR="00084A27" w:rsidRPr="009644B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6D13634D" w14:textId="6037D168" w:rsidR="005D19A9" w:rsidRPr="00BD17B3" w:rsidRDefault="009F15E1" w:rsidP="00BD17B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10/1 </w:t>
            </w:r>
            <w:r w:rsidR="00F27DE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Kickoff m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eeting on 10/7</w:t>
            </w:r>
            <w:r w:rsidR="00F27DE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242AF98B" w14:textId="200C6D50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PowerScribe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 Bid. ORM,ADT/ORU</w:t>
            </w:r>
          </w:p>
          <w:p w14:paraId="1923CC7E" w14:textId="37EEC59D" w:rsidR="00BD17B3" w:rsidRPr="00220351" w:rsidRDefault="006910AF" w:rsidP="00220351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10/1 Project kick-off completed, pending on resource assignment.</w:t>
            </w:r>
          </w:p>
          <w:p w14:paraId="1FB40A16" w14:textId="410BA852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eCW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Bid. ORU,ADT,DFT</w:t>
            </w:r>
            <w:r w:rsidR="00B3396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,SIU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/ADT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(Steven Domingue</w:t>
            </w:r>
            <w:r w:rsidR="00A161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z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</w:p>
          <w:p w14:paraId="7B5C123C" w14:textId="261044B4" w:rsidR="00ED3683" w:rsidRDefault="00F54E23" w:rsidP="00091805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09180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</w:t>
            </w:r>
            <w:r w:rsidR="00091805" w:rsidRPr="0009180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24</w:t>
            </w:r>
            <w:r w:rsidRPr="0009180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091805" w:rsidRPr="0009180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Pending on PM assignment, </w:t>
            </w:r>
            <w:r w:rsidR="002D464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eCW</w:t>
            </w:r>
            <w:r w:rsidR="00091805" w:rsidRPr="0009180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In Progress</w:t>
            </w:r>
          </w:p>
          <w:p w14:paraId="1F7E94E0" w14:textId="3B5B374B" w:rsidR="003E4DBD" w:rsidRPr="00091805" w:rsidRDefault="003E4DBD" w:rsidP="00091805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10/1 PM assigned pending </w:t>
            </w:r>
            <w:r w:rsidR="0098758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 meeting availability, AbbaDox - New</w:t>
            </w:r>
          </w:p>
          <w:p w14:paraId="2E165B63" w14:textId="27847314" w:rsidR="00924864" w:rsidRPr="007B114F" w:rsidRDefault="00354434" w:rsidP="00C4014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Outreads</w:t>
            </w:r>
            <w:r w:rsidR="00132EA8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Flatiron/Onc</w:t>
            </w:r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oEMR HOG</w:t>
            </w:r>
          </w:p>
          <w:p w14:paraId="784BB731" w14:textId="1E2EA474" w:rsidR="00712971" w:rsidRPr="00C0098F" w:rsidRDefault="007B114F" w:rsidP="00C0098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10/1 </w:t>
            </w:r>
            <w:r w:rsidRPr="0009180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Pending on PM assignment, </w:t>
            </w:r>
            <w:r w:rsidR="00B07B9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Flatiron</w:t>
            </w:r>
            <w:r w:rsidRPr="0009180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 In Progress</w:t>
            </w:r>
            <w:r w:rsidR="00B07B9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ETA 10/15</w:t>
            </w:r>
          </w:p>
          <w:p w14:paraId="6399A112" w14:textId="0A18BD9A" w:rsidR="00223AA6" w:rsidRPr="00E57E4B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>Data Migration</w:t>
            </w:r>
            <w:r w:rsidR="000B2D40"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 xml:space="preserve"> DS-696</w:t>
            </w:r>
          </w:p>
          <w:p w14:paraId="16F67311" w14:textId="46AEE45D" w:rsidR="00492C97" w:rsidRPr="00887C2A" w:rsidRDefault="00A51D70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1D7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Scope:</w:t>
            </w:r>
            <w:r w:rsidR="007C3D53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="00492C97">
              <w:rPr>
                <w:rFonts w:ascii="Calibri" w:eastAsia="Times New Roman" w:hAnsi="Calibri" w:cs="Calibri"/>
                <w:sz w:val="18"/>
                <w:szCs w:val="18"/>
              </w:rPr>
              <w:t>Merge .CSV Data upload template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>. Pt records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 with payers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historical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 exams,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future exams, </w:t>
            </w:r>
            <w:r w:rsidR="00E06329">
              <w:rPr>
                <w:rFonts w:ascii="Calibri" w:eastAsia="Times New Roman" w:hAnsi="Calibri" w:cs="Calibri"/>
                <w:sz w:val="18"/>
                <w:szCs w:val="18"/>
              </w:rPr>
              <w:t>historical ORU.</w:t>
            </w:r>
          </w:p>
          <w:p w14:paraId="1BD7EF1A" w14:textId="705330BA" w:rsidR="00757ABE" w:rsidRPr="00924864" w:rsidRDefault="00757ABE" w:rsidP="0092486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9/11 AbbaDox pending on samples from Merge, AbbaDox - New</w:t>
            </w:r>
          </w:p>
          <w:p w14:paraId="714685A5" w14:textId="30376560" w:rsidR="00757ABE" w:rsidRPr="00E57E4B" w:rsidRDefault="00757ABE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>Account Configurations</w:t>
            </w:r>
          </w:p>
          <w:p w14:paraId="51ADAA9C" w14:textId="27E3F83F" w:rsidR="0065141F" w:rsidRDefault="0065141F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Combo Co</w:t>
            </w:r>
            <w:r w:rsidR="0093243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des</w:t>
            </w:r>
          </w:p>
          <w:p w14:paraId="67C3BD37" w14:textId="1F3B0F78" w:rsidR="0093243C" w:rsidRDefault="0093243C" w:rsidP="0093243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10/1 - Completed</w:t>
            </w:r>
          </w:p>
          <w:p w14:paraId="7ED4EF67" w14:textId="5EB0491F" w:rsidR="0093243C" w:rsidRDefault="0093243C" w:rsidP="0093243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 10/1 - Completed</w:t>
            </w:r>
          </w:p>
          <w:p w14:paraId="1DC810FE" w14:textId="0B9E4444" w:rsidR="00526554" w:rsidRDefault="00526554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Questionnaires</w:t>
            </w:r>
          </w:p>
          <w:p w14:paraId="065A68A3" w14:textId="018DC51A" w:rsidR="002E4FF5" w:rsidRPr="002E4FF5" w:rsidRDefault="002E4FF5" w:rsidP="002E4FF5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9/</w:t>
            </w:r>
            <w:r w:rsidR="00D762E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18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Review</w:t>
            </w:r>
            <w:r w:rsidR="00B072B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</w:t>
            </w:r>
            <w:r w:rsidR="003F4AC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</w:t>
            </w:r>
            <w:r w:rsidR="0051425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  <w:r w:rsidR="00DB17F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65C0CC38" w14:textId="2F5CE852" w:rsidR="00D11FE0" w:rsidRPr="00D11FE0" w:rsidRDefault="002E4FF5" w:rsidP="00D11FE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</w:t>
            </w:r>
            <w:r w:rsidR="00F736A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C </w:t>
            </w:r>
            <w:r w:rsidR="000605C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10/1 Amanda Revisiting Questionnaires</w:t>
            </w:r>
            <w:r w:rsidR="001A6BA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736A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D70C7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900B2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202896AF" w14:textId="0E5DC85B" w:rsidR="00526554" w:rsidRDefault="00703260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Resource </w:t>
            </w:r>
            <w:r w:rsidR="0052655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Scheduling Rules</w:t>
            </w:r>
          </w:p>
          <w:p w14:paraId="42FE3A70" w14:textId="7243247B" w:rsidR="00F736A5" w:rsidRPr="00F736A5" w:rsidRDefault="00F736A5" w:rsidP="00F736A5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9/18 Review – New</w:t>
            </w:r>
          </w:p>
          <w:p w14:paraId="706F6563" w14:textId="29C41E4D" w:rsidR="00DD6094" w:rsidRDefault="00F736A5" w:rsidP="00757ABE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  <w:r w:rsidR="00DD609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9/3</w:t>
            </w:r>
            <w:r w:rsidR="00C94F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</w:t>
            </w:r>
            <w:r w:rsidR="00F0427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9/15</w:t>
            </w:r>
            <w:r w:rsidR="00C94F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9/29</w:t>
            </w:r>
            <w:r w:rsidR="00F0427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330F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</w:t>
            </w:r>
            <w:r w:rsidR="002B768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view – In Progress</w:t>
            </w:r>
          </w:p>
          <w:p w14:paraId="462D33C3" w14:textId="72E81B37" w:rsidR="009074F8" w:rsidRDefault="009074F8" w:rsidP="009074F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Notification Slots</w:t>
            </w:r>
          </w:p>
          <w:p w14:paraId="52DDCDCD" w14:textId="1712208A" w:rsidR="009074F8" w:rsidRDefault="004B2984" w:rsidP="009074F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– New</w:t>
            </w:r>
          </w:p>
          <w:p w14:paraId="610CB7A0" w14:textId="5AFB2A64" w:rsidR="004B2984" w:rsidRDefault="004B2984" w:rsidP="009074F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 9/</w:t>
            </w:r>
            <w:r w:rsidR="00C94F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29</w:t>
            </w:r>
            <w:r w:rsidR="005F720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Review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3F5D4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9923A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19D684BC" w14:textId="4B1C0F3E" w:rsidR="00757ABE" w:rsidRDefault="00757ABE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Complex </w:t>
            </w:r>
            <w:r w:rsidR="0070326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Scheduling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Rules</w:t>
            </w:r>
          </w:p>
          <w:p w14:paraId="51035B4F" w14:textId="54534A14" w:rsidR="00E85166" w:rsidRDefault="00972368" w:rsidP="00E8516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4E22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</w:t>
            </w:r>
            <w:r w:rsidR="000711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</w:t>
            </w:r>
            <w:r w:rsidR="0056303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8 </w:t>
            </w:r>
            <w:r w:rsidR="004E22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Review – </w:t>
            </w:r>
            <w:r w:rsidR="000711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New</w:t>
            </w:r>
          </w:p>
          <w:p w14:paraId="7040415D" w14:textId="02C062B6" w:rsidR="00972368" w:rsidRDefault="00972368" w:rsidP="00E8516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 9/</w:t>
            </w:r>
            <w:r w:rsidR="00C94F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29</w:t>
            </w:r>
            <w:r w:rsidR="000711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Review – </w:t>
            </w:r>
            <w:r w:rsidR="004B298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36B613D0" w14:textId="37329597" w:rsidR="00A15FF9" w:rsidRDefault="000E7840" w:rsidP="00A15FF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Reforma</w:t>
            </w:r>
          </w:p>
          <w:p w14:paraId="135D9EAB" w14:textId="0BFE1389" w:rsidR="000E7840" w:rsidRDefault="000E7840" w:rsidP="000E784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4A6E6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/1</w:t>
            </w:r>
            <w:r w:rsidR="004A6E6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</w:t>
            </w:r>
            <w:r w:rsidR="0011286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Review – In Progress</w:t>
            </w:r>
          </w:p>
          <w:p w14:paraId="22C4CB55" w14:textId="35DDAD7A" w:rsidR="000E7840" w:rsidRDefault="000E7840" w:rsidP="000E784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  <w:r w:rsidR="004A6E6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9/19</w:t>
            </w:r>
            <w:r w:rsidR="006C24C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653F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Review – In Progress</w:t>
            </w:r>
          </w:p>
          <w:p w14:paraId="35F6B713" w14:textId="1C810C78" w:rsid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Document Management</w:t>
            </w:r>
          </w:p>
          <w:p w14:paraId="5158E0D9" w14:textId="77777777" w:rsid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Reforma (Print)</w:t>
            </w:r>
          </w:p>
          <w:p w14:paraId="443FC2C7" w14:textId="3083F24D" w:rsidR="00B330FE" w:rsidRDefault="00B330FE" w:rsidP="00B6334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9/18 Upload registration documents to Reforma folder in Sharepoint.</w:t>
            </w:r>
          </w:p>
          <w:p w14:paraId="0E3EC275" w14:textId="28A774EC" w:rsidR="000B3C57" w:rsidRDefault="005752A7" w:rsidP="000B3C57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10/1 Documents available in Sharepoint, AbbaDox - New</w:t>
            </w:r>
          </w:p>
          <w:p w14:paraId="29EBF587" w14:textId="02C0105C" w:rsidR="00790308" w:rsidRDefault="00790308" w:rsidP="0079030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10/1 will pursue Reforma to print Router, Recommendation, and Risk </w:t>
            </w:r>
            <w:r w:rsidR="003023D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Assessment</w:t>
            </w:r>
          </w:p>
          <w:p w14:paraId="43C5CE01" w14:textId="7B8E7CCE" w:rsidR="005752A7" w:rsidRDefault="005752A7" w:rsidP="005752A7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10/1 Documents available in Sharepoint, AbbaDox </w:t>
            </w:r>
            <w:r w:rsidR="00BA0B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New</w:t>
            </w:r>
          </w:p>
          <w:p w14:paraId="22BC205E" w14:textId="2EA33E86" w:rsidR="00BA0BB8" w:rsidRDefault="00143C5E" w:rsidP="00143C5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Edit Report Functionality</w:t>
            </w:r>
          </w:p>
          <w:p w14:paraId="3B54C6E8" w14:textId="30C777CE" w:rsidR="00143C5E" w:rsidRPr="005752A7" w:rsidRDefault="00143C5E" w:rsidP="00143C5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10/1 Functionality needs to enable</w:t>
            </w:r>
            <w:r w:rsidR="005A2B8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AbbaDox - New</w:t>
            </w:r>
          </w:p>
          <w:p w14:paraId="59B5A3C4" w14:textId="1D9B7E05" w:rsidR="0059732F" w:rsidRPr="005B1181" w:rsidRDefault="00A85C5A" w:rsidP="005B1181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ScanDox</w:t>
            </w:r>
            <w:r w:rsidR="00E854B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</w:t>
            </w:r>
            <w:r w:rsidR="005B118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ScanDox</w:t>
            </w:r>
            <w:r w:rsidR="005B1181">
              <w:t xml:space="preserve"> </w:t>
            </w:r>
            <w:r w:rsidR="005B1181" w:rsidRPr="0084732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not required</w:t>
            </w:r>
            <w:r w:rsidR="005B118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.</w:t>
            </w:r>
            <w:r w:rsidR="00E854B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6"/>
      <w:footerReference w:type="default" r:id="rId17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55766" w14:textId="77777777" w:rsidR="00E56780" w:rsidRDefault="00E56780" w:rsidP="00C60D2C">
      <w:pPr>
        <w:spacing w:after="0" w:line="240" w:lineRule="auto"/>
      </w:pPr>
      <w:r>
        <w:separator/>
      </w:r>
    </w:p>
  </w:endnote>
  <w:endnote w:type="continuationSeparator" w:id="0">
    <w:p w14:paraId="68A0B411" w14:textId="77777777" w:rsidR="00E56780" w:rsidRDefault="00E56780" w:rsidP="00C60D2C">
      <w:pPr>
        <w:spacing w:after="0" w:line="240" w:lineRule="auto"/>
      </w:pPr>
      <w:r>
        <w:continuationSeparator/>
      </w:r>
    </w:p>
  </w:endnote>
  <w:endnote w:type="continuationNotice" w:id="1">
    <w:p w14:paraId="51227E62" w14:textId="77777777" w:rsidR="00E56780" w:rsidRDefault="00E5678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D07F0" w14:textId="77777777" w:rsidR="00E56780" w:rsidRDefault="00E56780" w:rsidP="00C60D2C">
      <w:pPr>
        <w:spacing w:after="0" w:line="240" w:lineRule="auto"/>
      </w:pPr>
      <w:r>
        <w:separator/>
      </w:r>
    </w:p>
  </w:footnote>
  <w:footnote w:type="continuationSeparator" w:id="0">
    <w:p w14:paraId="02E76B7F" w14:textId="77777777" w:rsidR="00E56780" w:rsidRDefault="00E56780" w:rsidP="00C60D2C">
      <w:pPr>
        <w:spacing w:after="0" w:line="240" w:lineRule="auto"/>
      </w:pPr>
      <w:r>
        <w:continuationSeparator/>
      </w:r>
    </w:p>
  </w:footnote>
  <w:footnote w:type="continuationNotice" w:id="1">
    <w:p w14:paraId="217B7215" w14:textId="77777777" w:rsidR="00E56780" w:rsidRDefault="00E5678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2C90FCFA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77F"/>
    <w:rsid w:val="00001737"/>
    <w:rsid w:val="00001757"/>
    <w:rsid w:val="000017D5"/>
    <w:rsid w:val="00001C38"/>
    <w:rsid w:val="00002CC0"/>
    <w:rsid w:val="00002EDC"/>
    <w:rsid w:val="000039D6"/>
    <w:rsid w:val="00003D4B"/>
    <w:rsid w:val="000041F7"/>
    <w:rsid w:val="00004434"/>
    <w:rsid w:val="00005A7B"/>
    <w:rsid w:val="000073FA"/>
    <w:rsid w:val="00010123"/>
    <w:rsid w:val="000108B2"/>
    <w:rsid w:val="000110BE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2048F"/>
    <w:rsid w:val="0002097D"/>
    <w:rsid w:val="00021DE7"/>
    <w:rsid w:val="00022AAF"/>
    <w:rsid w:val="00022E30"/>
    <w:rsid w:val="00024C56"/>
    <w:rsid w:val="00024F72"/>
    <w:rsid w:val="0002627A"/>
    <w:rsid w:val="000271F7"/>
    <w:rsid w:val="000273E7"/>
    <w:rsid w:val="000275D0"/>
    <w:rsid w:val="00027EE3"/>
    <w:rsid w:val="0003143B"/>
    <w:rsid w:val="00033976"/>
    <w:rsid w:val="00034906"/>
    <w:rsid w:val="00034E21"/>
    <w:rsid w:val="0003589C"/>
    <w:rsid w:val="000369D8"/>
    <w:rsid w:val="000411B7"/>
    <w:rsid w:val="00041378"/>
    <w:rsid w:val="0004183A"/>
    <w:rsid w:val="00041EF0"/>
    <w:rsid w:val="00041F83"/>
    <w:rsid w:val="00042121"/>
    <w:rsid w:val="00042A37"/>
    <w:rsid w:val="00042FC3"/>
    <w:rsid w:val="00043CD2"/>
    <w:rsid w:val="00043DD5"/>
    <w:rsid w:val="000443A2"/>
    <w:rsid w:val="00044B2B"/>
    <w:rsid w:val="00045BA7"/>
    <w:rsid w:val="0004687C"/>
    <w:rsid w:val="00047251"/>
    <w:rsid w:val="00047627"/>
    <w:rsid w:val="000507A1"/>
    <w:rsid w:val="0005215B"/>
    <w:rsid w:val="00052F0C"/>
    <w:rsid w:val="0006039D"/>
    <w:rsid w:val="000605C9"/>
    <w:rsid w:val="0006112E"/>
    <w:rsid w:val="00063121"/>
    <w:rsid w:val="0006325E"/>
    <w:rsid w:val="000637CD"/>
    <w:rsid w:val="00064777"/>
    <w:rsid w:val="000659A7"/>
    <w:rsid w:val="00065BAD"/>
    <w:rsid w:val="0006600C"/>
    <w:rsid w:val="0006618A"/>
    <w:rsid w:val="000663E1"/>
    <w:rsid w:val="00066478"/>
    <w:rsid w:val="000671CB"/>
    <w:rsid w:val="00067539"/>
    <w:rsid w:val="000705BC"/>
    <w:rsid w:val="00070807"/>
    <w:rsid w:val="00070C29"/>
    <w:rsid w:val="00071137"/>
    <w:rsid w:val="00072C91"/>
    <w:rsid w:val="00073A02"/>
    <w:rsid w:val="00073B97"/>
    <w:rsid w:val="0007416F"/>
    <w:rsid w:val="0007464E"/>
    <w:rsid w:val="00074A1E"/>
    <w:rsid w:val="00074B7D"/>
    <w:rsid w:val="00074D41"/>
    <w:rsid w:val="00076156"/>
    <w:rsid w:val="00076564"/>
    <w:rsid w:val="00076DAA"/>
    <w:rsid w:val="00076FAF"/>
    <w:rsid w:val="0008061B"/>
    <w:rsid w:val="00080F71"/>
    <w:rsid w:val="00081669"/>
    <w:rsid w:val="00082244"/>
    <w:rsid w:val="00082AC0"/>
    <w:rsid w:val="00082BDA"/>
    <w:rsid w:val="00084A27"/>
    <w:rsid w:val="000858C5"/>
    <w:rsid w:val="00085EE2"/>
    <w:rsid w:val="00085FD4"/>
    <w:rsid w:val="00086276"/>
    <w:rsid w:val="00086997"/>
    <w:rsid w:val="00087C7B"/>
    <w:rsid w:val="00087F2C"/>
    <w:rsid w:val="000906AC"/>
    <w:rsid w:val="000907F8"/>
    <w:rsid w:val="00091721"/>
    <w:rsid w:val="00091805"/>
    <w:rsid w:val="000925C3"/>
    <w:rsid w:val="000940D6"/>
    <w:rsid w:val="00094C0E"/>
    <w:rsid w:val="000954E7"/>
    <w:rsid w:val="000956D1"/>
    <w:rsid w:val="00096C95"/>
    <w:rsid w:val="00097030"/>
    <w:rsid w:val="000973AE"/>
    <w:rsid w:val="00097613"/>
    <w:rsid w:val="000A0A30"/>
    <w:rsid w:val="000A0FA4"/>
    <w:rsid w:val="000A2163"/>
    <w:rsid w:val="000A2590"/>
    <w:rsid w:val="000A3554"/>
    <w:rsid w:val="000A389A"/>
    <w:rsid w:val="000A3F34"/>
    <w:rsid w:val="000A53A9"/>
    <w:rsid w:val="000A5842"/>
    <w:rsid w:val="000A608F"/>
    <w:rsid w:val="000A66DA"/>
    <w:rsid w:val="000A6947"/>
    <w:rsid w:val="000A6AAB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1E33"/>
    <w:rsid w:val="000B253C"/>
    <w:rsid w:val="000B2D40"/>
    <w:rsid w:val="000B31FE"/>
    <w:rsid w:val="000B3B4E"/>
    <w:rsid w:val="000B3C57"/>
    <w:rsid w:val="000B3E1C"/>
    <w:rsid w:val="000B3EB3"/>
    <w:rsid w:val="000B50F0"/>
    <w:rsid w:val="000B54D5"/>
    <w:rsid w:val="000B61AA"/>
    <w:rsid w:val="000B6216"/>
    <w:rsid w:val="000C0CA9"/>
    <w:rsid w:val="000C0CBB"/>
    <w:rsid w:val="000C18A8"/>
    <w:rsid w:val="000C2C28"/>
    <w:rsid w:val="000C56DE"/>
    <w:rsid w:val="000C56F1"/>
    <w:rsid w:val="000C590E"/>
    <w:rsid w:val="000C7468"/>
    <w:rsid w:val="000C74D7"/>
    <w:rsid w:val="000C7914"/>
    <w:rsid w:val="000C7A35"/>
    <w:rsid w:val="000D02DB"/>
    <w:rsid w:val="000D11EA"/>
    <w:rsid w:val="000D1976"/>
    <w:rsid w:val="000D2880"/>
    <w:rsid w:val="000D2BA4"/>
    <w:rsid w:val="000D384B"/>
    <w:rsid w:val="000D5118"/>
    <w:rsid w:val="000D5190"/>
    <w:rsid w:val="000D7454"/>
    <w:rsid w:val="000D7E90"/>
    <w:rsid w:val="000E0AF4"/>
    <w:rsid w:val="000E11B4"/>
    <w:rsid w:val="000E14F0"/>
    <w:rsid w:val="000E2359"/>
    <w:rsid w:val="000E241B"/>
    <w:rsid w:val="000E32F7"/>
    <w:rsid w:val="000E350B"/>
    <w:rsid w:val="000E3FAA"/>
    <w:rsid w:val="000E4166"/>
    <w:rsid w:val="000E4186"/>
    <w:rsid w:val="000E4C2A"/>
    <w:rsid w:val="000E5E2B"/>
    <w:rsid w:val="000E5ED0"/>
    <w:rsid w:val="000E754C"/>
    <w:rsid w:val="000E7840"/>
    <w:rsid w:val="000F0530"/>
    <w:rsid w:val="000F1C1E"/>
    <w:rsid w:val="000F1C76"/>
    <w:rsid w:val="000F2608"/>
    <w:rsid w:val="000F2773"/>
    <w:rsid w:val="000F2D9F"/>
    <w:rsid w:val="000F423D"/>
    <w:rsid w:val="000F4493"/>
    <w:rsid w:val="000F545F"/>
    <w:rsid w:val="000F59DE"/>
    <w:rsid w:val="000F5BB1"/>
    <w:rsid w:val="000F5C62"/>
    <w:rsid w:val="000F6E1E"/>
    <w:rsid w:val="000F70AE"/>
    <w:rsid w:val="000F7B66"/>
    <w:rsid w:val="00100A0B"/>
    <w:rsid w:val="00100EB3"/>
    <w:rsid w:val="00102502"/>
    <w:rsid w:val="001037E1"/>
    <w:rsid w:val="00104A24"/>
    <w:rsid w:val="00104D7D"/>
    <w:rsid w:val="00104FF1"/>
    <w:rsid w:val="00105DAD"/>
    <w:rsid w:val="00106D17"/>
    <w:rsid w:val="00112072"/>
    <w:rsid w:val="00112862"/>
    <w:rsid w:val="00112918"/>
    <w:rsid w:val="001131A7"/>
    <w:rsid w:val="00113D46"/>
    <w:rsid w:val="001152A4"/>
    <w:rsid w:val="001156AB"/>
    <w:rsid w:val="00116B0B"/>
    <w:rsid w:val="00116CA0"/>
    <w:rsid w:val="00117E46"/>
    <w:rsid w:val="00117FFA"/>
    <w:rsid w:val="00120A10"/>
    <w:rsid w:val="0012151C"/>
    <w:rsid w:val="00121746"/>
    <w:rsid w:val="00121A14"/>
    <w:rsid w:val="00121DA1"/>
    <w:rsid w:val="00121F2C"/>
    <w:rsid w:val="0012211D"/>
    <w:rsid w:val="00122602"/>
    <w:rsid w:val="00122731"/>
    <w:rsid w:val="00122742"/>
    <w:rsid w:val="00122EC4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A2B"/>
    <w:rsid w:val="00132EA8"/>
    <w:rsid w:val="001332A5"/>
    <w:rsid w:val="001344EC"/>
    <w:rsid w:val="00135BA2"/>
    <w:rsid w:val="0013606C"/>
    <w:rsid w:val="00136650"/>
    <w:rsid w:val="00136E55"/>
    <w:rsid w:val="001374A0"/>
    <w:rsid w:val="001410ED"/>
    <w:rsid w:val="0014180F"/>
    <w:rsid w:val="00141A50"/>
    <w:rsid w:val="0014245C"/>
    <w:rsid w:val="001426B2"/>
    <w:rsid w:val="00142ABC"/>
    <w:rsid w:val="00142AC4"/>
    <w:rsid w:val="00142EFD"/>
    <w:rsid w:val="0014342C"/>
    <w:rsid w:val="00143C5E"/>
    <w:rsid w:val="00143ED9"/>
    <w:rsid w:val="00144FA3"/>
    <w:rsid w:val="00144FCC"/>
    <w:rsid w:val="0014511A"/>
    <w:rsid w:val="00145A07"/>
    <w:rsid w:val="00146870"/>
    <w:rsid w:val="00146ADA"/>
    <w:rsid w:val="00146CB8"/>
    <w:rsid w:val="001473E6"/>
    <w:rsid w:val="001514C0"/>
    <w:rsid w:val="00152B60"/>
    <w:rsid w:val="0015325A"/>
    <w:rsid w:val="00154542"/>
    <w:rsid w:val="001545D5"/>
    <w:rsid w:val="00155262"/>
    <w:rsid w:val="00155C74"/>
    <w:rsid w:val="00156248"/>
    <w:rsid w:val="001601C9"/>
    <w:rsid w:val="0016023D"/>
    <w:rsid w:val="00160360"/>
    <w:rsid w:val="00163B6A"/>
    <w:rsid w:val="00165255"/>
    <w:rsid w:val="0016583A"/>
    <w:rsid w:val="00165F25"/>
    <w:rsid w:val="00170710"/>
    <w:rsid w:val="00170B3E"/>
    <w:rsid w:val="00171368"/>
    <w:rsid w:val="001718A7"/>
    <w:rsid w:val="00171E55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77E24"/>
    <w:rsid w:val="00180249"/>
    <w:rsid w:val="00181973"/>
    <w:rsid w:val="00182A7F"/>
    <w:rsid w:val="00182D66"/>
    <w:rsid w:val="0018324F"/>
    <w:rsid w:val="00184223"/>
    <w:rsid w:val="00184475"/>
    <w:rsid w:val="00184EE0"/>
    <w:rsid w:val="00185B5C"/>
    <w:rsid w:val="00185C12"/>
    <w:rsid w:val="00186198"/>
    <w:rsid w:val="00187B09"/>
    <w:rsid w:val="001906D4"/>
    <w:rsid w:val="00191789"/>
    <w:rsid w:val="00191E80"/>
    <w:rsid w:val="001926BB"/>
    <w:rsid w:val="001928D2"/>
    <w:rsid w:val="001957DE"/>
    <w:rsid w:val="00196DDC"/>
    <w:rsid w:val="00197B4D"/>
    <w:rsid w:val="001A0396"/>
    <w:rsid w:val="001A04F7"/>
    <w:rsid w:val="001A1C75"/>
    <w:rsid w:val="001A2716"/>
    <w:rsid w:val="001A376C"/>
    <w:rsid w:val="001A4A81"/>
    <w:rsid w:val="001A5545"/>
    <w:rsid w:val="001A59E5"/>
    <w:rsid w:val="001A5CE6"/>
    <w:rsid w:val="001A6BA7"/>
    <w:rsid w:val="001A6E6A"/>
    <w:rsid w:val="001A780E"/>
    <w:rsid w:val="001A78CF"/>
    <w:rsid w:val="001A7B2F"/>
    <w:rsid w:val="001B0EF4"/>
    <w:rsid w:val="001B153A"/>
    <w:rsid w:val="001B2320"/>
    <w:rsid w:val="001B2F28"/>
    <w:rsid w:val="001B3492"/>
    <w:rsid w:val="001B4689"/>
    <w:rsid w:val="001B6450"/>
    <w:rsid w:val="001C0010"/>
    <w:rsid w:val="001C01AA"/>
    <w:rsid w:val="001C036A"/>
    <w:rsid w:val="001C1122"/>
    <w:rsid w:val="001C261C"/>
    <w:rsid w:val="001C26D0"/>
    <w:rsid w:val="001C2F3E"/>
    <w:rsid w:val="001C4352"/>
    <w:rsid w:val="001C5221"/>
    <w:rsid w:val="001C5BEB"/>
    <w:rsid w:val="001C656F"/>
    <w:rsid w:val="001C66BB"/>
    <w:rsid w:val="001C6E21"/>
    <w:rsid w:val="001C7490"/>
    <w:rsid w:val="001D05E6"/>
    <w:rsid w:val="001D1189"/>
    <w:rsid w:val="001D2022"/>
    <w:rsid w:val="001D3D7D"/>
    <w:rsid w:val="001D43C1"/>
    <w:rsid w:val="001D4F6D"/>
    <w:rsid w:val="001D5A95"/>
    <w:rsid w:val="001D5DFB"/>
    <w:rsid w:val="001D67C7"/>
    <w:rsid w:val="001D6B98"/>
    <w:rsid w:val="001D6E4F"/>
    <w:rsid w:val="001D7836"/>
    <w:rsid w:val="001D784B"/>
    <w:rsid w:val="001E02DB"/>
    <w:rsid w:val="001E05E3"/>
    <w:rsid w:val="001E05F3"/>
    <w:rsid w:val="001E09FE"/>
    <w:rsid w:val="001E21C4"/>
    <w:rsid w:val="001E2BB9"/>
    <w:rsid w:val="001E507C"/>
    <w:rsid w:val="001E55BE"/>
    <w:rsid w:val="001E561A"/>
    <w:rsid w:val="001E7550"/>
    <w:rsid w:val="001E7D1B"/>
    <w:rsid w:val="001F08F7"/>
    <w:rsid w:val="001F0C81"/>
    <w:rsid w:val="001F119E"/>
    <w:rsid w:val="001F1BB3"/>
    <w:rsid w:val="001F2929"/>
    <w:rsid w:val="001F2D47"/>
    <w:rsid w:val="001F3861"/>
    <w:rsid w:val="001F40B7"/>
    <w:rsid w:val="001F4367"/>
    <w:rsid w:val="001F57CE"/>
    <w:rsid w:val="001F5A20"/>
    <w:rsid w:val="001F5D7B"/>
    <w:rsid w:val="001F6082"/>
    <w:rsid w:val="001F7DC9"/>
    <w:rsid w:val="001F7EBF"/>
    <w:rsid w:val="002007F8"/>
    <w:rsid w:val="00200C10"/>
    <w:rsid w:val="00201B32"/>
    <w:rsid w:val="0020246E"/>
    <w:rsid w:val="00202A18"/>
    <w:rsid w:val="00202B71"/>
    <w:rsid w:val="00203604"/>
    <w:rsid w:val="00203BAE"/>
    <w:rsid w:val="00204E61"/>
    <w:rsid w:val="00206227"/>
    <w:rsid w:val="002063E2"/>
    <w:rsid w:val="00206D75"/>
    <w:rsid w:val="0020774F"/>
    <w:rsid w:val="00207E4F"/>
    <w:rsid w:val="00210306"/>
    <w:rsid w:val="00210E8A"/>
    <w:rsid w:val="00211E01"/>
    <w:rsid w:val="00212C48"/>
    <w:rsid w:val="00213028"/>
    <w:rsid w:val="0021398C"/>
    <w:rsid w:val="00213FE4"/>
    <w:rsid w:val="002154B5"/>
    <w:rsid w:val="00215DD7"/>
    <w:rsid w:val="002163F7"/>
    <w:rsid w:val="00217924"/>
    <w:rsid w:val="00217E4F"/>
    <w:rsid w:val="00220351"/>
    <w:rsid w:val="00220CAD"/>
    <w:rsid w:val="0022108A"/>
    <w:rsid w:val="00221686"/>
    <w:rsid w:val="00223AA6"/>
    <w:rsid w:val="002248FD"/>
    <w:rsid w:val="00224A54"/>
    <w:rsid w:val="002252B8"/>
    <w:rsid w:val="00226784"/>
    <w:rsid w:val="00226B95"/>
    <w:rsid w:val="00230E4B"/>
    <w:rsid w:val="0023152D"/>
    <w:rsid w:val="00231C9B"/>
    <w:rsid w:val="00231FBA"/>
    <w:rsid w:val="00232892"/>
    <w:rsid w:val="00232DA7"/>
    <w:rsid w:val="002337F8"/>
    <w:rsid w:val="00233FB0"/>
    <w:rsid w:val="00234517"/>
    <w:rsid w:val="002345F3"/>
    <w:rsid w:val="002356DD"/>
    <w:rsid w:val="002373F0"/>
    <w:rsid w:val="002376A7"/>
    <w:rsid w:val="00240248"/>
    <w:rsid w:val="0024024E"/>
    <w:rsid w:val="002411AA"/>
    <w:rsid w:val="00242E53"/>
    <w:rsid w:val="00244E96"/>
    <w:rsid w:val="00244F56"/>
    <w:rsid w:val="00245F0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2F44"/>
    <w:rsid w:val="00263896"/>
    <w:rsid w:val="00264BE9"/>
    <w:rsid w:val="00264C01"/>
    <w:rsid w:val="00265B1E"/>
    <w:rsid w:val="00265CB1"/>
    <w:rsid w:val="00265CC7"/>
    <w:rsid w:val="002662EB"/>
    <w:rsid w:val="00267269"/>
    <w:rsid w:val="00267AB6"/>
    <w:rsid w:val="0027066C"/>
    <w:rsid w:val="00270697"/>
    <w:rsid w:val="00270D4B"/>
    <w:rsid w:val="00271E48"/>
    <w:rsid w:val="00272E04"/>
    <w:rsid w:val="00274561"/>
    <w:rsid w:val="00274AA2"/>
    <w:rsid w:val="002761A5"/>
    <w:rsid w:val="00276311"/>
    <w:rsid w:val="00277382"/>
    <w:rsid w:val="0028066D"/>
    <w:rsid w:val="0028072C"/>
    <w:rsid w:val="00283D7C"/>
    <w:rsid w:val="00284E43"/>
    <w:rsid w:val="00285704"/>
    <w:rsid w:val="00285795"/>
    <w:rsid w:val="00285D39"/>
    <w:rsid w:val="00286CA3"/>
    <w:rsid w:val="00287080"/>
    <w:rsid w:val="002871B5"/>
    <w:rsid w:val="002877A8"/>
    <w:rsid w:val="002879DA"/>
    <w:rsid w:val="00287E3C"/>
    <w:rsid w:val="00290011"/>
    <w:rsid w:val="00292B03"/>
    <w:rsid w:val="00292D78"/>
    <w:rsid w:val="00295D64"/>
    <w:rsid w:val="0029607C"/>
    <w:rsid w:val="00296161"/>
    <w:rsid w:val="00296B62"/>
    <w:rsid w:val="00296F30"/>
    <w:rsid w:val="00297D43"/>
    <w:rsid w:val="002A094C"/>
    <w:rsid w:val="002A0BAD"/>
    <w:rsid w:val="002A3CD4"/>
    <w:rsid w:val="002A4C37"/>
    <w:rsid w:val="002A4E6B"/>
    <w:rsid w:val="002A539D"/>
    <w:rsid w:val="002A6449"/>
    <w:rsid w:val="002A68A6"/>
    <w:rsid w:val="002A6EF4"/>
    <w:rsid w:val="002A76FB"/>
    <w:rsid w:val="002B0A90"/>
    <w:rsid w:val="002B1B00"/>
    <w:rsid w:val="002B1D51"/>
    <w:rsid w:val="002B2157"/>
    <w:rsid w:val="002B3A63"/>
    <w:rsid w:val="002B3C03"/>
    <w:rsid w:val="002B4567"/>
    <w:rsid w:val="002B4D70"/>
    <w:rsid w:val="002B4F48"/>
    <w:rsid w:val="002B7201"/>
    <w:rsid w:val="002B7682"/>
    <w:rsid w:val="002C02DF"/>
    <w:rsid w:val="002C0505"/>
    <w:rsid w:val="002C051E"/>
    <w:rsid w:val="002C0F11"/>
    <w:rsid w:val="002C26AC"/>
    <w:rsid w:val="002C2BA6"/>
    <w:rsid w:val="002C3118"/>
    <w:rsid w:val="002C3E27"/>
    <w:rsid w:val="002C3EC6"/>
    <w:rsid w:val="002C43B8"/>
    <w:rsid w:val="002C461F"/>
    <w:rsid w:val="002C568C"/>
    <w:rsid w:val="002C5A17"/>
    <w:rsid w:val="002C5B9A"/>
    <w:rsid w:val="002C5E60"/>
    <w:rsid w:val="002C6687"/>
    <w:rsid w:val="002C6C1B"/>
    <w:rsid w:val="002C6D74"/>
    <w:rsid w:val="002C7511"/>
    <w:rsid w:val="002C76BE"/>
    <w:rsid w:val="002C7E13"/>
    <w:rsid w:val="002D00DF"/>
    <w:rsid w:val="002D0688"/>
    <w:rsid w:val="002D0CF0"/>
    <w:rsid w:val="002D0F1B"/>
    <w:rsid w:val="002D3AF8"/>
    <w:rsid w:val="002D40B0"/>
    <w:rsid w:val="002D439C"/>
    <w:rsid w:val="002D4640"/>
    <w:rsid w:val="002D5293"/>
    <w:rsid w:val="002D5341"/>
    <w:rsid w:val="002D6466"/>
    <w:rsid w:val="002D662A"/>
    <w:rsid w:val="002D68CA"/>
    <w:rsid w:val="002D6F78"/>
    <w:rsid w:val="002E3251"/>
    <w:rsid w:val="002E3C74"/>
    <w:rsid w:val="002E4AA4"/>
    <w:rsid w:val="002E4FF5"/>
    <w:rsid w:val="002E55B7"/>
    <w:rsid w:val="002E722F"/>
    <w:rsid w:val="002E7344"/>
    <w:rsid w:val="002F0105"/>
    <w:rsid w:val="002F06F3"/>
    <w:rsid w:val="002F08E0"/>
    <w:rsid w:val="002F12D3"/>
    <w:rsid w:val="002F1940"/>
    <w:rsid w:val="002F19CE"/>
    <w:rsid w:val="002F270A"/>
    <w:rsid w:val="002F370E"/>
    <w:rsid w:val="002F55D7"/>
    <w:rsid w:val="002F5CA6"/>
    <w:rsid w:val="002F69DB"/>
    <w:rsid w:val="002F6ECA"/>
    <w:rsid w:val="002F6F58"/>
    <w:rsid w:val="002F711C"/>
    <w:rsid w:val="002F7BCD"/>
    <w:rsid w:val="002F7CF0"/>
    <w:rsid w:val="003003FC"/>
    <w:rsid w:val="00301661"/>
    <w:rsid w:val="00301BA8"/>
    <w:rsid w:val="00301CAF"/>
    <w:rsid w:val="00301D11"/>
    <w:rsid w:val="00301D68"/>
    <w:rsid w:val="00301FAD"/>
    <w:rsid w:val="0030230B"/>
    <w:rsid w:val="003023D0"/>
    <w:rsid w:val="003024E2"/>
    <w:rsid w:val="00303417"/>
    <w:rsid w:val="00304708"/>
    <w:rsid w:val="00304B53"/>
    <w:rsid w:val="00304CC7"/>
    <w:rsid w:val="00306032"/>
    <w:rsid w:val="003112E4"/>
    <w:rsid w:val="00311912"/>
    <w:rsid w:val="00312028"/>
    <w:rsid w:val="00312DE7"/>
    <w:rsid w:val="00312EA6"/>
    <w:rsid w:val="00313088"/>
    <w:rsid w:val="00313828"/>
    <w:rsid w:val="0031386A"/>
    <w:rsid w:val="003140C1"/>
    <w:rsid w:val="0031425F"/>
    <w:rsid w:val="00315164"/>
    <w:rsid w:val="003153B6"/>
    <w:rsid w:val="00316322"/>
    <w:rsid w:val="00320092"/>
    <w:rsid w:val="00320D22"/>
    <w:rsid w:val="00321532"/>
    <w:rsid w:val="00321D00"/>
    <w:rsid w:val="00322EA4"/>
    <w:rsid w:val="00323734"/>
    <w:rsid w:val="00323AAD"/>
    <w:rsid w:val="00323B6F"/>
    <w:rsid w:val="003247DB"/>
    <w:rsid w:val="0032485E"/>
    <w:rsid w:val="003250F3"/>
    <w:rsid w:val="00325620"/>
    <w:rsid w:val="00325622"/>
    <w:rsid w:val="00325702"/>
    <w:rsid w:val="003261C0"/>
    <w:rsid w:val="0032628A"/>
    <w:rsid w:val="003274E8"/>
    <w:rsid w:val="003277D1"/>
    <w:rsid w:val="0033074F"/>
    <w:rsid w:val="00330BF0"/>
    <w:rsid w:val="00331DD1"/>
    <w:rsid w:val="003325C9"/>
    <w:rsid w:val="003328AD"/>
    <w:rsid w:val="00332948"/>
    <w:rsid w:val="0033355D"/>
    <w:rsid w:val="00333598"/>
    <w:rsid w:val="003338AE"/>
    <w:rsid w:val="00334533"/>
    <w:rsid w:val="00334634"/>
    <w:rsid w:val="0033503B"/>
    <w:rsid w:val="00335659"/>
    <w:rsid w:val="00335B53"/>
    <w:rsid w:val="00336A9F"/>
    <w:rsid w:val="0033709B"/>
    <w:rsid w:val="0033716E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0C2A"/>
    <w:rsid w:val="003524FE"/>
    <w:rsid w:val="00352682"/>
    <w:rsid w:val="00352CBD"/>
    <w:rsid w:val="00352FD1"/>
    <w:rsid w:val="0035351A"/>
    <w:rsid w:val="00354434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705D8"/>
    <w:rsid w:val="00370F36"/>
    <w:rsid w:val="00371572"/>
    <w:rsid w:val="00371D1B"/>
    <w:rsid w:val="00372C9A"/>
    <w:rsid w:val="00373904"/>
    <w:rsid w:val="0037411C"/>
    <w:rsid w:val="00374831"/>
    <w:rsid w:val="0037547C"/>
    <w:rsid w:val="003759B3"/>
    <w:rsid w:val="003760BC"/>
    <w:rsid w:val="0037612B"/>
    <w:rsid w:val="003768DB"/>
    <w:rsid w:val="0037702B"/>
    <w:rsid w:val="0037725E"/>
    <w:rsid w:val="00377832"/>
    <w:rsid w:val="003806D3"/>
    <w:rsid w:val="00382551"/>
    <w:rsid w:val="00382B11"/>
    <w:rsid w:val="00382DF2"/>
    <w:rsid w:val="0038358E"/>
    <w:rsid w:val="003840DB"/>
    <w:rsid w:val="00384E75"/>
    <w:rsid w:val="00385750"/>
    <w:rsid w:val="00385E84"/>
    <w:rsid w:val="00386589"/>
    <w:rsid w:val="0038669D"/>
    <w:rsid w:val="0038791E"/>
    <w:rsid w:val="00387BD5"/>
    <w:rsid w:val="003914D2"/>
    <w:rsid w:val="00391953"/>
    <w:rsid w:val="00391FD1"/>
    <w:rsid w:val="0039251E"/>
    <w:rsid w:val="00392541"/>
    <w:rsid w:val="00392E78"/>
    <w:rsid w:val="00393FD7"/>
    <w:rsid w:val="00394507"/>
    <w:rsid w:val="00394FF6"/>
    <w:rsid w:val="003951CE"/>
    <w:rsid w:val="00395516"/>
    <w:rsid w:val="003A0150"/>
    <w:rsid w:val="003A072C"/>
    <w:rsid w:val="003A10FC"/>
    <w:rsid w:val="003A15DD"/>
    <w:rsid w:val="003A1B65"/>
    <w:rsid w:val="003A1F34"/>
    <w:rsid w:val="003A217E"/>
    <w:rsid w:val="003A2661"/>
    <w:rsid w:val="003A2825"/>
    <w:rsid w:val="003A2B62"/>
    <w:rsid w:val="003A38B8"/>
    <w:rsid w:val="003A3CBB"/>
    <w:rsid w:val="003A40CC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4DBA"/>
    <w:rsid w:val="003B5B1A"/>
    <w:rsid w:val="003B6970"/>
    <w:rsid w:val="003B6EBA"/>
    <w:rsid w:val="003C01DA"/>
    <w:rsid w:val="003C05DA"/>
    <w:rsid w:val="003C1600"/>
    <w:rsid w:val="003C2373"/>
    <w:rsid w:val="003C30AC"/>
    <w:rsid w:val="003C379F"/>
    <w:rsid w:val="003C3BD7"/>
    <w:rsid w:val="003C3EF1"/>
    <w:rsid w:val="003C43A1"/>
    <w:rsid w:val="003C6A12"/>
    <w:rsid w:val="003C6AB5"/>
    <w:rsid w:val="003C6B9E"/>
    <w:rsid w:val="003C6EBE"/>
    <w:rsid w:val="003C7A12"/>
    <w:rsid w:val="003D1AC0"/>
    <w:rsid w:val="003D3510"/>
    <w:rsid w:val="003D3FDC"/>
    <w:rsid w:val="003D4112"/>
    <w:rsid w:val="003D55C5"/>
    <w:rsid w:val="003D603E"/>
    <w:rsid w:val="003D6642"/>
    <w:rsid w:val="003D6746"/>
    <w:rsid w:val="003D69B1"/>
    <w:rsid w:val="003D73EA"/>
    <w:rsid w:val="003D74CD"/>
    <w:rsid w:val="003D7E2B"/>
    <w:rsid w:val="003D7F20"/>
    <w:rsid w:val="003E045A"/>
    <w:rsid w:val="003E0E51"/>
    <w:rsid w:val="003E0F51"/>
    <w:rsid w:val="003E0F5E"/>
    <w:rsid w:val="003E1031"/>
    <w:rsid w:val="003E190A"/>
    <w:rsid w:val="003E2682"/>
    <w:rsid w:val="003E3900"/>
    <w:rsid w:val="003E4DBD"/>
    <w:rsid w:val="003E514E"/>
    <w:rsid w:val="003E698D"/>
    <w:rsid w:val="003F0682"/>
    <w:rsid w:val="003F0937"/>
    <w:rsid w:val="003F1FCF"/>
    <w:rsid w:val="003F20CE"/>
    <w:rsid w:val="003F2DA2"/>
    <w:rsid w:val="003F3C51"/>
    <w:rsid w:val="003F4AC7"/>
    <w:rsid w:val="003F5717"/>
    <w:rsid w:val="003F5D4E"/>
    <w:rsid w:val="003F62A8"/>
    <w:rsid w:val="003F65B0"/>
    <w:rsid w:val="003F777F"/>
    <w:rsid w:val="00400185"/>
    <w:rsid w:val="00400795"/>
    <w:rsid w:val="0040095C"/>
    <w:rsid w:val="00400B8B"/>
    <w:rsid w:val="00400E90"/>
    <w:rsid w:val="00401B01"/>
    <w:rsid w:val="00401CF0"/>
    <w:rsid w:val="004024DB"/>
    <w:rsid w:val="00402616"/>
    <w:rsid w:val="00402AE0"/>
    <w:rsid w:val="00402E00"/>
    <w:rsid w:val="004043F5"/>
    <w:rsid w:val="00405EDB"/>
    <w:rsid w:val="004070EB"/>
    <w:rsid w:val="004079FE"/>
    <w:rsid w:val="0041135A"/>
    <w:rsid w:val="00411DC3"/>
    <w:rsid w:val="0041235B"/>
    <w:rsid w:val="00412DDE"/>
    <w:rsid w:val="00414361"/>
    <w:rsid w:val="0041454D"/>
    <w:rsid w:val="004146C1"/>
    <w:rsid w:val="004151A5"/>
    <w:rsid w:val="00415EC6"/>
    <w:rsid w:val="00415F5C"/>
    <w:rsid w:val="004165C6"/>
    <w:rsid w:val="0041673C"/>
    <w:rsid w:val="00416F9D"/>
    <w:rsid w:val="00416FA4"/>
    <w:rsid w:val="00417F91"/>
    <w:rsid w:val="004213C1"/>
    <w:rsid w:val="004231CA"/>
    <w:rsid w:val="00423912"/>
    <w:rsid w:val="00426783"/>
    <w:rsid w:val="00427522"/>
    <w:rsid w:val="004306E2"/>
    <w:rsid w:val="00430A84"/>
    <w:rsid w:val="00430F9A"/>
    <w:rsid w:val="00432719"/>
    <w:rsid w:val="004334B7"/>
    <w:rsid w:val="0043496E"/>
    <w:rsid w:val="00434C36"/>
    <w:rsid w:val="00435AB2"/>
    <w:rsid w:val="00436B68"/>
    <w:rsid w:val="0043750F"/>
    <w:rsid w:val="004403E1"/>
    <w:rsid w:val="00441548"/>
    <w:rsid w:val="0044412B"/>
    <w:rsid w:val="00444F6F"/>
    <w:rsid w:val="00445A89"/>
    <w:rsid w:val="00447127"/>
    <w:rsid w:val="00447812"/>
    <w:rsid w:val="0044787A"/>
    <w:rsid w:val="00447B72"/>
    <w:rsid w:val="00450E92"/>
    <w:rsid w:val="004513E4"/>
    <w:rsid w:val="004514BE"/>
    <w:rsid w:val="0045178B"/>
    <w:rsid w:val="004517A5"/>
    <w:rsid w:val="0045180A"/>
    <w:rsid w:val="004519C9"/>
    <w:rsid w:val="00452FDA"/>
    <w:rsid w:val="00453F77"/>
    <w:rsid w:val="00454949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099"/>
    <w:rsid w:val="0046132B"/>
    <w:rsid w:val="0046162C"/>
    <w:rsid w:val="00462787"/>
    <w:rsid w:val="00463CD6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40B"/>
    <w:rsid w:val="00472D1B"/>
    <w:rsid w:val="0047354A"/>
    <w:rsid w:val="00474A2C"/>
    <w:rsid w:val="00474A41"/>
    <w:rsid w:val="00474E67"/>
    <w:rsid w:val="00476649"/>
    <w:rsid w:val="004800B2"/>
    <w:rsid w:val="004806DB"/>
    <w:rsid w:val="00481069"/>
    <w:rsid w:val="00483157"/>
    <w:rsid w:val="00483385"/>
    <w:rsid w:val="00483EF7"/>
    <w:rsid w:val="00484B12"/>
    <w:rsid w:val="00484F19"/>
    <w:rsid w:val="004852C4"/>
    <w:rsid w:val="004855C7"/>
    <w:rsid w:val="00485683"/>
    <w:rsid w:val="00485CB4"/>
    <w:rsid w:val="00487388"/>
    <w:rsid w:val="004906E2"/>
    <w:rsid w:val="00490987"/>
    <w:rsid w:val="00490A35"/>
    <w:rsid w:val="00490C0D"/>
    <w:rsid w:val="004918B6"/>
    <w:rsid w:val="00491C41"/>
    <w:rsid w:val="00491D65"/>
    <w:rsid w:val="004921BF"/>
    <w:rsid w:val="00492C97"/>
    <w:rsid w:val="00492D9B"/>
    <w:rsid w:val="0049728D"/>
    <w:rsid w:val="00497652"/>
    <w:rsid w:val="00497E97"/>
    <w:rsid w:val="004A07E4"/>
    <w:rsid w:val="004A11BB"/>
    <w:rsid w:val="004A1F7D"/>
    <w:rsid w:val="004A2BAA"/>
    <w:rsid w:val="004A3A9B"/>
    <w:rsid w:val="004A48A6"/>
    <w:rsid w:val="004A5C4B"/>
    <w:rsid w:val="004A6E6B"/>
    <w:rsid w:val="004A7399"/>
    <w:rsid w:val="004A74E1"/>
    <w:rsid w:val="004A76FC"/>
    <w:rsid w:val="004B2645"/>
    <w:rsid w:val="004B2984"/>
    <w:rsid w:val="004B3025"/>
    <w:rsid w:val="004B3314"/>
    <w:rsid w:val="004B4CDB"/>
    <w:rsid w:val="004B59AB"/>
    <w:rsid w:val="004B69B2"/>
    <w:rsid w:val="004B6FA1"/>
    <w:rsid w:val="004B713A"/>
    <w:rsid w:val="004C15FE"/>
    <w:rsid w:val="004C1F0C"/>
    <w:rsid w:val="004C25BC"/>
    <w:rsid w:val="004C3321"/>
    <w:rsid w:val="004C3387"/>
    <w:rsid w:val="004C34D3"/>
    <w:rsid w:val="004C3BF6"/>
    <w:rsid w:val="004C3DDB"/>
    <w:rsid w:val="004C458D"/>
    <w:rsid w:val="004C4930"/>
    <w:rsid w:val="004C50F6"/>
    <w:rsid w:val="004C5F81"/>
    <w:rsid w:val="004C6BB2"/>
    <w:rsid w:val="004C6E2D"/>
    <w:rsid w:val="004C7447"/>
    <w:rsid w:val="004D1D18"/>
    <w:rsid w:val="004D2028"/>
    <w:rsid w:val="004D3147"/>
    <w:rsid w:val="004D3927"/>
    <w:rsid w:val="004D46BA"/>
    <w:rsid w:val="004D521D"/>
    <w:rsid w:val="004D563B"/>
    <w:rsid w:val="004D5CDF"/>
    <w:rsid w:val="004D7D88"/>
    <w:rsid w:val="004D7DB0"/>
    <w:rsid w:val="004E05DC"/>
    <w:rsid w:val="004E097C"/>
    <w:rsid w:val="004E0E37"/>
    <w:rsid w:val="004E169C"/>
    <w:rsid w:val="004E2237"/>
    <w:rsid w:val="004E506E"/>
    <w:rsid w:val="004E5576"/>
    <w:rsid w:val="004E6B02"/>
    <w:rsid w:val="004F022D"/>
    <w:rsid w:val="004F0A0C"/>
    <w:rsid w:val="004F0ACF"/>
    <w:rsid w:val="004F0E23"/>
    <w:rsid w:val="004F112B"/>
    <w:rsid w:val="004F1203"/>
    <w:rsid w:val="004F12FE"/>
    <w:rsid w:val="004F1652"/>
    <w:rsid w:val="004F17C8"/>
    <w:rsid w:val="004F180B"/>
    <w:rsid w:val="004F1EF5"/>
    <w:rsid w:val="004F2649"/>
    <w:rsid w:val="004F2AC2"/>
    <w:rsid w:val="004F2F2F"/>
    <w:rsid w:val="004F3C54"/>
    <w:rsid w:val="004F3E76"/>
    <w:rsid w:val="004F4606"/>
    <w:rsid w:val="004F4831"/>
    <w:rsid w:val="004F513D"/>
    <w:rsid w:val="004F6229"/>
    <w:rsid w:val="004F67E8"/>
    <w:rsid w:val="004F71D7"/>
    <w:rsid w:val="00502534"/>
    <w:rsid w:val="005025FE"/>
    <w:rsid w:val="0050269D"/>
    <w:rsid w:val="00503E8B"/>
    <w:rsid w:val="0050478D"/>
    <w:rsid w:val="00504925"/>
    <w:rsid w:val="00504E96"/>
    <w:rsid w:val="00506EB4"/>
    <w:rsid w:val="00507499"/>
    <w:rsid w:val="00507A17"/>
    <w:rsid w:val="00507B29"/>
    <w:rsid w:val="00510084"/>
    <w:rsid w:val="005102DA"/>
    <w:rsid w:val="00510566"/>
    <w:rsid w:val="00510A48"/>
    <w:rsid w:val="005117B9"/>
    <w:rsid w:val="005128F9"/>
    <w:rsid w:val="0051375B"/>
    <w:rsid w:val="00513789"/>
    <w:rsid w:val="005139E2"/>
    <w:rsid w:val="00514029"/>
    <w:rsid w:val="0051403A"/>
    <w:rsid w:val="0051425B"/>
    <w:rsid w:val="00514A48"/>
    <w:rsid w:val="00515533"/>
    <w:rsid w:val="00515FF6"/>
    <w:rsid w:val="00516352"/>
    <w:rsid w:val="005165F3"/>
    <w:rsid w:val="0051751E"/>
    <w:rsid w:val="00517652"/>
    <w:rsid w:val="00517E2E"/>
    <w:rsid w:val="005201BA"/>
    <w:rsid w:val="005229DD"/>
    <w:rsid w:val="00522D9A"/>
    <w:rsid w:val="0052332C"/>
    <w:rsid w:val="00523B4C"/>
    <w:rsid w:val="00524430"/>
    <w:rsid w:val="00524847"/>
    <w:rsid w:val="00525121"/>
    <w:rsid w:val="00526554"/>
    <w:rsid w:val="00526734"/>
    <w:rsid w:val="00526B06"/>
    <w:rsid w:val="005270F5"/>
    <w:rsid w:val="00527DFC"/>
    <w:rsid w:val="00530182"/>
    <w:rsid w:val="00530CB3"/>
    <w:rsid w:val="00530F75"/>
    <w:rsid w:val="005310DD"/>
    <w:rsid w:val="00531268"/>
    <w:rsid w:val="0053236A"/>
    <w:rsid w:val="00532A45"/>
    <w:rsid w:val="00533B15"/>
    <w:rsid w:val="00533D83"/>
    <w:rsid w:val="00533E5A"/>
    <w:rsid w:val="00533EEE"/>
    <w:rsid w:val="00533EF6"/>
    <w:rsid w:val="00534E86"/>
    <w:rsid w:val="00534F43"/>
    <w:rsid w:val="00536DED"/>
    <w:rsid w:val="0053765E"/>
    <w:rsid w:val="00537C2F"/>
    <w:rsid w:val="0054068B"/>
    <w:rsid w:val="005407D9"/>
    <w:rsid w:val="00540F29"/>
    <w:rsid w:val="00541779"/>
    <w:rsid w:val="00542C54"/>
    <w:rsid w:val="00543000"/>
    <w:rsid w:val="00544060"/>
    <w:rsid w:val="0054565F"/>
    <w:rsid w:val="00545F16"/>
    <w:rsid w:val="00546224"/>
    <w:rsid w:val="00546CC2"/>
    <w:rsid w:val="00547BCF"/>
    <w:rsid w:val="00547DA5"/>
    <w:rsid w:val="00550879"/>
    <w:rsid w:val="00550967"/>
    <w:rsid w:val="00550B08"/>
    <w:rsid w:val="00550C48"/>
    <w:rsid w:val="00551712"/>
    <w:rsid w:val="0055187C"/>
    <w:rsid w:val="0055339A"/>
    <w:rsid w:val="00553744"/>
    <w:rsid w:val="005539C5"/>
    <w:rsid w:val="00553E73"/>
    <w:rsid w:val="0055561E"/>
    <w:rsid w:val="00555F6A"/>
    <w:rsid w:val="005562CA"/>
    <w:rsid w:val="00556666"/>
    <w:rsid w:val="00556E28"/>
    <w:rsid w:val="00557D7C"/>
    <w:rsid w:val="005615E0"/>
    <w:rsid w:val="0056195B"/>
    <w:rsid w:val="00561C43"/>
    <w:rsid w:val="00562BC9"/>
    <w:rsid w:val="0056303C"/>
    <w:rsid w:val="0056377D"/>
    <w:rsid w:val="00564864"/>
    <w:rsid w:val="00564B88"/>
    <w:rsid w:val="00564F9F"/>
    <w:rsid w:val="00565C31"/>
    <w:rsid w:val="0056706A"/>
    <w:rsid w:val="00567AA3"/>
    <w:rsid w:val="00567CAE"/>
    <w:rsid w:val="00567D60"/>
    <w:rsid w:val="00570A8A"/>
    <w:rsid w:val="00570CE2"/>
    <w:rsid w:val="00570EF1"/>
    <w:rsid w:val="00571490"/>
    <w:rsid w:val="00571ADE"/>
    <w:rsid w:val="00572230"/>
    <w:rsid w:val="00574333"/>
    <w:rsid w:val="00574555"/>
    <w:rsid w:val="005747F6"/>
    <w:rsid w:val="005752A7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3EED"/>
    <w:rsid w:val="0058424A"/>
    <w:rsid w:val="00584326"/>
    <w:rsid w:val="00584465"/>
    <w:rsid w:val="00584830"/>
    <w:rsid w:val="00584A7A"/>
    <w:rsid w:val="00585AD2"/>
    <w:rsid w:val="00585BC4"/>
    <w:rsid w:val="005867C0"/>
    <w:rsid w:val="0058687D"/>
    <w:rsid w:val="00587A96"/>
    <w:rsid w:val="00587B54"/>
    <w:rsid w:val="00587BE1"/>
    <w:rsid w:val="00587F55"/>
    <w:rsid w:val="00590012"/>
    <w:rsid w:val="00590746"/>
    <w:rsid w:val="00590A73"/>
    <w:rsid w:val="00590C92"/>
    <w:rsid w:val="00591D12"/>
    <w:rsid w:val="00591E84"/>
    <w:rsid w:val="005921DA"/>
    <w:rsid w:val="0059284D"/>
    <w:rsid w:val="005929D5"/>
    <w:rsid w:val="005935AD"/>
    <w:rsid w:val="00593EF1"/>
    <w:rsid w:val="00594058"/>
    <w:rsid w:val="0059452F"/>
    <w:rsid w:val="0059522A"/>
    <w:rsid w:val="005962E7"/>
    <w:rsid w:val="00596A7F"/>
    <w:rsid w:val="0059732F"/>
    <w:rsid w:val="005A2128"/>
    <w:rsid w:val="005A2611"/>
    <w:rsid w:val="005A2B8F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1181"/>
    <w:rsid w:val="005B236C"/>
    <w:rsid w:val="005B2E41"/>
    <w:rsid w:val="005B4AAB"/>
    <w:rsid w:val="005B4B41"/>
    <w:rsid w:val="005B4D08"/>
    <w:rsid w:val="005B6A8A"/>
    <w:rsid w:val="005B6AC1"/>
    <w:rsid w:val="005B796A"/>
    <w:rsid w:val="005B7DB3"/>
    <w:rsid w:val="005C2413"/>
    <w:rsid w:val="005C3355"/>
    <w:rsid w:val="005C3BA9"/>
    <w:rsid w:val="005C694E"/>
    <w:rsid w:val="005C6BA2"/>
    <w:rsid w:val="005C71DA"/>
    <w:rsid w:val="005C75D3"/>
    <w:rsid w:val="005C7937"/>
    <w:rsid w:val="005C7CF2"/>
    <w:rsid w:val="005D08E3"/>
    <w:rsid w:val="005D0ED1"/>
    <w:rsid w:val="005D1071"/>
    <w:rsid w:val="005D12BC"/>
    <w:rsid w:val="005D19A9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FCC"/>
    <w:rsid w:val="005E1723"/>
    <w:rsid w:val="005E25F7"/>
    <w:rsid w:val="005E2A74"/>
    <w:rsid w:val="005E38F4"/>
    <w:rsid w:val="005E3ED2"/>
    <w:rsid w:val="005E42EF"/>
    <w:rsid w:val="005E442A"/>
    <w:rsid w:val="005E5FFB"/>
    <w:rsid w:val="005E5FFD"/>
    <w:rsid w:val="005E610E"/>
    <w:rsid w:val="005E6540"/>
    <w:rsid w:val="005E7371"/>
    <w:rsid w:val="005F01F6"/>
    <w:rsid w:val="005F09B2"/>
    <w:rsid w:val="005F0DFE"/>
    <w:rsid w:val="005F1495"/>
    <w:rsid w:val="005F24ED"/>
    <w:rsid w:val="005F3695"/>
    <w:rsid w:val="005F48C5"/>
    <w:rsid w:val="005F4D46"/>
    <w:rsid w:val="005F5631"/>
    <w:rsid w:val="005F5657"/>
    <w:rsid w:val="005F5CB8"/>
    <w:rsid w:val="005F64C3"/>
    <w:rsid w:val="005F6F89"/>
    <w:rsid w:val="005F7072"/>
    <w:rsid w:val="005F720D"/>
    <w:rsid w:val="005F7F0F"/>
    <w:rsid w:val="00601BCC"/>
    <w:rsid w:val="00602F78"/>
    <w:rsid w:val="00602FF2"/>
    <w:rsid w:val="006047AE"/>
    <w:rsid w:val="0060499C"/>
    <w:rsid w:val="00606088"/>
    <w:rsid w:val="00606F76"/>
    <w:rsid w:val="00607A92"/>
    <w:rsid w:val="0061027A"/>
    <w:rsid w:val="0061082B"/>
    <w:rsid w:val="00611ABC"/>
    <w:rsid w:val="00612037"/>
    <w:rsid w:val="00612AE6"/>
    <w:rsid w:val="0061475C"/>
    <w:rsid w:val="00615053"/>
    <w:rsid w:val="00615C96"/>
    <w:rsid w:val="00615CB4"/>
    <w:rsid w:val="00615FCD"/>
    <w:rsid w:val="0061659C"/>
    <w:rsid w:val="00617192"/>
    <w:rsid w:val="0061762F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750C"/>
    <w:rsid w:val="00627641"/>
    <w:rsid w:val="00627D64"/>
    <w:rsid w:val="00627F09"/>
    <w:rsid w:val="006308BB"/>
    <w:rsid w:val="00630E74"/>
    <w:rsid w:val="00631646"/>
    <w:rsid w:val="00631AEC"/>
    <w:rsid w:val="00633417"/>
    <w:rsid w:val="006348EC"/>
    <w:rsid w:val="00636A21"/>
    <w:rsid w:val="00636B0B"/>
    <w:rsid w:val="006375C4"/>
    <w:rsid w:val="00641288"/>
    <w:rsid w:val="0064188F"/>
    <w:rsid w:val="00641E56"/>
    <w:rsid w:val="00641F75"/>
    <w:rsid w:val="006429D2"/>
    <w:rsid w:val="006433CE"/>
    <w:rsid w:val="00643451"/>
    <w:rsid w:val="006436E6"/>
    <w:rsid w:val="00643731"/>
    <w:rsid w:val="006445A9"/>
    <w:rsid w:val="0064545D"/>
    <w:rsid w:val="00645B0F"/>
    <w:rsid w:val="00646AFA"/>
    <w:rsid w:val="00647CA0"/>
    <w:rsid w:val="006509C0"/>
    <w:rsid w:val="0065141F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604DD"/>
    <w:rsid w:val="00662595"/>
    <w:rsid w:val="0066382C"/>
    <w:rsid w:val="00664C94"/>
    <w:rsid w:val="0066503A"/>
    <w:rsid w:val="00666088"/>
    <w:rsid w:val="00666DBD"/>
    <w:rsid w:val="00667713"/>
    <w:rsid w:val="00667B3D"/>
    <w:rsid w:val="00671A99"/>
    <w:rsid w:val="0067215A"/>
    <w:rsid w:val="00672368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2FEF"/>
    <w:rsid w:val="00683E64"/>
    <w:rsid w:val="006842B6"/>
    <w:rsid w:val="00684403"/>
    <w:rsid w:val="0068486F"/>
    <w:rsid w:val="00684FB8"/>
    <w:rsid w:val="00685A21"/>
    <w:rsid w:val="006871FE"/>
    <w:rsid w:val="00687948"/>
    <w:rsid w:val="00687D53"/>
    <w:rsid w:val="006902F0"/>
    <w:rsid w:val="006910AF"/>
    <w:rsid w:val="00692387"/>
    <w:rsid w:val="006923B9"/>
    <w:rsid w:val="0069294A"/>
    <w:rsid w:val="0069323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257F"/>
    <w:rsid w:val="006A3CA2"/>
    <w:rsid w:val="006A3D6C"/>
    <w:rsid w:val="006A3D7F"/>
    <w:rsid w:val="006A5033"/>
    <w:rsid w:val="006A5162"/>
    <w:rsid w:val="006A559E"/>
    <w:rsid w:val="006A5899"/>
    <w:rsid w:val="006A6740"/>
    <w:rsid w:val="006A6A1A"/>
    <w:rsid w:val="006A6B91"/>
    <w:rsid w:val="006A6BC5"/>
    <w:rsid w:val="006A6ECC"/>
    <w:rsid w:val="006A7351"/>
    <w:rsid w:val="006A774E"/>
    <w:rsid w:val="006B0F12"/>
    <w:rsid w:val="006B12BB"/>
    <w:rsid w:val="006B15AB"/>
    <w:rsid w:val="006B15FB"/>
    <w:rsid w:val="006B1E87"/>
    <w:rsid w:val="006B252B"/>
    <w:rsid w:val="006B258E"/>
    <w:rsid w:val="006B55BA"/>
    <w:rsid w:val="006B6338"/>
    <w:rsid w:val="006B72FD"/>
    <w:rsid w:val="006B75C1"/>
    <w:rsid w:val="006B774E"/>
    <w:rsid w:val="006B777B"/>
    <w:rsid w:val="006B78B5"/>
    <w:rsid w:val="006B7FDE"/>
    <w:rsid w:val="006C0B11"/>
    <w:rsid w:val="006C10FE"/>
    <w:rsid w:val="006C24CB"/>
    <w:rsid w:val="006C2FE0"/>
    <w:rsid w:val="006C4C98"/>
    <w:rsid w:val="006C5BB5"/>
    <w:rsid w:val="006C6054"/>
    <w:rsid w:val="006C678F"/>
    <w:rsid w:val="006C6AD0"/>
    <w:rsid w:val="006C709E"/>
    <w:rsid w:val="006C7877"/>
    <w:rsid w:val="006D0362"/>
    <w:rsid w:val="006D0671"/>
    <w:rsid w:val="006D0F49"/>
    <w:rsid w:val="006D2F69"/>
    <w:rsid w:val="006D3146"/>
    <w:rsid w:val="006D31B2"/>
    <w:rsid w:val="006D325A"/>
    <w:rsid w:val="006D3335"/>
    <w:rsid w:val="006D3913"/>
    <w:rsid w:val="006D39C6"/>
    <w:rsid w:val="006D3AFE"/>
    <w:rsid w:val="006D4AB5"/>
    <w:rsid w:val="006D5605"/>
    <w:rsid w:val="006E07AF"/>
    <w:rsid w:val="006E0D19"/>
    <w:rsid w:val="006E1B67"/>
    <w:rsid w:val="006E1CFE"/>
    <w:rsid w:val="006E1F7D"/>
    <w:rsid w:val="006E2939"/>
    <w:rsid w:val="006E323D"/>
    <w:rsid w:val="006E42F0"/>
    <w:rsid w:val="006E592A"/>
    <w:rsid w:val="006E5A84"/>
    <w:rsid w:val="006E6B08"/>
    <w:rsid w:val="006E6C09"/>
    <w:rsid w:val="006E7488"/>
    <w:rsid w:val="006E7F7D"/>
    <w:rsid w:val="006F05D9"/>
    <w:rsid w:val="006F14E4"/>
    <w:rsid w:val="006F1AF8"/>
    <w:rsid w:val="006F2371"/>
    <w:rsid w:val="006F3E5A"/>
    <w:rsid w:val="006F4717"/>
    <w:rsid w:val="006F4CAC"/>
    <w:rsid w:val="006F50F1"/>
    <w:rsid w:val="006F5DDE"/>
    <w:rsid w:val="006F5E1D"/>
    <w:rsid w:val="006F62F5"/>
    <w:rsid w:val="006F6B7C"/>
    <w:rsid w:val="00700CB3"/>
    <w:rsid w:val="00702327"/>
    <w:rsid w:val="007025A6"/>
    <w:rsid w:val="00703260"/>
    <w:rsid w:val="00705DDA"/>
    <w:rsid w:val="007069AD"/>
    <w:rsid w:val="00706A3E"/>
    <w:rsid w:val="007073F0"/>
    <w:rsid w:val="00707750"/>
    <w:rsid w:val="00707E53"/>
    <w:rsid w:val="00710BA9"/>
    <w:rsid w:val="00710D9A"/>
    <w:rsid w:val="0071149A"/>
    <w:rsid w:val="0071153A"/>
    <w:rsid w:val="00711896"/>
    <w:rsid w:val="00712646"/>
    <w:rsid w:val="00712971"/>
    <w:rsid w:val="00712C76"/>
    <w:rsid w:val="00713A9B"/>
    <w:rsid w:val="00713B48"/>
    <w:rsid w:val="0071465F"/>
    <w:rsid w:val="00715A1D"/>
    <w:rsid w:val="007168E9"/>
    <w:rsid w:val="00720208"/>
    <w:rsid w:val="007211C0"/>
    <w:rsid w:val="00722C3E"/>
    <w:rsid w:val="00723DF2"/>
    <w:rsid w:val="00723FCA"/>
    <w:rsid w:val="00724930"/>
    <w:rsid w:val="00724A5C"/>
    <w:rsid w:val="00725DE9"/>
    <w:rsid w:val="007270AD"/>
    <w:rsid w:val="007277F3"/>
    <w:rsid w:val="00727A06"/>
    <w:rsid w:val="00727AD4"/>
    <w:rsid w:val="00730775"/>
    <w:rsid w:val="0073125B"/>
    <w:rsid w:val="007316E7"/>
    <w:rsid w:val="00732702"/>
    <w:rsid w:val="00732A35"/>
    <w:rsid w:val="007333D8"/>
    <w:rsid w:val="00737741"/>
    <w:rsid w:val="00737C1E"/>
    <w:rsid w:val="00742B45"/>
    <w:rsid w:val="00742D2D"/>
    <w:rsid w:val="00744013"/>
    <w:rsid w:val="00746A4B"/>
    <w:rsid w:val="00747260"/>
    <w:rsid w:val="007475B9"/>
    <w:rsid w:val="00747B09"/>
    <w:rsid w:val="00747DF9"/>
    <w:rsid w:val="0075269F"/>
    <w:rsid w:val="00752703"/>
    <w:rsid w:val="00754A87"/>
    <w:rsid w:val="00755320"/>
    <w:rsid w:val="00756D41"/>
    <w:rsid w:val="00757ABE"/>
    <w:rsid w:val="00757C73"/>
    <w:rsid w:val="007601C6"/>
    <w:rsid w:val="0076171C"/>
    <w:rsid w:val="007627DC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1992"/>
    <w:rsid w:val="00772006"/>
    <w:rsid w:val="00773087"/>
    <w:rsid w:val="00774231"/>
    <w:rsid w:val="0077441A"/>
    <w:rsid w:val="00774882"/>
    <w:rsid w:val="00774BC3"/>
    <w:rsid w:val="00775137"/>
    <w:rsid w:val="007758C5"/>
    <w:rsid w:val="00775A01"/>
    <w:rsid w:val="00775E81"/>
    <w:rsid w:val="0077713E"/>
    <w:rsid w:val="00780796"/>
    <w:rsid w:val="00780B68"/>
    <w:rsid w:val="00781541"/>
    <w:rsid w:val="00781DBC"/>
    <w:rsid w:val="00781F4A"/>
    <w:rsid w:val="007825AA"/>
    <w:rsid w:val="00782928"/>
    <w:rsid w:val="00782F8C"/>
    <w:rsid w:val="00783FC3"/>
    <w:rsid w:val="007844D9"/>
    <w:rsid w:val="007858F4"/>
    <w:rsid w:val="00785EAA"/>
    <w:rsid w:val="00786D53"/>
    <w:rsid w:val="007878B2"/>
    <w:rsid w:val="00790308"/>
    <w:rsid w:val="0079129A"/>
    <w:rsid w:val="0079419D"/>
    <w:rsid w:val="00794799"/>
    <w:rsid w:val="0079592C"/>
    <w:rsid w:val="00796370"/>
    <w:rsid w:val="00796B16"/>
    <w:rsid w:val="0079728D"/>
    <w:rsid w:val="00797968"/>
    <w:rsid w:val="00797CCD"/>
    <w:rsid w:val="007A1F86"/>
    <w:rsid w:val="007A41A8"/>
    <w:rsid w:val="007A478E"/>
    <w:rsid w:val="007A5D68"/>
    <w:rsid w:val="007A6327"/>
    <w:rsid w:val="007A6D84"/>
    <w:rsid w:val="007A73ED"/>
    <w:rsid w:val="007B0E77"/>
    <w:rsid w:val="007B114F"/>
    <w:rsid w:val="007B154D"/>
    <w:rsid w:val="007B274D"/>
    <w:rsid w:val="007B2DFB"/>
    <w:rsid w:val="007B329A"/>
    <w:rsid w:val="007B3AA9"/>
    <w:rsid w:val="007B3D74"/>
    <w:rsid w:val="007B4691"/>
    <w:rsid w:val="007B46F7"/>
    <w:rsid w:val="007B4A8E"/>
    <w:rsid w:val="007B57EF"/>
    <w:rsid w:val="007B5CAD"/>
    <w:rsid w:val="007B61B4"/>
    <w:rsid w:val="007B75EB"/>
    <w:rsid w:val="007C0E6C"/>
    <w:rsid w:val="007C10A2"/>
    <w:rsid w:val="007C1A03"/>
    <w:rsid w:val="007C1C00"/>
    <w:rsid w:val="007C1C22"/>
    <w:rsid w:val="007C31A5"/>
    <w:rsid w:val="007C3231"/>
    <w:rsid w:val="007C357C"/>
    <w:rsid w:val="007C38D4"/>
    <w:rsid w:val="007C3D53"/>
    <w:rsid w:val="007C52AF"/>
    <w:rsid w:val="007C5746"/>
    <w:rsid w:val="007C583E"/>
    <w:rsid w:val="007C5942"/>
    <w:rsid w:val="007C5BF7"/>
    <w:rsid w:val="007C5E2C"/>
    <w:rsid w:val="007C6CEB"/>
    <w:rsid w:val="007C766A"/>
    <w:rsid w:val="007C7B08"/>
    <w:rsid w:val="007C7D1F"/>
    <w:rsid w:val="007C7DAD"/>
    <w:rsid w:val="007D18F3"/>
    <w:rsid w:val="007D2A9C"/>
    <w:rsid w:val="007D2D95"/>
    <w:rsid w:val="007D338F"/>
    <w:rsid w:val="007D4013"/>
    <w:rsid w:val="007D46A1"/>
    <w:rsid w:val="007D547F"/>
    <w:rsid w:val="007D5B93"/>
    <w:rsid w:val="007D5E81"/>
    <w:rsid w:val="007D6914"/>
    <w:rsid w:val="007D77C0"/>
    <w:rsid w:val="007E02CC"/>
    <w:rsid w:val="007E1EDA"/>
    <w:rsid w:val="007E2AAA"/>
    <w:rsid w:val="007E2EC6"/>
    <w:rsid w:val="007E3155"/>
    <w:rsid w:val="007E429E"/>
    <w:rsid w:val="007E55F8"/>
    <w:rsid w:val="007E6227"/>
    <w:rsid w:val="007E6EF1"/>
    <w:rsid w:val="007E7603"/>
    <w:rsid w:val="007F07B7"/>
    <w:rsid w:val="007F0D4C"/>
    <w:rsid w:val="007F23AA"/>
    <w:rsid w:val="007F2543"/>
    <w:rsid w:val="007F3555"/>
    <w:rsid w:val="007F3872"/>
    <w:rsid w:val="007F3E6C"/>
    <w:rsid w:val="007F4539"/>
    <w:rsid w:val="007F53ED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F6E"/>
    <w:rsid w:val="00802707"/>
    <w:rsid w:val="00802867"/>
    <w:rsid w:val="00803039"/>
    <w:rsid w:val="008049A3"/>
    <w:rsid w:val="00806715"/>
    <w:rsid w:val="00806B0C"/>
    <w:rsid w:val="0080717A"/>
    <w:rsid w:val="0081001F"/>
    <w:rsid w:val="0081034E"/>
    <w:rsid w:val="00810A85"/>
    <w:rsid w:val="008120E0"/>
    <w:rsid w:val="008120FA"/>
    <w:rsid w:val="00813E0F"/>
    <w:rsid w:val="00813E38"/>
    <w:rsid w:val="0081432B"/>
    <w:rsid w:val="008158A5"/>
    <w:rsid w:val="00815B16"/>
    <w:rsid w:val="0081652F"/>
    <w:rsid w:val="008204E4"/>
    <w:rsid w:val="00820BEC"/>
    <w:rsid w:val="00821695"/>
    <w:rsid w:val="00822B45"/>
    <w:rsid w:val="00822D8C"/>
    <w:rsid w:val="00823024"/>
    <w:rsid w:val="00823DCA"/>
    <w:rsid w:val="008247C0"/>
    <w:rsid w:val="00825B49"/>
    <w:rsid w:val="008272A1"/>
    <w:rsid w:val="00827CD4"/>
    <w:rsid w:val="00830CAE"/>
    <w:rsid w:val="00830EF6"/>
    <w:rsid w:val="00831205"/>
    <w:rsid w:val="00831329"/>
    <w:rsid w:val="00831879"/>
    <w:rsid w:val="008328F7"/>
    <w:rsid w:val="008336AE"/>
    <w:rsid w:val="00833B02"/>
    <w:rsid w:val="00834511"/>
    <w:rsid w:val="00834FF7"/>
    <w:rsid w:val="008357C4"/>
    <w:rsid w:val="00835C10"/>
    <w:rsid w:val="0083637D"/>
    <w:rsid w:val="00836E95"/>
    <w:rsid w:val="00837178"/>
    <w:rsid w:val="00837A61"/>
    <w:rsid w:val="00840334"/>
    <w:rsid w:val="008404C8"/>
    <w:rsid w:val="0084065C"/>
    <w:rsid w:val="008410C4"/>
    <w:rsid w:val="00841211"/>
    <w:rsid w:val="00841901"/>
    <w:rsid w:val="00841BE6"/>
    <w:rsid w:val="00841BFB"/>
    <w:rsid w:val="00845140"/>
    <w:rsid w:val="0084558E"/>
    <w:rsid w:val="008458DA"/>
    <w:rsid w:val="0084676D"/>
    <w:rsid w:val="00846B46"/>
    <w:rsid w:val="00846F90"/>
    <w:rsid w:val="00847322"/>
    <w:rsid w:val="008475EC"/>
    <w:rsid w:val="00850996"/>
    <w:rsid w:val="00851057"/>
    <w:rsid w:val="0085114B"/>
    <w:rsid w:val="00851A92"/>
    <w:rsid w:val="0085253C"/>
    <w:rsid w:val="00852A41"/>
    <w:rsid w:val="008535D8"/>
    <w:rsid w:val="008537BA"/>
    <w:rsid w:val="008537F9"/>
    <w:rsid w:val="00853E35"/>
    <w:rsid w:val="00856C48"/>
    <w:rsid w:val="00857780"/>
    <w:rsid w:val="008603C9"/>
    <w:rsid w:val="00860557"/>
    <w:rsid w:val="008609A3"/>
    <w:rsid w:val="00863BAB"/>
    <w:rsid w:val="008641F2"/>
    <w:rsid w:val="008648EA"/>
    <w:rsid w:val="0086520B"/>
    <w:rsid w:val="00866C3E"/>
    <w:rsid w:val="00866C9D"/>
    <w:rsid w:val="00866D5D"/>
    <w:rsid w:val="00872853"/>
    <w:rsid w:val="0087343E"/>
    <w:rsid w:val="00874D33"/>
    <w:rsid w:val="00874DC9"/>
    <w:rsid w:val="00877595"/>
    <w:rsid w:val="00877BB3"/>
    <w:rsid w:val="00877BFD"/>
    <w:rsid w:val="00880686"/>
    <w:rsid w:val="008809EC"/>
    <w:rsid w:val="00881727"/>
    <w:rsid w:val="00881733"/>
    <w:rsid w:val="00881EC2"/>
    <w:rsid w:val="008829E2"/>
    <w:rsid w:val="00882BE9"/>
    <w:rsid w:val="0088303B"/>
    <w:rsid w:val="00883041"/>
    <w:rsid w:val="00884457"/>
    <w:rsid w:val="00885A44"/>
    <w:rsid w:val="00886274"/>
    <w:rsid w:val="00886580"/>
    <w:rsid w:val="00886A4C"/>
    <w:rsid w:val="00886F94"/>
    <w:rsid w:val="00887375"/>
    <w:rsid w:val="00887C2A"/>
    <w:rsid w:val="00887C74"/>
    <w:rsid w:val="00887F9A"/>
    <w:rsid w:val="00890423"/>
    <w:rsid w:val="00890764"/>
    <w:rsid w:val="0089084E"/>
    <w:rsid w:val="008909A3"/>
    <w:rsid w:val="00890F04"/>
    <w:rsid w:val="00891312"/>
    <w:rsid w:val="00891F51"/>
    <w:rsid w:val="0089207B"/>
    <w:rsid w:val="008922FB"/>
    <w:rsid w:val="00892491"/>
    <w:rsid w:val="0089276E"/>
    <w:rsid w:val="00892E4E"/>
    <w:rsid w:val="00893FCA"/>
    <w:rsid w:val="0089473F"/>
    <w:rsid w:val="008947B4"/>
    <w:rsid w:val="0089488E"/>
    <w:rsid w:val="00894B51"/>
    <w:rsid w:val="00895298"/>
    <w:rsid w:val="00895FB7"/>
    <w:rsid w:val="00896DDF"/>
    <w:rsid w:val="00896DE6"/>
    <w:rsid w:val="00896E99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B94"/>
    <w:rsid w:val="008A4E21"/>
    <w:rsid w:val="008A4FC4"/>
    <w:rsid w:val="008A5607"/>
    <w:rsid w:val="008A56C1"/>
    <w:rsid w:val="008A6538"/>
    <w:rsid w:val="008A65ED"/>
    <w:rsid w:val="008A682D"/>
    <w:rsid w:val="008A6BCF"/>
    <w:rsid w:val="008A756B"/>
    <w:rsid w:val="008B059E"/>
    <w:rsid w:val="008B10D6"/>
    <w:rsid w:val="008B13FC"/>
    <w:rsid w:val="008B14E1"/>
    <w:rsid w:val="008B272B"/>
    <w:rsid w:val="008B421B"/>
    <w:rsid w:val="008B4251"/>
    <w:rsid w:val="008B449E"/>
    <w:rsid w:val="008B4948"/>
    <w:rsid w:val="008B4BA7"/>
    <w:rsid w:val="008B571F"/>
    <w:rsid w:val="008B7882"/>
    <w:rsid w:val="008B7A76"/>
    <w:rsid w:val="008B7D68"/>
    <w:rsid w:val="008C0343"/>
    <w:rsid w:val="008C1DFF"/>
    <w:rsid w:val="008C4433"/>
    <w:rsid w:val="008C494C"/>
    <w:rsid w:val="008C5593"/>
    <w:rsid w:val="008C5955"/>
    <w:rsid w:val="008C62F3"/>
    <w:rsid w:val="008C6A97"/>
    <w:rsid w:val="008C7606"/>
    <w:rsid w:val="008C769C"/>
    <w:rsid w:val="008D0709"/>
    <w:rsid w:val="008D0C81"/>
    <w:rsid w:val="008D0DBB"/>
    <w:rsid w:val="008D15AA"/>
    <w:rsid w:val="008D162E"/>
    <w:rsid w:val="008D1ED8"/>
    <w:rsid w:val="008D3822"/>
    <w:rsid w:val="008D3CB7"/>
    <w:rsid w:val="008D3F84"/>
    <w:rsid w:val="008D4B79"/>
    <w:rsid w:val="008D5997"/>
    <w:rsid w:val="008D691D"/>
    <w:rsid w:val="008E02D0"/>
    <w:rsid w:val="008E0322"/>
    <w:rsid w:val="008E0473"/>
    <w:rsid w:val="008E0607"/>
    <w:rsid w:val="008E0860"/>
    <w:rsid w:val="008E0E57"/>
    <w:rsid w:val="008E12C2"/>
    <w:rsid w:val="008E1A92"/>
    <w:rsid w:val="008E2EDD"/>
    <w:rsid w:val="008E59A8"/>
    <w:rsid w:val="008E6291"/>
    <w:rsid w:val="008E7618"/>
    <w:rsid w:val="008E7BEB"/>
    <w:rsid w:val="008E7DD6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6EE8"/>
    <w:rsid w:val="008F7F47"/>
    <w:rsid w:val="0090023F"/>
    <w:rsid w:val="00900B24"/>
    <w:rsid w:val="00900D74"/>
    <w:rsid w:val="009017E9"/>
    <w:rsid w:val="009025A9"/>
    <w:rsid w:val="00903239"/>
    <w:rsid w:val="00903314"/>
    <w:rsid w:val="0090372A"/>
    <w:rsid w:val="00903998"/>
    <w:rsid w:val="009046F2"/>
    <w:rsid w:val="00904B7A"/>
    <w:rsid w:val="009062AC"/>
    <w:rsid w:val="0090694F"/>
    <w:rsid w:val="00906A25"/>
    <w:rsid w:val="009074F8"/>
    <w:rsid w:val="0091018A"/>
    <w:rsid w:val="00910B1F"/>
    <w:rsid w:val="00910B4D"/>
    <w:rsid w:val="009112DF"/>
    <w:rsid w:val="00911847"/>
    <w:rsid w:val="00911D82"/>
    <w:rsid w:val="0091248A"/>
    <w:rsid w:val="00912A61"/>
    <w:rsid w:val="00913598"/>
    <w:rsid w:val="00913BDA"/>
    <w:rsid w:val="009151EC"/>
    <w:rsid w:val="00915ADD"/>
    <w:rsid w:val="00915E61"/>
    <w:rsid w:val="00916113"/>
    <w:rsid w:val="00916376"/>
    <w:rsid w:val="00916FF8"/>
    <w:rsid w:val="009178DD"/>
    <w:rsid w:val="0092048C"/>
    <w:rsid w:val="00920BEB"/>
    <w:rsid w:val="00921D00"/>
    <w:rsid w:val="00923A0A"/>
    <w:rsid w:val="00924504"/>
    <w:rsid w:val="00924864"/>
    <w:rsid w:val="00925C82"/>
    <w:rsid w:val="00926828"/>
    <w:rsid w:val="00927D35"/>
    <w:rsid w:val="00927F6F"/>
    <w:rsid w:val="0093005D"/>
    <w:rsid w:val="00930B96"/>
    <w:rsid w:val="00931A03"/>
    <w:rsid w:val="0093243C"/>
    <w:rsid w:val="009330B3"/>
    <w:rsid w:val="0093325E"/>
    <w:rsid w:val="009333BC"/>
    <w:rsid w:val="00934C90"/>
    <w:rsid w:val="00935B8A"/>
    <w:rsid w:val="00936671"/>
    <w:rsid w:val="00936F1A"/>
    <w:rsid w:val="00940186"/>
    <w:rsid w:val="0094040C"/>
    <w:rsid w:val="00940B08"/>
    <w:rsid w:val="00940BEE"/>
    <w:rsid w:val="00940C00"/>
    <w:rsid w:val="00940E98"/>
    <w:rsid w:val="00941430"/>
    <w:rsid w:val="00944620"/>
    <w:rsid w:val="00944CE0"/>
    <w:rsid w:val="00945FD2"/>
    <w:rsid w:val="00946E4B"/>
    <w:rsid w:val="00947065"/>
    <w:rsid w:val="00947103"/>
    <w:rsid w:val="00947A09"/>
    <w:rsid w:val="00947BAF"/>
    <w:rsid w:val="0095027D"/>
    <w:rsid w:val="009514CB"/>
    <w:rsid w:val="009521D7"/>
    <w:rsid w:val="00952713"/>
    <w:rsid w:val="009530BD"/>
    <w:rsid w:val="00953444"/>
    <w:rsid w:val="00953452"/>
    <w:rsid w:val="00953DC7"/>
    <w:rsid w:val="00954089"/>
    <w:rsid w:val="0095458F"/>
    <w:rsid w:val="00954737"/>
    <w:rsid w:val="00954857"/>
    <w:rsid w:val="009548B6"/>
    <w:rsid w:val="00955DB4"/>
    <w:rsid w:val="00956003"/>
    <w:rsid w:val="0095731F"/>
    <w:rsid w:val="00957709"/>
    <w:rsid w:val="009615BE"/>
    <w:rsid w:val="00961605"/>
    <w:rsid w:val="00961AE8"/>
    <w:rsid w:val="00963DEC"/>
    <w:rsid w:val="009644B1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368"/>
    <w:rsid w:val="00972C46"/>
    <w:rsid w:val="00973333"/>
    <w:rsid w:val="00973629"/>
    <w:rsid w:val="0097380C"/>
    <w:rsid w:val="0097626A"/>
    <w:rsid w:val="009770CD"/>
    <w:rsid w:val="009770E2"/>
    <w:rsid w:val="00977631"/>
    <w:rsid w:val="00977943"/>
    <w:rsid w:val="009808ED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584"/>
    <w:rsid w:val="009876CD"/>
    <w:rsid w:val="00987C7C"/>
    <w:rsid w:val="00987DA0"/>
    <w:rsid w:val="00990433"/>
    <w:rsid w:val="00990649"/>
    <w:rsid w:val="009923A7"/>
    <w:rsid w:val="00992569"/>
    <w:rsid w:val="00992C1F"/>
    <w:rsid w:val="00992CCA"/>
    <w:rsid w:val="009954F8"/>
    <w:rsid w:val="009964D2"/>
    <w:rsid w:val="00996710"/>
    <w:rsid w:val="00996951"/>
    <w:rsid w:val="00996D6C"/>
    <w:rsid w:val="00996F69"/>
    <w:rsid w:val="00997669"/>
    <w:rsid w:val="00997C85"/>
    <w:rsid w:val="009A09B5"/>
    <w:rsid w:val="009A0DC4"/>
    <w:rsid w:val="009A131D"/>
    <w:rsid w:val="009A322C"/>
    <w:rsid w:val="009A32C9"/>
    <w:rsid w:val="009A59E6"/>
    <w:rsid w:val="009A6D29"/>
    <w:rsid w:val="009A7CEE"/>
    <w:rsid w:val="009B01AE"/>
    <w:rsid w:val="009B058D"/>
    <w:rsid w:val="009B0786"/>
    <w:rsid w:val="009B085E"/>
    <w:rsid w:val="009B0D77"/>
    <w:rsid w:val="009B1022"/>
    <w:rsid w:val="009B1664"/>
    <w:rsid w:val="009B1CD7"/>
    <w:rsid w:val="009B1E34"/>
    <w:rsid w:val="009B2013"/>
    <w:rsid w:val="009B4782"/>
    <w:rsid w:val="009B4FDB"/>
    <w:rsid w:val="009B558F"/>
    <w:rsid w:val="009B5899"/>
    <w:rsid w:val="009B5AF6"/>
    <w:rsid w:val="009B5E73"/>
    <w:rsid w:val="009B61AD"/>
    <w:rsid w:val="009B7995"/>
    <w:rsid w:val="009B7AA4"/>
    <w:rsid w:val="009B7C28"/>
    <w:rsid w:val="009B7D4F"/>
    <w:rsid w:val="009B7DE8"/>
    <w:rsid w:val="009C0CD4"/>
    <w:rsid w:val="009C2322"/>
    <w:rsid w:val="009C315C"/>
    <w:rsid w:val="009C4386"/>
    <w:rsid w:val="009C4788"/>
    <w:rsid w:val="009C49A0"/>
    <w:rsid w:val="009C5465"/>
    <w:rsid w:val="009C6E6A"/>
    <w:rsid w:val="009C78F6"/>
    <w:rsid w:val="009D0470"/>
    <w:rsid w:val="009D0E81"/>
    <w:rsid w:val="009D2CF0"/>
    <w:rsid w:val="009D3792"/>
    <w:rsid w:val="009D4569"/>
    <w:rsid w:val="009D5E19"/>
    <w:rsid w:val="009D62F5"/>
    <w:rsid w:val="009D6523"/>
    <w:rsid w:val="009D710E"/>
    <w:rsid w:val="009D76FC"/>
    <w:rsid w:val="009E04D0"/>
    <w:rsid w:val="009E184D"/>
    <w:rsid w:val="009E4758"/>
    <w:rsid w:val="009E591E"/>
    <w:rsid w:val="009E60A5"/>
    <w:rsid w:val="009E71F4"/>
    <w:rsid w:val="009F017A"/>
    <w:rsid w:val="009F053C"/>
    <w:rsid w:val="009F0705"/>
    <w:rsid w:val="009F15E1"/>
    <w:rsid w:val="009F1948"/>
    <w:rsid w:val="009F1B8D"/>
    <w:rsid w:val="009F255C"/>
    <w:rsid w:val="009F2F54"/>
    <w:rsid w:val="009F2FB4"/>
    <w:rsid w:val="009F33CE"/>
    <w:rsid w:val="009F4D45"/>
    <w:rsid w:val="009F4DA9"/>
    <w:rsid w:val="009F516C"/>
    <w:rsid w:val="009F64C3"/>
    <w:rsid w:val="009F6BC3"/>
    <w:rsid w:val="009F7835"/>
    <w:rsid w:val="009F7C29"/>
    <w:rsid w:val="00A008FE"/>
    <w:rsid w:val="00A00BC3"/>
    <w:rsid w:val="00A016AD"/>
    <w:rsid w:val="00A01C24"/>
    <w:rsid w:val="00A01DCF"/>
    <w:rsid w:val="00A02262"/>
    <w:rsid w:val="00A02578"/>
    <w:rsid w:val="00A027AD"/>
    <w:rsid w:val="00A02CD3"/>
    <w:rsid w:val="00A03225"/>
    <w:rsid w:val="00A0326D"/>
    <w:rsid w:val="00A03936"/>
    <w:rsid w:val="00A03FD7"/>
    <w:rsid w:val="00A043FF"/>
    <w:rsid w:val="00A0472D"/>
    <w:rsid w:val="00A05321"/>
    <w:rsid w:val="00A060C1"/>
    <w:rsid w:val="00A0627B"/>
    <w:rsid w:val="00A0633B"/>
    <w:rsid w:val="00A06836"/>
    <w:rsid w:val="00A0758F"/>
    <w:rsid w:val="00A0794D"/>
    <w:rsid w:val="00A10577"/>
    <w:rsid w:val="00A1072B"/>
    <w:rsid w:val="00A11AB1"/>
    <w:rsid w:val="00A11DA3"/>
    <w:rsid w:val="00A124A2"/>
    <w:rsid w:val="00A13721"/>
    <w:rsid w:val="00A15FF9"/>
    <w:rsid w:val="00A16141"/>
    <w:rsid w:val="00A1691A"/>
    <w:rsid w:val="00A17A63"/>
    <w:rsid w:val="00A209E6"/>
    <w:rsid w:val="00A2186F"/>
    <w:rsid w:val="00A21AB5"/>
    <w:rsid w:val="00A235A1"/>
    <w:rsid w:val="00A23F42"/>
    <w:rsid w:val="00A242FE"/>
    <w:rsid w:val="00A24B47"/>
    <w:rsid w:val="00A24B8C"/>
    <w:rsid w:val="00A24BE1"/>
    <w:rsid w:val="00A25597"/>
    <w:rsid w:val="00A2743C"/>
    <w:rsid w:val="00A277A2"/>
    <w:rsid w:val="00A27D27"/>
    <w:rsid w:val="00A303CB"/>
    <w:rsid w:val="00A30574"/>
    <w:rsid w:val="00A308E0"/>
    <w:rsid w:val="00A318C7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9A9"/>
    <w:rsid w:val="00A36BC9"/>
    <w:rsid w:val="00A36E5A"/>
    <w:rsid w:val="00A3767A"/>
    <w:rsid w:val="00A37C07"/>
    <w:rsid w:val="00A40717"/>
    <w:rsid w:val="00A40FB5"/>
    <w:rsid w:val="00A418F1"/>
    <w:rsid w:val="00A41D8C"/>
    <w:rsid w:val="00A4243D"/>
    <w:rsid w:val="00A42DC2"/>
    <w:rsid w:val="00A42E19"/>
    <w:rsid w:val="00A43C2D"/>
    <w:rsid w:val="00A442C6"/>
    <w:rsid w:val="00A45391"/>
    <w:rsid w:val="00A459B7"/>
    <w:rsid w:val="00A459C4"/>
    <w:rsid w:val="00A45B2C"/>
    <w:rsid w:val="00A4625F"/>
    <w:rsid w:val="00A4709B"/>
    <w:rsid w:val="00A47857"/>
    <w:rsid w:val="00A47C42"/>
    <w:rsid w:val="00A47F86"/>
    <w:rsid w:val="00A51D70"/>
    <w:rsid w:val="00A526BA"/>
    <w:rsid w:val="00A53132"/>
    <w:rsid w:val="00A53628"/>
    <w:rsid w:val="00A5393B"/>
    <w:rsid w:val="00A53BB6"/>
    <w:rsid w:val="00A54FDE"/>
    <w:rsid w:val="00A555BD"/>
    <w:rsid w:val="00A5589D"/>
    <w:rsid w:val="00A56018"/>
    <w:rsid w:val="00A56792"/>
    <w:rsid w:val="00A57B50"/>
    <w:rsid w:val="00A60E6A"/>
    <w:rsid w:val="00A62DEB"/>
    <w:rsid w:val="00A6439D"/>
    <w:rsid w:val="00A671C0"/>
    <w:rsid w:val="00A67287"/>
    <w:rsid w:val="00A672C5"/>
    <w:rsid w:val="00A67340"/>
    <w:rsid w:val="00A70526"/>
    <w:rsid w:val="00A7054F"/>
    <w:rsid w:val="00A707DB"/>
    <w:rsid w:val="00A70E60"/>
    <w:rsid w:val="00A7101F"/>
    <w:rsid w:val="00A71451"/>
    <w:rsid w:val="00A733A8"/>
    <w:rsid w:val="00A738A1"/>
    <w:rsid w:val="00A74D9B"/>
    <w:rsid w:val="00A75C72"/>
    <w:rsid w:val="00A76AB5"/>
    <w:rsid w:val="00A76AFB"/>
    <w:rsid w:val="00A77234"/>
    <w:rsid w:val="00A8004D"/>
    <w:rsid w:val="00A82149"/>
    <w:rsid w:val="00A824C7"/>
    <w:rsid w:val="00A82BD5"/>
    <w:rsid w:val="00A82BFE"/>
    <w:rsid w:val="00A83C33"/>
    <w:rsid w:val="00A83D7C"/>
    <w:rsid w:val="00A84202"/>
    <w:rsid w:val="00A84609"/>
    <w:rsid w:val="00A84B0D"/>
    <w:rsid w:val="00A8580A"/>
    <w:rsid w:val="00A85C5A"/>
    <w:rsid w:val="00A9039E"/>
    <w:rsid w:val="00A90A77"/>
    <w:rsid w:val="00A91149"/>
    <w:rsid w:val="00A91184"/>
    <w:rsid w:val="00A93BEF"/>
    <w:rsid w:val="00A94BDD"/>
    <w:rsid w:val="00A94F25"/>
    <w:rsid w:val="00A968F8"/>
    <w:rsid w:val="00A96DA5"/>
    <w:rsid w:val="00A96E1A"/>
    <w:rsid w:val="00A97F79"/>
    <w:rsid w:val="00AA053E"/>
    <w:rsid w:val="00AA08B2"/>
    <w:rsid w:val="00AA0D2D"/>
    <w:rsid w:val="00AA0E21"/>
    <w:rsid w:val="00AA1AF0"/>
    <w:rsid w:val="00AA1DA2"/>
    <w:rsid w:val="00AA423E"/>
    <w:rsid w:val="00AA46EB"/>
    <w:rsid w:val="00AA4DFF"/>
    <w:rsid w:val="00AA4FA9"/>
    <w:rsid w:val="00AA5670"/>
    <w:rsid w:val="00AB0044"/>
    <w:rsid w:val="00AB02E1"/>
    <w:rsid w:val="00AB0727"/>
    <w:rsid w:val="00AB1948"/>
    <w:rsid w:val="00AB1F4F"/>
    <w:rsid w:val="00AB20BD"/>
    <w:rsid w:val="00AB3510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738"/>
    <w:rsid w:val="00AB58AC"/>
    <w:rsid w:val="00AB5B46"/>
    <w:rsid w:val="00AB6317"/>
    <w:rsid w:val="00AC05BF"/>
    <w:rsid w:val="00AC069C"/>
    <w:rsid w:val="00AC115C"/>
    <w:rsid w:val="00AC22EA"/>
    <w:rsid w:val="00AC2679"/>
    <w:rsid w:val="00AC3DFF"/>
    <w:rsid w:val="00AC45A1"/>
    <w:rsid w:val="00AC4EF8"/>
    <w:rsid w:val="00AC6B27"/>
    <w:rsid w:val="00AD1290"/>
    <w:rsid w:val="00AD1711"/>
    <w:rsid w:val="00AD1A4A"/>
    <w:rsid w:val="00AD1A7D"/>
    <w:rsid w:val="00AD1D19"/>
    <w:rsid w:val="00AD2C8F"/>
    <w:rsid w:val="00AD5283"/>
    <w:rsid w:val="00AD5A54"/>
    <w:rsid w:val="00AD64FE"/>
    <w:rsid w:val="00AD655B"/>
    <w:rsid w:val="00AD6B94"/>
    <w:rsid w:val="00AD6C1E"/>
    <w:rsid w:val="00AD6FD5"/>
    <w:rsid w:val="00AE0749"/>
    <w:rsid w:val="00AE0B36"/>
    <w:rsid w:val="00AE1082"/>
    <w:rsid w:val="00AE1686"/>
    <w:rsid w:val="00AE22F4"/>
    <w:rsid w:val="00AE230E"/>
    <w:rsid w:val="00AE2E36"/>
    <w:rsid w:val="00AE5F62"/>
    <w:rsid w:val="00AE65B3"/>
    <w:rsid w:val="00AE68BE"/>
    <w:rsid w:val="00AE6DAB"/>
    <w:rsid w:val="00AE6E19"/>
    <w:rsid w:val="00AF018C"/>
    <w:rsid w:val="00AF1239"/>
    <w:rsid w:val="00AF1318"/>
    <w:rsid w:val="00AF134A"/>
    <w:rsid w:val="00AF1EAA"/>
    <w:rsid w:val="00AF30B9"/>
    <w:rsid w:val="00AF3358"/>
    <w:rsid w:val="00AF3A0C"/>
    <w:rsid w:val="00AF3C16"/>
    <w:rsid w:val="00AF3EFB"/>
    <w:rsid w:val="00AF459A"/>
    <w:rsid w:val="00AF45EF"/>
    <w:rsid w:val="00AF48CC"/>
    <w:rsid w:val="00AF4E37"/>
    <w:rsid w:val="00AF56AF"/>
    <w:rsid w:val="00AF62A2"/>
    <w:rsid w:val="00AF6568"/>
    <w:rsid w:val="00AF6BB8"/>
    <w:rsid w:val="00AF6E7F"/>
    <w:rsid w:val="00AF7473"/>
    <w:rsid w:val="00AF7A76"/>
    <w:rsid w:val="00AF7AB2"/>
    <w:rsid w:val="00AF7C87"/>
    <w:rsid w:val="00AF7D48"/>
    <w:rsid w:val="00B0096D"/>
    <w:rsid w:val="00B01756"/>
    <w:rsid w:val="00B01805"/>
    <w:rsid w:val="00B031D8"/>
    <w:rsid w:val="00B03424"/>
    <w:rsid w:val="00B052A8"/>
    <w:rsid w:val="00B05D7C"/>
    <w:rsid w:val="00B064C9"/>
    <w:rsid w:val="00B072BC"/>
    <w:rsid w:val="00B0749B"/>
    <w:rsid w:val="00B07B99"/>
    <w:rsid w:val="00B07D63"/>
    <w:rsid w:val="00B106C0"/>
    <w:rsid w:val="00B11170"/>
    <w:rsid w:val="00B12D9C"/>
    <w:rsid w:val="00B12DA6"/>
    <w:rsid w:val="00B139AC"/>
    <w:rsid w:val="00B13B52"/>
    <w:rsid w:val="00B14C71"/>
    <w:rsid w:val="00B15658"/>
    <w:rsid w:val="00B20E52"/>
    <w:rsid w:val="00B22040"/>
    <w:rsid w:val="00B24005"/>
    <w:rsid w:val="00B24737"/>
    <w:rsid w:val="00B249D0"/>
    <w:rsid w:val="00B24A30"/>
    <w:rsid w:val="00B25609"/>
    <w:rsid w:val="00B25E5D"/>
    <w:rsid w:val="00B2745D"/>
    <w:rsid w:val="00B27772"/>
    <w:rsid w:val="00B3007F"/>
    <w:rsid w:val="00B309AE"/>
    <w:rsid w:val="00B32BD0"/>
    <w:rsid w:val="00B32E91"/>
    <w:rsid w:val="00B330FE"/>
    <w:rsid w:val="00B33963"/>
    <w:rsid w:val="00B34438"/>
    <w:rsid w:val="00B354A5"/>
    <w:rsid w:val="00B3602F"/>
    <w:rsid w:val="00B3666A"/>
    <w:rsid w:val="00B4035C"/>
    <w:rsid w:val="00B41DFE"/>
    <w:rsid w:val="00B41FBC"/>
    <w:rsid w:val="00B42451"/>
    <w:rsid w:val="00B435DC"/>
    <w:rsid w:val="00B43C26"/>
    <w:rsid w:val="00B461FF"/>
    <w:rsid w:val="00B468D9"/>
    <w:rsid w:val="00B46E7F"/>
    <w:rsid w:val="00B47C34"/>
    <w:rsid w:val="00B50547"/>
    <w:rsid w:val="00B5129B"/>
    <w:rsid w:val="00B51C2A"/>
    <w:rsid w:val="00B5295D"/>
    <w:rsid w:val="00B53356"/>
    <w:rsid w:val="00B535EE"/>
    <w:rsid w:val="00B53E8E"/>
    <w:rsid w:val="00B53FD2"/>
    <w:rsid w:val="00B54022"/>
    <w:rsid w:val="00B543A2"/>
    <w:rsid w:val="00B552D6"/>
    <w:rsid w:val="00B55920"/>
    <w:rsid w:val="00B56943"/>
    <w:rsid w:val="00B56E5F"/>
    <w:rsid w:val="00B5727E"/>
    <w:rsid w:val="00B57375"/>
    <w:rsid w:val="00B57505"/>
    <w:rsid w:val="00B60262"/>
    <w:rsid w:val="00B6133D"/>
    <w:rsid w:val="00B61426"/>
    <w:rsid w:val="00B61AA2"/>
    <w:rsid w:val="00B626AD"/>
    <w:rsid w:val="00B627A4"/>
    <w:rsid w:val="00B6334D"/>
    <w:rsid w:val="00B63A5B"/>
    <w:rsid w:val="00B63DA8"/>
    <w:rsid w:val="00B63E3C"/>
    <w:rsid w:val="00B648BD"/>
    <w:rsid w:val="00B65C97"/>
    <w:rsid w:val="00B65DD3"/>
    <w:rsid w:val="00B66866"/>
    <w:rsid w:val="00B6742B"/>
    <w:rsid w:val="00B702FE"/>
    <w:rsid w:val="00B70FFA"/>
    <w:rsid w:val="00B712D6"/>
    <w:rsid w:val="00B71796"/>
    <w:rsid w:val="00B71FF5"/>
    <w:rsid w:val="00B72A30"/>
    <w:rsid w:val="00B75857"/>
    <w:rsid w:val="00B7598C"/>
    <w:rsid w:val="00B764BF"/>
    <w:rsid w:val="00B7750F"/>
    <w:rsid w:val="00B82172"/>
    <w:rsid w:val="00B82A3A"/>
    <w:rsid w:val="00B82B37"/>
    <w:rsid w:val="00B830D0"/>
    <w:rsid w:val="00B837AB"/>
    <w:rsid w:val="00B84C3F"/>
    <w:rsid w:val="00B87276"/>
    <w:rsid w:val="00B87C1B"/>
    <w:rsid w:val="00B9002C"/>
    <w:rsid w:val="00B9328C"/>
    <w:rsid w:val="00B94288"/>
    <w:rsid w:val="00B94691"/>
    <w:rsid w:val="00B95C18"/>
    <w:rsid w:val="00B95DD3"/>
    <w:rsid w:val="00B9632E"/>
    <w:rsid w:val="00B967E1"/>
    <w:rsid w:val="00B978DE"/>
    <w:rsid w:val="00BA016D"/>
    <w:rsid w:val="00BA072E"/>
    <w:rsid w:val="00BA0BB8"/>
    <w:rsid w:val="00BA1726"/>
    <w:rsid w:val="00BA1795"/>
    <w:rsid w:val="00BA2157"/>
    <w:rsid w:val="00BA3649"/>
    <w:rsid w:val="00BA4629"/>
    <w:rsid w:val="00BA4CBC"/>
    <w:rsid w:val="00BA4D16"/>
    <w:rsid w:val="00BA5AA4"/>
    <w:rsid w:val="00BA5E09"/>
    <w:rsid w:val="00BA61A3"/>
    <w:rsid w:val="00BA6659"/>
    <w:rsid w:val="00BA6880"/>
    <w:rsid w:val="00BA702E"/>
    <w:rsid w:val="00BA717A"/>
    <w:rsid w:val="00BA744C"/>
    <w:rsid w:val="00BA7483"/>
    <w:rsid w:val="00BA772D"/>
    <w:rsid w:val="00BA7FEB"/>
    <w:rsid w:val="00BB038C"/>
    <w:rsid w:val="00BB0851"/>
    <w:rsid w:val="00BB0C28"/>
    <w:rsid w:val="00BB12A1"/>
    <w:rsid w:val="00BB14F6"/>
    <w:rsid w:val="00BB2048"/>
    <w:rsid w:val="00BB225E"/>
    <w:rsid w:val="00BB2312"/>
    <w:rsid w:val="00BB3288"/>
    <w:rsid w:val="00BB35E4"/>
    <w:rsid w:val="00BB4CAE"/>
    <w:rsid w:val="00BB5FF5"/>
    <w:rsid w:val="00BB7D72"/>
    <w:rsid w:val="00BC015D"/>
    <w:rsid w:val="00BC0DC5"/>
    <w:rsid w:val="00BC0E0A"/>
    <w:rsid w:val="00BC100B"/>
    <w:rsid w:val="00BC1569"/>
    <w:rsid w:val="00BC1579"/>
    <w:rsid w:val="00BC1A46"/>
    <w:rsid w:val="00BC2D7D"/>
    <w:rsid w:val="00BC35D5"/>
    <w:rsid w:val="00BC37A5"/>
    <w:rsid w:val="00BC3A22"/>
    <w:rsid w:val="00BC49E5"/>
    <w:rsid w:val="00BC4A60"/>
    <w:rsid w:val="00BC4ACE"/>
    <w:rsid w:val="00BC5962"/>
    <w:rsid w:val="00BC73D1"/>
    <w:rsid w:val="00BC76DD"/>
    <w:rsid w:val="00BD17B3"/>
    <w:rsid w:val="00BD2025"/>
    <w:rsid w:val="00BD255E"/>
    <w:rsid w:val="00BD2632"/>
    <w:rsid w:val="00BD300B"/>
    <w:rsid w:val="00BD34DB"/>
    <w:rsid w:val="00BD3559"/>
    <w:rsid w:val="00BD47AA"/>
    <w:rsid w:val="00BD52F9"/>
    <w:rsid w:val="00BD54AC"/>
    <w:rsid w:val="00BD61C1"/>
    <w:rsid w:val="00BD63C4"/>
    <w:rsid w:val="00BD6644"/>
    <w:rsid w:val="00BD6F2A"/>
    <w:rsid w:val="00BD762A"/>
    <w:rsid w:val="00BE00B0"/>
    <w:rsid w:val="00BE0123"/>
    <w:rsid w:val="00BE10DB"/>
    <w:rsid w:val="00BE2D05"/>
    <w:rsid w:val="00BE36CC"/>
    <w:rsid w:val="00BE452F"/>
    <w:rsid w:val="00BE4C8D"/>
    <w:rsid w:val="00BE522B"/>
    <w:rsid w:val="00BE5BF3"/>
    <w:rsid w:val="00BE698D"/>
    <w:rsid w:val="00BE7385"/>
    <w:rsid w:val="00BE7651"/>
    <w:rsid w:val="00BF060B"/>
    <w:rsid w:val="00BF0875"/>
    <w:rsid w:val="00BF0976"/>
    <w:rsid w:val="00BF1726"/>
    <w:rsid w:val="00BF29D8"/>
    <w:rsid w:val="00BF3002"/>
    <w:rsid w:val="00BF30AA"/>
    <w:rsid w:val="00BF3429"/>
    <w:rsid w:val="00BF343C"/>
    <w:rsid w:val="00BF4DBC"/>
    <w:rsid w:val="00BF58B3"/>
    <w:rsid w:val="00BF611A"/>
    <w:rsid w:val="00BF6647"/>
    <w:rsid w:val="00BF6BCC"/>
    <w:rsid w:val="00BF7FA3"/>
    <w:rsid w:val="00C0098F"/>
    <w:rsid w:val="00C00F7F"/>
    <w:rsid w:val="00C015A8"/>
    <w:rsid w:val="00C01DA6"/>
    <w:rsid w:val="00C02182"/>
    <w:rsid w:val="00C03DB9"/>
    <w:rsid w:val="00C04E31"/>
    <w:rsid w:val="00C05857"/>
    <w:rsid w:val="00C05FEF"/>
    <w:rsid w:val="00C060C3"/>
    <w:rsid w:val="00C07E28"/>
    <w:rsid w:val="00C1082E"/>
    <w:rsid w:val="00C11CA4"/>
    <w:rsid w:val="00C1212F"/>
    <w:rsid w:val="00C12856"/>
    <w:rsid w:val="00C13418"/>
    <w:rsid w:val="00C15C5A"/>
    <w:rsid w:val="00C164C8"/>
    <w:rsid w:val="00C20007"/>
    <w:rsid w:val="00C20139"/>
    <w:rsid w:val="00C206DA"/>
    <w:rsid w:val="00C20AF8"/>
    <w:rsid w:val="00C22A72"/>
    <w:rsid w:val="00C2539A"/>
    <w:rsid w:val="00C25925"/>
    <w:rsid w:val="00C25EF1"/>
    <w:rsid w:val="00C26622"/>
    <w:rsid w:val="00C27764"/>
    <w:rsid w:val="00C27900"/>
    <w:rsid w:val="00C3101A"/>
    <w:rsid w:val="00C31659"/>
    <w:rsid w:val="00C32168"/>
    <w:rsid w:val="00C332CB"/>
    <w:rsid w:val="00C34C76"/>
    <w:rsid w:val="00C3519B"/>
    <w:rsid w:val="00C37A75"/>
    <w:rsid w:val="00C37D43"/>
    <w:rsid w:val="00C4014D"/>
    <w:rsid w:val="00C406FD"/>
    <w:rsid w:val="00C40A94"/>
    <w:rsid w:val="00C40D86"/>
    <w:rsid w:val="00C414EC"/>
    <w:rsid w:val="00C41F8C"/>
    <w:rsid w:val="00C4210A"/>
    <w:rsid w:val="00C432F2"/>
    <w:rsid w:val="00C47BE1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3B6"/>
    <w:rsid w:val="00C57608"/>
    <w:rsid w:val="00C602FD"/>
    <w:rsid w:val="00C605A8"/>
    <w:rsid w:val="00C60D2C"/>
    <w:rsid w:val="00C60EE9"/>
    <w:rsid w:val="00C613F0"/>
    <w:rsid w:val="00C6181F"/>
    <w:rsid w:val="00C618AD"/>
    <w:rsid w:val="00C61A19"/>
    <w:rsid w:val="00C61F7D"/>
    <w:rsid w:val="00C62838"/>
    <w:rsid w:val="00C6309D"/>
    <w:rsid w:val="00C63436"/>
    <w:rsid w:val="00C636D0"/>
    <w:rsid w:val="00C63CB1"/>
    <w:rsid w:val="00C64B05"/>
    <w:rsid w:val="00C664CD"/>
    <w:rsid w:val="00C6674F"/>
    <w:rsid w:val="00C676BE"/>
    <w:rsid w:val="00C67E94"/>
    <w:rsid w:val="00C704D3"/>
    <w:rsid w:val="00C704DB"/>
    <w:rsid w:val="00C70CBA"/>
    <w:rsid w:val="00C73C73"/>
    <w:rsid w:val="00C73D79"/>
    <w:rsid w:val="00C73EF6"/>
    <w:rsid w:val="00C74374"/>
    <w:rsid w:val="00C7474C"/>
    <w:rsid w:val="00C7628E"/>
    <w:rsid w:val="00C767BD"/>
    <w:rsid w:val="00C77810"/>
    <w:rsid w:val="00C80D21"/>
    <w:rsid w:val="00C81039"/>
    <w:rsid w:val="00C81406"/>
    <w:rsid w:val="00C81853"/>
    <w:rsid w:val="00C83374"/>
    <w:rsid w:val="00C836D6"/>
    <w:rsid w:val="00C83E9C"/>
    <w:rsid w:val="00C84763"/>
    <w:rsid w:val="00C84802"/>
    <w:rsid w:val="00C84B68"/>
    <w:rsid w:val="00C85B9B"/>
    <w:rsid w:val="00C861F0"/>
    <w:rsid w:val="00C862FC"/>
    <w:rsid w:val="00C86D74"/>
    <w:rsid w:val="00C8711C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4F08"/>
    <w:rsid w:val="00C9696B"/>
    <w:rsid w:val="00C96A13"/>
    <w:rsid w:val="00C96CBB"/>
    <w:rsid w:val="00CA0A2E"/>
    <w:rsid w:val="00CA1CBA"/>
    <w:rsid w:val="00CA203F"/>
    <w:rsid w:val="00CA204D"/>
    <w:rsid w:val="00CA314F"/>
    <w:rsid w:val="00CA324B"/>
    <w:rsid w:val="00CA3830"/>
    <w:rsid w:val="00CA407D"/>
    <w:rsid w:val="00CA4DF3"/>
    <w:rsid w:val="00CA5D6B"/>
    <w:rsid w:val="00CA661A"/>
    <w:rsid w:val="00CA6A4F"/>
    <w:rsid w:val="00CA7402"/>
    <w:rsid w:val="00CA7EA5"/>
    <w:rsid w:val="00CB0124"/>
    <w:rsid w:val="00CB0F3D"/>
    <w:rsid w:val="00CB17CD"/>
    <w:rsid w:val="00CB2D7D"/>
    <w:rsid w:val="00CB32BA"/>
    <w:rsid w:val="00CB5742"/>
    <w:rsid w:val="00CC186E"/>
    <w:rsid w:val="00CC25E5"/>
    <w:rsid w:val="00CC315C"/>
    <w:rsid w:val="00CC36F8"/>
    <w:rsid w:val="00CC44E3"/>
    <w:rsid w:val="00CC4D42"/>
    <w:rsid w:val="00CC4E87"/>
    <w:rsid w:val="00CC4F00"/>
    <w:rsid w:val="00CC4FBF"/>
    <w:rsid w:val="00CC59A6"/>
    <w:rsid w:val="00CC5DC4"/>
    <w:rsid w:val="00CC6EFC"/>
    <w:rsid w:val="00CC7800"/>
    <w:rsid w:val="00CC78AF"/>
    <w:rsid w:val="00CD0BB4"/>
    <w:rsid w:val="00CD150C"/>
    <w:rsid w:val="00CD19BB"/>
    <w:rsid w:val="00CD1C08"/>
    <w:rsid w:val="00CD2004"/>
    <w:rsid w:val="00CD272B"/>
    <w:rsid w:val="00CD3847"/>
    <w:rsid w:val="00CD493D"/>
    <w:rsid w:val="00CD54D3"/>
    <w:rsid w:val="00CD5C30"/>
    <w:rsid w:val="00CD6619"/>
    <w:rsid w:val="00CD7F83"/>
    <w:rsid w:val="00CE0E89"/>
    <w:rsid w:val="00CE0EF7"/>
    <w:rsid w:val="00CE10BF"/>
    <w:rsid w:val="00CE14A9"/>
    <w:rsid w:val="00CE1943"/>
    <w:rsid w:val="00CE2815"/>
    <w:rsid w:val="00CE29C0"/>
    <w:rsid w:val="00CE2E3F"/>
    <w:rsid w:val="00CE3805"/>
    <w:rsid w:val="00CE533F"/>
    <w:rsid w:val="00CE5B22"/>
    <w:rsid w:val="00CE5D7C"/>
    <w:rsid w:val="00CE65D1"/>
    <w:rsid w:val="00CE6F2B"/>
    <w:rsid w:val="00CE7B5F"/>
    <w:rsid w:val="00CF082B"/>
    <w:rsid w:val="00CF0942"/>
    <w:rsid w:val="00CF0A82"/>
    <w:rsid w:val="00CF2708"/>
    <w:rsid w:val="00CF291D"/>
    <w:rsid w:val="00CF3865"/>
    <w:rsid w:val="00CF3898"/>
    <w:rsid w:val="00CF42BB"/>
    <w:rsid w:val="00CF5B24"/>
    <w:rsid w:val="00CF5D4E"/>
    <w:rsid w:val="00CF630E"/>
    <w:rsid w:val="00CF6B6E"/>
    <w:rsid w:val="00CF76B2"/>
    <w:rsid w:val="00D00260"/>
    <w:rsid w:val="00D0143F"/>
    <w:rsid w:val="00D01A23"/>
    <w:rsid w:val="00D03B1F"/>
    <w:rsid w:val="00D054B7"/>
    <w:rsid w:val="00D05D9F"/>
    <w:rsid w:val="00D07DF2"/>
    <w:rsid w:val="00D102E8"/>
    <w:rsid w:val="00D1116B"/>
    <w:rsid w:val="00D112C3"/>
    <w:rsid w:val="00D11B40"/>
    <w:rsid w:val="00D11FE0"/>
    <w:rsid w:val="00D12095"/>
    <w:rsid w:val="00D130D8"/>
    <w:rsid w:val="00D14586"/>
    <w:rsid w:val="00D1467B"/>
    <w:rsid w:val="00D16572"/>
    <w:rsid w:val="00D17A5B"/>
    <w:rsid w:val="00D209C8"/>
    <w:rsid w:val="00D21350"/>
    <w:rsid w:val="00D21380"/>
    <w:rsid w:val="00D21F90"/>
    <w:rsid w:val="00D24913"/>
    <w:rsid w:val="00D25A39"/>
    <w:rsid w:val="00D2699B"/>
    <w:rsid w:val="00D26BD3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52E0"/>
    <w:rsid w:val="00D35853"/>
    <w:rsid w:val="00D358C0"/>
    <w:rsid w:val="00D3599C"/>
    <w:rsid w:val="00D377E3"/>
    <w:rsid w:val="00D400AD"/>
    <w:rsid w:val="00D40FE6"/>
    <w:rsid w:val="00D41017"/>
    <w:rsid w:val="00D42244"/>
    <w:rsid w:val="00D426E6"/>
    <w:rsid w:val="00D42B1D"/>
    <w:rsid w:val="00D42CAE"/>
    <w:rsid w:val="00D4326A"/>
    <w:rsid w:val="00D437CA"/>
    <w:rsid w:val="00D43C20"/>
    <w:rsid w:val="00D43E9E"/>
    <w:rsid w:val="00D443E4"/>
    <w:rsid w:val="00D44668"/>
    <w:rsid w:val="00D4569F"/>
    <w:rsid w:val="00D46AB2"/>
    <w:rsid w:val="00D503C7"/>
    <w:rsid w:val="00D5072C"/>
    <w:rsid w:val="00D512A2"/>
    <w:rsid w:val="00D52906"/>
    <w:rsid w:val="00D5306F"/>
    <w:rsid w:val="00D53586"/>
    <w:rsid w:val="00D53C6A"/>
    <w:rsid w:val="00D54F58"/>
    <w:rsid w:val="00D550C5"/>
    <w:rsid w:val="00D5573C"/>
    <w:rsid w:val="00D57AF8"/>
    <w:rsid w:val="00D60EC7"/>
    <w:rsid w:val="00D625A3"/>
    <w:rsid w:val="00D62633"/>
    <w:rsid w:val="00D63CEC"/>
    <w:rsid w:val="00D640CD"/>
    <w:rsid w:val="00D646E3"/>
    <w:rsid w:val="00D65145"/>
    <w:rsid w:val="00D65251"/>
    <w:rsid w:val="00D6551A"/>
    <w:rsid w:val="00D6590D"/>
    <w:rsid w:val="00D6636F"/>
    <w:rsid w:val="00D66406"/>
    <w:rsid w:val="00D672DF"/>
    <w:rsid w:val="00D67438"/>
    <w:rsid w:val="00D70072"/>
    <w:rsid w:val="00D70075"/>
    <w:rsid w:val="00D70340"/>
    <w:rsid w:val="00D70C77"/>
    <w:rsid w:val="00D70EDC"/>
    <w:rsid w:val="00D718D3"/>
    <w:rsid w:val="00D71995"/>
    <w:rsid w:val="00D7265E"/>
    <w:rsid w:val="00D72FDC"/>
    <w:rsid w:val="00D743C5"/>
    <w:rsid w:val="00D74B07"/>
    <w:rsid w:val="00D74BE3"/>
    <w:rsid w:val="00D75C49"/>
    <w:rsid w:val="00D762E4"/>
    <w:rsid w:val="00D76B48"/>
    <w:rsid w:val="00D7720E"/>
    <w:rsid w:val="00D77CDF"/>
    <w:rsid w:val="00D80075"/>
    <w:rsid w:val="00D800D1"/>
    <w:rsid w:val="00D80686"/>
    <w:rsid w:val="00D80BA4"/>
    <w:rsid w:val="00D81DC5"/>
    <w:rsid w:val="00D81E71"/>
    <w:rsid w:val="00D8370F"/>
    <w:rsid w:val="00D83EC9"/>
    <w:rsid w:val="00D86C2C"/>
    <w:rsid w:val="00D9013A"/>
    <w:rsid w:val="00D9115F"/>
    <w:rsid w:val="00D91D78"/>
    <w:rsid w:val="00D92CC3"/>
    <w:rsid w:val="00D93AE0"/>
    <w:rsid w:val="00D93B1D"/>
    <w:rsid w:val="00D9476C"/>
    <w:rsid w:val="00D94C4F"/>
    <w:rsid w:val="00D95293"/>
    <w:rsid w:val="00D95BD9"/>
    <w:rsid w:val="00D96779"/>
    <w:rsid w:val="00D96D16"/>
    <w:rsid w:val="00D97532"/>
    <w:rsid w:val="00DA0AE4"/>
    <w:rsid w:val="00DA1518"/>
    <w:rsid w:val="00DA2382"/>
    <w:rsid w:val="00DA27A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5B17"/>
    <w:rsid w:val="00DA6A1D"/>
    <w:rsid w:val="00DA6F65"/>
    <w:rsid w:val="00DA75A2"/>
    <w:rsid w:val="00DB0360"/>
    <w:rsid w:val="00DB0477"/>
    <w:rsid w:val="00DB055A"/>
    <w:rsid w:val="00DB075C"/>
    <w:rsid w:val="00DB0DF5"/>
    <w:rsid w:val="00DB17F4"/>
    <w:rsid w:val="00DB1E5F"/>
    <w:rsid w:val="00DB2027"/>
    <w:rsid w:val="00DB2045"/>
    <w:rsid w:val="00DB284C"/>
    <w:rsid w:val="00DB300D"/>
    <w:rsid w:val="00DB4557"/>
    <w:rsid w:val="00DB45EC"/>
    <w:rsid w:val="00DB4CF8"/>
    <w:rsid w:val="00DB60A8"/>
    <w:rsid w:val="00DB6AC6"/>
    <w:rsid w:val="00DC179C"/>
    <w:rsid w:val="00DC208D"/>
    <w:rsid w:val="00DC3040"/>
    <w:rsid w:val="00DC3898"/>
    <w:rsid w:val="00DC39B7"/>
    <w:rsid w:val="00DC3E79"/>
    <w:rsid w:val="00DC4063"/>
    <w:rsid w:val="00DC5D45"/>
    <w:rsid w:val="00DC5DDF"/>
    <w:rsid w:val="00DC6600"/>
    <w:rsid w:val="00DC6951"/>
    <w:rsid w:val="00DC6DA5"/>
    <w:rsid w:val="00DC78EB"/>
    <w:rsid w:val="00DD0EF9"/>
    <w:rsid w:val="00DD17A5"/>
    <w:rsid w:val="00DD2204"/>
    <w:rsid w:val="00DD2426"/>
    <w:rsid w:val="00DD2680"/>
    <w:rsid w:val="00DD34B2"/>
    <w:rsid w:val="00DD4BB2"/>
    <w:rsid w:val="00DD6094"/>
    <w:rsid w:val="00DD638C"/>
    <w:rsid w:val="00DE0346"/>
    <w:rsid w:val="00DE0993"/>
    <w:rsid w:val="00DE0A6D"/>
    <w:rsid w:val="00DE0F3A"/>
    <w:rsid w:val="00DE3C44"/>
    <w:rsid w:val="00DE3EEA"/>
    <w:rsid w:val="00DE4836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3F3E"/>
    <w:rsid w:val="00DF4A28"/>
    <w:rsid w:val="00DF54EF"/>
    <w:rsid w:val="00DF762C"/>
    <w:rsid w:val="00E0060C"/>
    <w:rsid w:val="00E01E88"/>
    <w:rsid w:val="00E02422"/>
    <w:rsid w:val="00E03E4A"/>
    <w:rsid w:val="00E0484A"/>
    <w:rsid w:val="00E0567A"/>
    <w:rsid w:val="00E06329"/>
    <w:rsid w:val="00E073E7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B36"/>
    <w:rsid w:val="00E14FB5"/>
    <w:rsid w:val="00E15511"/>
    <w:rsid w:val="00E16B85"/>
    <w:rsid w:val="00E17F0C"/>
    <w:rsid w:val="00E201CF"/>
    <w:rsid w:val="00E20356"/>
    <w:rsid w:val="00E20774"/>
    <w:rsid w:val="00E20AE9"/>
    <w:rsid w:val="00E20EBC"/>
    <w:rsid w:val="00E21F5A"/>
    <w:rsid w:val="00E21F6E"/>
    <w:rsid w:val="00E22C17"/>
    <w:rsid w:val="00E24949"/>
    <w:rsid w:val="00E2529D"/>
    <w:rsid w:val="00E26C44"/>
    <w:rsid w:val="00E2768F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408E9"/>
    <w:rsid w:val="00E40A91"/>
    <w:rsid w:val="00E413C6"/>
    <w:rsid w:val="00E423C0"/>
    <w:rsid w:val="00E426B6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2DDB"/>
    <w:rsid w:val="00E53130"/>
    <w:rsid w:val="00E54220"/>
    <w:rsid w:val="00E54594"/>
    <w:rsid w:val="00E5480F"/>
    <w:rsid w:val="00E55109"/>
    <w:rsid w:val="00E557E1"/>
    <w:rsid w:val="00E55887"/>
    <w:rsid w:val="00E56589"/>
    <w:rsid w:val="00E56780"/>
    <w:rsid w:val="00E57E4B"/>
    <w:rsid w:val="00E60AE6"/>
    <w:rsid w:val="00E60CE2"/>
    <w:rsid w:val="00E614C4"/>
    <w:rsid w:val="00E61EB0"/>
    <w:rsid w:val="00E64A86"/>
    <w:rsid w:val="00E64F1E"/>
    <w:rsid w:val="00E65B9F"/>
    <w:rsid w:val="00E65C0B"/>
    <w:rsid w:val="00E66381"/>
    <w:rsid w:val="00E667CB"/>
    <w:rsid w:val="00E704F3"/>
    <w:rsid w:val="00E72544"/>
    <w:rsid w:val="00E73970"/>
    <w:rsid w:val="00E75540"/>
    <w:rsid w:val="00E75629"/>
    <w:rsid w:val="00E75B61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5166"/>
    <w:rsid w:val="00E8536F"/>
    <w:rsid w:val="00E854B4"/>
    <w:rsid w:val="00E862B6"/>
    <w:rsid w:val="00E86779"/>
    <w:rsid w:val="00E86C58"/>
    <w:rsid w:val="00E87473"/>
    <w:rsid w:val="00E90192"/>
    <w:rsid w:val="00E9031A"/>
    <w:rsid w:val="00E903B0"/>
    <w:rsid w:val="00E9080F"/>
    <w:rsid w:val="00E90CB8"/>
    <w:rsid w:val="00E90DD8"/>
    <w:rsid w:val="00E913C1"/>
    <w:rsid w:val="00E9146C"/>
    <w:rsid w:val="00E917EE"/>
    <w:rsid w:val="00E9188C"/>
    <w:rsid w:val="00E92B14"/>
    <w:rsid w:val="00E950A3"/>
    <w:rsid w:val="00E95151"/>
    <w:rsid w:val="00E964DA"/>
    <w:rsid w:val="00E973FC"/>
    <w:rsid w:val="00EA08AC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62C"/>
    <w:rsid w:val="00EA600F"/>
    <w:rsid w:val="00EA6452"/>
    <w:rsid w:val="00EA6849"/>
    <w:rsid w:val="00EA6A52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128"/>
    <w:rsid w:val="00EB572D"/>
    <w:rsid w:val="00EB591E"/>
    <w:rsid w:val="00EB684B"/>
    <w:rsid w:val="00EB685F"/>
    <w:rsid w:val="00EB68F0"/>
    <w:rsid w:val="00EB6DDC"/>
    <w:rsid w:val="00EB77BC"/>
    <w:rsid w:val="00EC0875"/>
    <w:rsid w:val="00EC33EE"/>
    <w:rsid w:val="00EC49B8"/>
    <w:rsid w:val="00EC4F27"/>
    <w:rsid w:val="00EC5442"/>
    <w:rsid w:val="00EC5D60"/>
    <w:rsid w:val="00EC62D5"/>
    <w:rsid w:val="00ED00E4"/>
    <w:rsid w:val="00ED10C3"/>
    <w:rsid w:val="00ED117A"/>
    <w:rsid w:val="00ED1608"/>
    <w:rsid w:val="00ED1FF6"/>
    <w:rsid w:val="00ED346B"/>
    <w:rsid w:val="00ED3683"/>
    <w:rsid w:val="00ED546C"/>
    <w:rsid w:val="00ED5C1F"/>
    <w:rsid w:val="00ED73B0"/>
    <w:rsid w:val="00EE0E02"/>
    <w:rsid w:val="00EE0E8A"/>
    <w:rsid w:val="00EE2F2D"/>
    <w:rsid w:val="00EE3DFF"/>
    <w:rsid w:val="00EE42B1"/>
    <w:rsid w:val="00EE495D"/>
    <w:rsid w:val="00EE4F12"/>
    <w:rsid w:val="00EE6078"/>
    <w:rsid w:val="00EE6379"/>
    <w:rsid w:val="00EE7284"/>
    <w:rsid w:val="00EE73A0"/>
    <w:rsid w:val="00EE7843"/>
    <w:rsid w:val="00EF01EB"/>
    <w:rsid w:val="00EF084B"/>
    <w:rsid w:val="00EF2856"/>
    <w:rsid w:val="00EF372E"/>
    <w:rsid w:val="00EF3B4F"/>
    <w:rsid w:val="00EF3C45"/>
    <w:rsid w:val="00EF56CD"/>
    <w:rsid w:val="00EF6F29"/>
    <w:rsid w:val="00EF72AD"/>
    <w:rsid w:val="00F00EF5"/>
    <w:rsid w:val="00F01792"/>
    <w:rsid w:val="00F01FCC"/>
    <w:rsid w:val="00F023AD"/>
    <w:rsid w:val="00F03DD6"/>
    <w:rsid w:val="00F04277"/>
    <w:rsid w:val="00F057B3"/>
    <w:rsid w:val="00F0681C"/>
    <w:rsid w:val="00F0729B"/>
    <w:rsid w:val="00F07778"/>
    <w:rsid w:val="00F0790C"/>
    <w:rsid w:val="00F07B96"/>
    <w:rsid w:val="00F1041D"/>
    <w:rsid w:val="00F13166"/>
    <w:rsid w:val="00F13B6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5D3"/>
    <w:rsid w:val="00F2264C"/>
    <w:rsid w:val="00F23E9F"/>
    <w:rsid w:val="00F24299"/>
    <w:rsid w:val="00F25292"/>
    <w:rsid w:val="00F25B78"/>
    <w:rsid w:val="00F263DD"/>
    <w:rsid w:val="00F2677A"/>
    <w:rsid w:val="00F270F1"/>
    <w:rsid w:val="00F275FB"/>
    <w:rsid w:val="00F27DE1"/>
    <w:rsid w:val="00F30D8D"/>
    <w:rsid w:val="00F319FC"/>
    <w:rsid w:val="00F32BDD"/>
    <w:rsid w:val="00F32E19"/>
    <w:rsid w:val="00F330FA"/>
    <w:rsid w:val="00F33B38"/>
    <w:rsid w:val="00F34132"/>
    <w:rsid w:val="00F342CC"/>
    <w:rsid w:val="00F34C18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F80"/>
    <w:rsid w:val="00F40587"/>
    <w:rsid w:val="00F417B3"/>
    <w:rsid w:val="00F42371"/>
    <w:rsid w:val="00F42FA8"/>
    <w:rsid w:val="00F437A6"/>
    <w:rsid w:val="00F43BB8"/>
    <w:rsid w:val="00F43FD7"/>
    <w:rsid w:val="00F44D83"/>
    <w:rsid w:val="00F4605A"/>
    <w:rsid w:val="00F467D8"/>
    <w:rsid w:val="00F46877"/>
    <w:rsid w:val="00F50324"/>
    <w:rsid w:val="00F507C9"/>
    <w:rsid w:val="00F50923"/>
    <w:rsid w:val="00F510A3"/>
    <w:rsid w:val="00F51454"/>
    <w:rsid w:val="00F51C9B"/>
    <w:rsid w:val="00F5240B"/>
    <w:rsid w:val="00F52487"/>
    <w:rsid w:val="00F52947"/>
    <w:rsid w:val="00F52C3E"/>
    <w:rsid w:val="00F53C6E"/>
    <w:rsid w:val="00F54224"/>
    <w:rsid w:val="00F54E23"/>
    <w:rsid w:val="00F54F22"/>
    <w:rsid w:val="00F556A2"/>
    <w:rsid w:val="00F55790"/>
    <w:rsid w:val="00F56290"/>
    <w:rsid w:val="00F564DE"/>
    <w:rsid w:val="00F56949"/>
    <w:rsid w:val="00F57007"/>
    <w:rsid w:val="00F577D5"/>
    <w:rsid w:val="00F57F31"/>
    <w:rsid w:val="00F620F0"/>
    <w:rsid w:val="00F62D52"/>
    <w:rsid w:val="00F62E3A"/>
    <w:rsid w:val="00F6303D"/>
    <w:rsid w:val="00F6304D"/>
    <w:rsid w:val="00F639D5"/>
    <w:rsid w:val="00F63AA2"/>
    <w:rsid w:val="00F64195"/>
    <w:rsid w:val="00F649E7"/>
    <w:rsid w:val="00F64A3C"/>
    <w:rsid w:val="00F653FB"/>
    <w:rsid w:val="00F65A5E"/>
    <w:rsid w:val="00F65AE6"/>
    <w:rsid w:val="00F66CF3"/>
    <w:rsid w:val="00F702BB"/>
    <w:rsid w:val="00F702F9"/>
    <w:rsid w:val="00F708D0"/>
    <w:rsid w:val="00F717FF"/>
    <w:rsid w:val="00F71C02"/>
    <w:rsid w:val="00F71EBC"/>
    <w:rsid w:val="00F73239"/>
    <w:rsid w:val="00F736A5"/>
    <w:rsid w:val="00F741EA"/>
    <w:rsid w:val="00F76289"/>
    <w:rsid w:val="00F76C15"/>
    <w:rsid w:val="00F771FA"/>
    <w:rsid w:val="00F804C9"/>
    <w:rsid w:val="00F80537"/>
    <w:rsid w:val="00F80A3C"/>
    <w:rsid w:val="00F812D7"/>
    <w:rsid w:val="00F818D2"/>
    <w:rsid w:val="00F829BD"/>
    <w:rsid w:val="00F82D9D"/>
    <w:rsid w:val="00F8301A"/>
    <w:rsid w:val="00F83CDC"/>
    <w:rsid w:val="00F84642"/>
    <w:rsid w:val="00F84687"/>
    <w:rsid w:val="00F849AA"/>
    <w:rsid w:val="00F851FB"/>
    <w:rsid w:val="00F86BB5"/>
    <w:rsid w:val="00F875AB"/>
    <w:rsid w:val="00F92DEE"/>
    <w:rsid w:val="00F92DF5"/>
    <w:rsid w:val="00F93579"/>
    <w:rsid w:val="00F93684"/>
    <w:rsid w:val="00F93EE9"/>
    <w:rsid w:val="00F9499D"/>
    <w:rsid w:val="00F9504C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951"/>
    <w:rsid w:val="00FA4EA8"/>
    <w:rsid w:val="00FA5BC5"/>
    <w:rsid w:val="00FA7F1F"/>
    <w:rsid w:val="00FB011A"/>
    <w:rsid w:val="00FB13D9"/>
    <w:rsid w:val="00FB2597"/>
    <w:rsid w:val="00FB2631"/>
    <w:rsid w:val="00FB30C6"/>
    <w:rsid w:val="00FB3AB5"/>
    <w:rsid w:val="00FB4339"/>
    <w:rsid w:val="00FB5764"/>
    <w:rsid w:val="00FB60F7"/>
    <w:rsid w:val="00FB6734"/>
    <w:rsid w:val="00FB76D9"/>
    <w:rsid w:val="00FC010E"/>
    <w:rsid w:val="00FC0704"/>
    <w:rsid w:val="00FC0B83"/>
    <w:rsid w:val="00FC13ED"/>
    <w:rsid w:val="00FC161E"/>
    <w:rsid w:val="00FC1653"/>
    <w:rsid w:val="00FC1AC8"/>
    <w:rsid w:val="00FC2355"/>
    <w:rsid w:val="00FC357D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128B"/>
    <w:rsid w:val="00FD1BDD"/>
    <w:rsid w:val="00FD21CB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35BC"/>
    <w:rsid w:val="00FE3DBA"/>
    <w:rsid w:val="00FE3F8A"/>
    <w:rsid w:val="00FE4C38"/>
    <w:rsid w:val="00FE56D4"/>
    <w:rsid w:val="00FE74A4"/>
    <w:rsid w:val="00FE7511"/>
    <w:rsid w:val="00FE75DD"/>
    <w:rsid w:val="00FF0AB1"/>
    <w:rsid w:val="00FF1D56"/>
    <w:rsid w:val="00FF1E80"/>
    <w:rsid w:val="00FF269B"/>
    <w:rsid w:val="00FF3481"/>
    <w:rsid w:val="00FF4624"/>
    <w:rsid w:val="00FF4CA1"/>
    <w:rsid w:val="00FF6217"/>
    <w:rsid w:val="00FF65D4"/>
    <w:rsid w:val="00FF6865"/>
    <w:rsid w:val="00FF7408"/>
    <w:rsid w:val="00FF76E0"/>
    <w:rsid w:val="03A5B0E0"/>
    <w:rsid w:val="05C1AB3F"/>
    <w:rsid w:val="06F605A2"/>
    <w:rsid w:val="0DA3119F"/>
    <w:rsid w:val="0E1FC5E1"/>
    <w:rsid w:val="0E3CC1C1"/>
    <w:rsid w:val="0EC270AA"/>
    <w:rsid w:val="1284B16F"/>
    <w:rsid w:val="150B9F99"/>
    <w:rsid w:val="1596A6C0"/>
    <w:rsid w:val="16431762"/>
    <w:rsid w:val="1ACA5598"/>
    <w:rsid w:val="1DAFD04B"/>
    <w:rsid w:val="1DF7A46E"/>
    <w:rsid w:val="1EB2F5E2"/>
    <w:rsid w:val="1FE7D078"/>
    <w:rsid w:val="20094F25"/>
    <w:rsid w:val="21200605"/>
    <w:rsid w:val="21FA0F3A"/>
    <w:rsid w:val="24523336"/>
    <w:rsid w:val="27B176E3"/>
    <w:rsid w:val="298967F9"/>
    <w:rsid w:val="2A9ADC16"/>
    <w:rsid w:val="2AE96B7C"/>
    <w:rsid w:val="2B668E8A"/>
    <w:rsid w:val="2B699032"/>
    <w:rsid w:val="2B9B9BFF"/>
    <w:rsid w:val="2DD2FFC4"/>
    <w:rsid w:val="31CD6E93"/>
    <w:rsid w:val="33CC703C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4FB65958"/>
    <w:rsid w:val="50482930"/>
    <w:rsid w:val="50F5C4C5"/>
    <w:rsid w:val="555F0A37"/>
    <w:rsid w:val="568CDBD6"/>
    <w:rsid w:val="56F725D4"/>
    <w:rsid w:val="58E84AE9"/>
    <w:rsid w:val="5A533267"/>
    <w:rsid w:val="5EE73490"/>
    <w:rsid w:val="5EE7EB1D"/>
    <w:rsid w:val="6069F71F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2505C3D3-2095-4102-84DE-7AFF8FFA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lucid.app/lucidchart/c42f665d-cd7e-4533-804f-83b5594e53d5/edit?page=0_0&amp;invitationId=inv_6d10b901-14ab-4eb9-8e4e-e911a52fd49e" TargetMode="Externa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dsabbadox.sharepoint.com/:f:/r/teams/MANA/Shared%20Documents/MANA%20-%20AbbaDox%20RIS%20Project/Workflow%20Reviews?csf=1&amp;web=1&amp;e=Kln4aQ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68C09E61764C6E9028C44FD2F70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E1F88-38EB-4420-8B5B-A1A78B0B07BF}"/>
      </w:docPartPr>
      <w:docPartBody>
        <w:p w:rsidR="00717CF3" w:rsidRDefault="00B70FFA" w:rsidP="00B70FFA">
          <w:pPr>
            <w:pStyle w:val="2968C09E61764C6E9028C44FD2F703ED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0521B"/>
    <w:rsid w:val="000110BE"/>
    <w:rsid w:val="0003143B"/>
    <w:rsid w:val="00047095"/>
    <w:rsid w:val="000548B9"/>
    <w:rsid w:val="0006015A"/>
    <w:rsid w:val="00085490"/>
    <w:rsid w:val="000906AC"/>
    <w:rsid w:val="000954E7"/>
    <w:rsid w:val="00097FA6"/>
    <w:rsid w:val="000B3DA7"/>
    <w:rsid w:val="000B7E2D"/>
    <w:rsid w:val="000C152B"/>
    <w:rsid w:val="000E1DD8"/>
    <w:rsid w:val="000F091D"/>
    <w:rsid w:val="00117C53"/>
    <w:rsid w:val="00122C4D"/>
    <w:rsid w:val="0014180F"/>
    <w:rsid w:val="001475AE"/>
    <w:rsid w:val="001529F1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08F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90102"/>
    <w:rsid w:val="00293F76"/>
    <w:rsid w:val="002945D8"/>
    <w:rsid w:val="002B18EB"/>
    <w:rsid w:val="002B24B9"/>
    <w:rsid w:val="002B3708"/>
    <w:rsid w:val="002C1F16"/>
    <w:rsid w:val="002C3670"/>
    <w:rsid w:val="002D00DF"/>
    <w:rsid w:val="002D6FB4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B282C"/>
    <w:rsid w:val="003B4CF6"/>
    <w:rsid w:val="003C256B"/>
    <w:rsid w:val="003D0B41"/>
    <w:rsid w:val="003D4984"/>
    <w:rsid w:val="003E0F51"/>
    <w:rsid w:val="003F1FCF"/>
    <w:rsid w:val="003F3F62"/>
    <w:rsid w:val="004034C9"/>
    <w:rsid w:val="00410266"/>
    <w:rsid w:val="00423D4E"/>
    <w:rsid w:val="00431678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7841"/>
    <w:rsid w:val="004B19F7"/>
    <w:rsid w:val="004B1D3A"/>
    <w:rsid w:val="004C386A"/>
    <w:rsid w:val="004C5DF7"/>
    <w:rsid w:val="004D563B"/>
    <w:rsid w:val="004F112B"/>
    <w:rsid w:val="0050356A"/>
    <w:rsid w:val="00507E71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20919"/>
    <w:rsid w:val="00630371"/>
    <w:rsid w:val="00636BA9"/>
    <w:rsid w:val="00640EBE"/>
    <w:rsid w:val="0064188F"/>
    <w:rsid w:val="0064375C"/>
    <w:rsid w:val="00653B55"/>
    <w:rsid w:val="006612F1"/>
    <w:rsid w:val="00677208"/>
    <w:rsid w:val="00682FEF"/>
    <w:rsid w:val="006919F9"/>
    <w:rsid w:val="006923B9"/>
    <w:rsid w:val="006C3C54"/>
    <w:rsid w:val="006D356B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17CF3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85A0B"/>
    <w:rsid w:val="007A301E"/>
    <w:rsid w:val="007C10A2"/>
    <w:rsid w:val="007C399A"/>
    <w:rsid w:val="007D3068"/>
    <w:rsid w:val="007E5B08"/>
    <w:rsid w:val="007F6B75"/>
    <w:rsid w:val="00801A49"/>
    <w:rsid w:val="00801AED"/>
    <w:rsid w:val="00804B4F"/>
    <w:rsid w:val="00824727"/>
    <w:rsid w:val="008462E8"/>
    <w:rsid w:val="008673B2"/>
    <w:rsid w:val="008677B6"/>
    <w:rsid w:val="00886AD0"/>
    <w:rsid w:val="008B3118"/>
    <w:rsid w:val="008B39F3"/>
    <w:rsid w:val="008B61FE"/>
    <w:rsid w:val="008C1DFF"/>
    <w:rsid w:val="008C7CB8"/>
    <w:rsid w:val="008D197B"/>
    <w:rsid w:val="008D3271"/>
    <w:rsid w:val="008E2BB5"/>
    <w:rsid w:val="008E42FC"/>
    <w:rsid w:val="008E7DD6"/>
    <w:rsid w:val="008F354E"/>
    <w:rsid w:val="009144F5"/>
    <w:rsid w:val="00940D3E"/>
    <w:rsid w:val="00942A29"/>
    <w:rsid w:val="00957689"/>
    <w:rsid w:val="00957A1A"/>
    <w:rsid w:val="0096305B"/>
    <w:rsid w:val="00992BD8"/>
    <w:rsid w:val="009959CF"/>
    <w:rsid w:val="00996951"/>
    <w:rsid w:val="009A21AE"/>
    <w:rsid w:val="009A7EBF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318C7"/>
    <w:rsid w:val="00A67413"/>
    <w:rsid w:val="00A72FE2"/>
    <w:rsid w:val="00AA06DA"/>
    <w:rsid w:val="00AB22FD"/>
    <w:rsid w:val="00AB507F"/>
    <w:rsid w:val="00AC7778"/>
    <w:rsid w:val="00AE017E"/>
    <w:rsid w:val="00AE57BD"/>
    <w:rsid w:val="00AF7EC9"/>
    <w:rsid w:val="00B13622"/>
    <w:rsid w:val="00B14164"/>
    <w:rsid w:val="00B172EC"/>
    <w:rsid w:val="00B4464A"/>
    <w:rsid w:val="00B50547"/>
    <w:rsid w:val="00B57D8E"/>
    <w:rsid w:val="00B70FFA"/>
    <w:rsid w:val="00B73865"/>
    <w:rsid w:val="00B7497B"/>
    <w:rsid w:val="00BB50ED"/>
    <w:rsid w:val="00BB7AF1"/>
    <w:rsid w:val="00BB7F42"/>
    <w:rsid w:val="00BD768A"/>
    <w:rsid w:val="00BE596B"/>
    <w:rsid w:val="00BF4CCB"/>
    <w:rsid w:val="00BF7DF0"/>
    <w:rsid w:val="00C11A67"/>
    <w:rsid w:val="00C12DE1"/>
    <w:rsid w:val="00C16558"/>
    <w:rsid w:val="00C2587C"/>
    <w:rsid w:val="00C53A51"/>
    <w:rsid w:val="00C55103"/>
    <w:rsid w:val="00C605A8"/>
    <w:rsid w:val="00C63CB1"/>
    <w:rsid w:val="00C760DD"/>
    <w:rsid w:val="00C82950"/>
    <w:rsid w:val="00C90BBC"/>
    <w:rsid w:val="00C91001"/>
    <w:rsid w:val="00CA19F0"/>
    <w:rsid w:val="00CA1A2B"/>
    <w:rsid w:val="00CC0407"/>
    <w:rsid w:val="00CC1C77"/>
    <w:rsid w:val="00CC4CB0"/>
    <w:rsid w:val="00CC5EE7"/>
    <w:rsid w:val="00CD1969"/>
    <w:rsid w:val="00CD457E"/>
    <w:rsid w:val="00CD4EFE"/>
    <w:rsid w:val="00CE1672"/>
    <w:rsid w:val="00CF1DF5"/>
    <w:rsid w:val="00D1116B"/>
    <w:rsid w:val="00D112C3"/>
    <w:rsid w:val="00D22E1E"/>
    <w:rsid w:val="00D316D8"/>
    <w:rsid w:val="00D46E27"/>
    <w:rsid w:val="00D57E74"/>
    <w:rsid w:val="00D716D7"/>
    <w:rsid w:val="00D718D3"/>
    <w:rsid w:val="00D71901"/>
    <w:rsid w:val="00D76D71"/>
    <w:rsid w:val="00DA5B17"/>
    <w:rsid w:val="00DB2126"/>
    <w:rsid w:val="00DD05C7"/>
    <w:rsid w:val="00DD2B0B"/>
    <w:rsid w:val="00DE50DD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52535"/>
    <w:rsid w:val="00E531C0"/>
    <w:rsid w:val="00E540A9"/>
    <w:rsid w:val="00E65E07"/>
    <w:rsid w:val="00E7052C"/>
    <w:rsid w:val="00E80D1F"/>
    <w:rsid w:val="00E8131F"/>
    <w:rsid w:val="00E96DE5"/>
    <w:rsid w:val="00EA4115"/>
    <w:rsid w:val="00EB7B1B"/>
    <w:rsid w:val="00ED00E4"/>
    <w:rsid w:val="00EE0E02"/>
    <w:rsid w:val="00EF60C2"/>
    <w:rsid w:val="00F0681C"/>
    <w:rsid w:val="00F214C3"/>
    <w:rsid w:val="00F31216"/>
    <w:rsid w:val="00F3270D"/>
    <w:rsid w:val="00F410D0"/>
    <w:rsid w:val="00F41DE9"/>
    <w:rsid w:val="00F55E54"/>
    <w:rsid w:val="00F625A8"/>
    <w:rsid w:val="00F829E2"/>
    <w:rsid w:val="00F95EEF"/>
    <w:rsid w:val="00FA1B03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FFA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2968C09E61764C6E9028C44FD2F703ED">
    <w:name w:val="2968C09E61764C6E9028C44FD2F703ED"/>
    <w:rsid w:val="00B70FF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043609-DCC2-462B-8252-8F507C94A5FF}"/>
</file>

<file path=customXml/itemProps3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1331</TotalTime>
  <Pages>2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Links>
    <vt:vector size="36" baseType="variant">
      <vt:variant>
        <vt:i4>6750327</vt:i4>
      </vt:variant>
      <vt:variant>
        <vt:i4>15</vt:i4>
      </vt:variant>
      <vt:variant>
        <vt:i4>0</vt:i4>
      </vt:variant>
      <vt:variant>
        <vt:i4>5</vt:i4>
      </vt:variant>
      <vt:variant>
        <vt:lpwstr>https://lucid.app/lucidchart/c42f665d-cd7e-4533-804f-83b5594e53d5/edit?page=0_0&amp;invitationId=inv_6d10b901-14ab-4eb9-8e4e-e911a52fd49e</vt:lpwstr>
      </vt:variant>
      <vt:variant>
        <vt:lpwstr/>
      </vt:variant>
      <vt:variant>
        <vt:i4>1507358</vt:i4>
      </vt:variant>
      <vt:variant>
        <vt:i4>12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Project/Workflow Reviews?csf=1&amp;web=1&amp;e=Kln4aQ</vt:lpwstr>
      </vt:variant>
      <vt:variant>
        <vt:lpwstr/>
      </vt:variant>
      <vt:variant>
        <vt:i4>3014735</vt:i4>
      </vt:variant>
      <vt:variant>
        <vt:i4>9</vt:i4>
      </vt:variant>
      <vt:variant>
        <vt:i4>0</vt:i4>
      </vt:variant>
      <vt:variant>
        <vt:i4>5</vt:i4>
      </vt:variant>
      <vt:variant>
        <vt:lpwstr>https://idsabbadox.sharepoint.com/:x:/t/MANA/EQ4t27fDHI9BkyU8zfUthI0BM_TtRzXb4S8dtItGljZ-5Q?CID=740a4f7a-f49b-e349-32a3-9418544ebbd0&amp;e=4%3AlUdD5w&amp;at=9</vt:lpwstr>
      </vt:variant>
      <vt:variant>
        <vt:lpwstr/>
      </vt:variant>
      <vt:variant>
        <vt:i4>3735560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https://idsabbadox.sharepoint.com/:x:/r/teams/MANA/_layouts/15/Doc.aspx?sourcedoc=%7BB7DB2D0E-1CC3-418F-9325-3CCDF52D848D%7D&amp;file=MANA%20Setup%20Workbook.xlsx&amp;action=default&amp;mobileredirect=true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19</cp:revision>
  <cp:lastPrinted>2017-08-16T14:23:00Z</cp:lastPrinted>
  <dcterms:created xsi:type="dcterms:W3CDTF">2025-10-01T12:39:00Z</dcterms:created>
  <dcterms:modified xsi:type="dcterms:W3CDTF">2025-10-08T13:37:00Z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