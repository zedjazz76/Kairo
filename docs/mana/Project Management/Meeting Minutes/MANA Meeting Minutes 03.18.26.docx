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4CAD0" w14:textId="14645802" w:rsidR="002761A5" w:rsidRPr="00AB46CF" w:rsidRDefault="00000000" w:rsidP="00564B88">
      <w:pPr>
        <w:tabs>
          <w:tab w:val="left" w:pos="8726"/>
        </w:tabs>
        <w:jc w:val="center"/>
        <w:rPr>
          <w:rFonts w:cs="Segoe UI"/>
        </w:rPr>
      </w:pPr>
      <w:sdt>
        <w:sdtPr>
          <w:rPr>
            <w:rFonts w:cs="Segoe UI"/>
            <w:sz w:val="32"/>
            <w:szCs w:val="32"/>
          </w:rPr>
          <w:alias w:val="Meeting/Project Name"/>
          <w:tag w:val="Meeting/Project Name"/>
          <w:id w:val="-292057600"/>
          <w:placeholder>
            <w:docPart w:val="FC26F688FA444A67A81D22197F95A2E5"/>
          </w:placeholder>
        </w:sdtPr>
        <w:sdtContent>
          <w:r w:rsidR="00FE3F8A">
            <w:rPr>
              <w:rFonts w:cs="Segoe UI"/>
              <w:sz w:val="32"/>
              <w:szCs w:val="32"/>
            </w:rPr>
            <w:t>MANA</w:t>
          </w:r>
          <w:r w:rsidR="00564B88" w:rsidRPr="42386A45">
            <w:rPr>
              <w:rFonts w:cs="Segoe UI"/>
              <w:sz w:val="32"/>
              <w:szCs w:val="32"/>
            </w:rPr>
            <w:t xml:space="preserve"> /</w:t>
          </w:r>
          <w:r w:rsidR="00BC37A5" w:rsidRPr="42386A45">
            <w:rPr>
              <w:rFonts w:cs="Segoe UI"/>
              <w:sz w:val="32"/>
              <w:szCs w:val="32"/>
            </w:rPr>
            <w:t xml:space="preserve"> </w:t>
          </w:r>
          <w:r w:rsidR="00BE0123" w:rsidRPr="42386A45">
            <w:rPr>
              <w:rFonts w:cs="Segoe UI"/>
              <w:sz w:val="32"/>
              <w:szCs w:val="32"/>
            </w:rPr>
            <w:t xml:space="preserve">AbbaDox </w:t>
          </w:r>
        </w:sdtContent>
      </w:sdt>
    </w:p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1530"/>
        <w:gridCol w:w="3690"/>
        <w:gridCol w:w="2160"/>
        <w:gridCol w:w="3145"/>
      </w:tblGrid>
      <w:tr w:rsidR="00AB46CF" w:rsidRPr="000E5ED0" w14:paraId="1F74F69D" w14:textId="77777777" w:rsidTr="00822D8C">
        <w:tc>
          <w:tcPr>
            <w:tcW w:w="1530" w:type="dxa"/>
            <w:shd w:val="clear" w:color="auto" w:fill="00406C" w:themeFill="accent1" w:themeFillShade="BF"/>
          </w:tcPr>
          <w:p w14:paraId="07458839" w14:textId="77777777" w:rsidR="00AB46CF" w:rsidRPr="00AB46CF" w:rsidRDefault="0041673C" w:rsidP="00E73970">
            <w:pPr>
              <w:spacing w:after="120"/>
              <w:rPr>
                <w:rFonts w:cs="Segoe UI"/>
                <w:color w:val="FFFFFF" w:themeColor="background1"/>
              </w:rPr>
            </w:pPr>
            <w:r>
              <w:rPr>
                <w:rFonts w:cs="Segoe UI"/>
                <w:color w:val="FFFFFF" w:themeColor="background1"/>
              </w:rPr>
              <w:t>Meeting Date:</w:t>
            </w:r>
          </w:p>
        </w:tc>
        <w:tc>
          <w:tcPr>
            <w:tcW w:w="3690" w:type="dxa"/>
          </w:tcPr>
          <w:p w14:paraId="1187B386" w14:textId="06881172" w:rsidR="00AB46CF" w:rsidRPr="000E5ED0" w:rsidRDefault="00000000" w:rsidP="00E64A86">
            <w:pPr>
              <w:rPr>
                <w:rFonts w:cs="Segoe UI"/>
              </w:rPr>
            </w:pPr>
            <w:sdt>
              <w:sdtPr>
                <w:rPr>
                  <w:rFonts w:cs="Segoe UI"/>
                </w:rPr>
                <w:alias w:val="Meeting Date"/>
                <w:tag w:val="Meeting Date"/>
                <w:id w:val="-87164527"/>
                <w:placeholder>
                  <w:docPart w:val="2968C09E61764C6E9028C44FD2F703ED"/>
                </w:placeholder>
                <w:date w:fullDate="2026-03-18T00:00:00Z">
                  <w:dateFormat w:val="dddd, MMMM d, yyyy"/>
                  <w:lid w:val="en-US"/>
                  <w:storeMappedDataAs w:val="dateTime"/>
                  <w:calendar w:val="gregorian"/>
                </w:date>
              </w:sdtPr>
              <w:sdtContent>
                <w:r w:rsidR="00662BC5">
                  <w:rPr>
                    <w:rFonts w:cs="Segoe UI"/>
                  </w:rPr>
                  <w:t>Wednesday, March 18, 2026</w:t>
                </w:r>
              </w:sdtContent>
            </w:sdt>
          </w:p>
        </w:tc>
        <w:tc>
          <w:tcPr>
            <w:tcW w:w="2160" w:type="dxa"/>
            <w:shd w:val="clear" w:color="auto" w:fill="00406C" w:themeFill="accent1" w:themeFillShade="BF"/>
          </w:tcPr>
          <w:p w14:paraId="1DFED3BA" w14:textId="479C37B8" w:rsidR="00AB46CF" w:rsidRPr="00AB46CF" w:rsidRDefault="00121F2C" w:rsidP="00C60D2C">
            <w:pPr>
              <w:rPr>
                <w:rFonts w:cs="Segoe UI"/>
                <w:color w:val="FFFFFF" w:themeColor="background1"/>
              </w:rPr>
            </w:pPr>
            <w:r>
              <w:rPr>
                <w:rFonts w:cs="Segoe UI"/>
                <w:color w:val="FFFFFF" w:themeColor="background1"/>
              </w:rPr>
              <w:t>Meeting Time</w:t>
            </w:r>
          </w:p>
        </w:tc>
        <w:tc>
          <w:tcPr>
            <w:tcW w:w="3145" w:type="dxa"/>
          </w:tcPr>
          <w:p w14:paraId="540D5B50" w14:textId="5DDF6441" w:rsidR="00AB46CF" w:rsidRPr="000E5ED0" w:rsidRDefault="00000000" w:rsidP="003A217E">
            <w:pPr>
              <w:rPr>
                <w:rFonts w:cs="Segoe UI"/>
              </w:rPr>
            </w:pPr>
            <w:sdt>
              <w:sdtPr>
                <w:rPr>
                  <w:rFonts w:cs="Segoe UI"/>
                  <w:b/>
                </w:rPr>
                <w:alias w:val="Time Control (e.g. 2-3PM)"/>
                <w:tag w:val="Time Control (e.g. 2-3PM)"/>
                <w:id w:val="1338270879"/>
                <w:placeholder>
                  <w:docPart w:val="5BD5430F432F4EA9922476EB05D23630"/>
                </w:placeholder>
                <w:text/>
              </w:sdtPr>
              <w:sdtContent>
                <w:r w:rsidR="00A06836">
                  <w:rPr>
                    <w:rFonts w:cs="Segoe UI"/>
                    <w:b/>
                  </w:rPr>
                  <w:t>1</w:t>
                </w:r>
                <w:r w:rsidR="00AD6C1E">
                  <w:rPr>
                    <w:rFonts w:cs="Segoe UI"/>
                    <w:b/>
                  </w:rPr>
                  <w:t>0</w:t>
                </w:r>
                <w:r w:rsidR="00E704F3">
                  <w:rPr>
                    <w:rFonts w:cs="Segoe UI"/>
                    <w:b/>
                  </w:rPr>
                  <w:t xml:space="preserve">:00 </w:t>
                </w:r>
                <w:r w:rsidR="00BE522B">
                  <w:rPr>
                    <w:rFonts w:cs="Segoe UI"/>
                    <w:b/>
                  </w:rPr>
                  <w:t>A</w:t>
                </w:r>
                <w:r w:rsidR="00E704F3">
                  <w:rPr>
                    <w:rFonts w:cs="Segoe UI"/>
                    <w:b/>
                  </w:rPr>
                  <w:t>M EST</w:t>
                </w:r>
              </w:sdtContent>
            </w:sdt>
          </w:p>
        </w:tc>
      </w:tr>
      <w:tr w:rsidR="00AB46CF" w:rsidRPr="000E5ED0" w14:paraId="77F10E53" w14:textId="77777777" w:rsidTr="00822D8C">
        <w:tc>
          <w:tcPr>
            <w:tcW w:w="1530" w:type="dxa"/>
            <w:shd w:val="clear" w:color="auto" w:fill="00406C" w:themeFill="accent1" w:themeFillShade="BF"/>
          </w:tcPr>
          <w:p w14:paraId="6525A3C0" w14:textId="77777777" w:rsidR="00AB46CF" w:rsidRPr="00AB46CF" w:rsidRDefault="00AB46CF" w:rsidP="00E73970">
            <w:pPr>
              <w:spacing w:after="120"/>
              <w:rPr>
                <w:rFonts w:cs="Segoe UI"/>
                <w:color w:val="FFFFFF" w:themeColor="background1"/>
              </w:rPr>
            </w:pPr>
            <w:r w:rsidRPr="00AB46CF">
              <w:rPr>
                <w:rFonts w:cs="Segoe UI"/>
                <w:color w:val="FFFFFF" w:themeColor="background1"/>
              </w:rPr>
              <w:t>Location:</w:t>
            </w:r>
          </w:p>
        </w:tc>
        <w:tc>
          <w:tcPr>
            <w:tcW w:w="8995" w:type="dxa"/>
            <w:gridSpan w:val="3"/>
          </w:tcPr>
          <w:p w14:paraId="74089356" w14:textId="143E4F71" w:rsidR="00810A85" w:rsidRPr="00810A85" w:rsidRDefault="000C7468" w:rsidP="00810A85">
            <w:pPr>
              <w:rPr>
                <w:rFonts w:cs="Segoe UI"/>
                <w:color w:val="252424"/>
                <w:sz w:val="21"/>
                <w:szCs w:val="21"/>
              </w:rPr>
            </w:pPr>
            <w:r>
              <w:t xml:space="preserve">Teams </w:t>
            </w:r>
            <w:r w:rsidR="00810A85">
              <w:rPr>
                <w:rFonts w:cs="Segoe UI"/>
                <w:color w:val="252424"/>
                <w:sz w:val="21"/>
                <w:szCs w:val="21"/>
              </w:rPr>
              <w:t>Meeting</w:t>
            </w:r>
            <w:r w:rsidR="00810A85" w:rsidRPr="00810A85">
              <w:rPr>
                <w:rFonts w:cs="Segoe UI"/>
                <w:color w:val="252424"/>
                <w:sz w:val="21"/>
                <w:szCs w:val="21"/>
              </w:rPr>
              <w:t xml:space="preserve"> </w:t>
            </w:r>
          </w:p>
          <w:p w14:paraId="7007D7DC" w14:textId="03ACEB5A" w:rsidR="00961AE8" w:rsidRPr="00010123" w:rsidRDefault="00961AE8" w:rsidP="00EA562C">
            <w:pPr>
              <w:rPr>
                <w:rFonts w:cs="Segoe UI"/>
                <w:color w:val="242424"/>
              </w:rPr>
            </w:pPr>
          </w:p>
        </w:tc>
      </w:tr>
      <w:tr w:rsidR="00AB46CF" w:rsidRPr="000E5ED0" w14:paraId="6368D815" w14:textId="77777777" w:rsidTr="00822D8C">
        <w:tc>
          <w:tcPr>
            <w:tcW w:w="1530" w:type="dxa"/>
            <w:shd w:val="clear" w:color="auto" w:fill="00406C" w:themeFill="accent1" w:themeFillShade="BF"/>
          </w:tcPr>
          <w:p w14:paraId="75BF8CA5" w14:textId="2E5422FB" w:rsidR="00AB46CF" w:rsidRPr="00AB46CF" w:rsidRDefault="00121F2C" w:rsidP="00E73970">
            <w:pPr>
              <w:spacing w:after="120"/>
              <w:rPr>
                <w:rFonts w:cs="Segoe UI"/>
                <w:color w:val="FFFFFF" w:themeColor="background1"/>
              </w:rPr>
            </w:pPr>
            <w:r>
              <w:rPr>
                <w:rFonts w:cs="Segoe UI"/>
                <w:color w:val="FFFFFF" w:themeColor="background1"/>
              </w:rPr>
              <w:t>Facilitator</w:t>
            </w:r>
          </w:p>
        </w:tc>
        <w:tc>
          <w:tcPr>
            <w:tcW w:w="8995" w:type="dxa"/>
            <w:gridSpan w:val="3"/>
          </w:tcPr>
          <w:p w14:paraId="39DD72E4" w14:textId="77777777" w:rsidR="00E20AE9" w:rsidRPr="00E20AE9" w:rsidRDefault="00E20AE9" w:rsidP="00E20AE9">
            <w:pPr>
              <w:shd w:val="clear" w:color="auto" w:fill="FFFFFF"/>
              <w:spacing w:after="90"/>
              <w:textAlignment w:val="baseline"/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</w:rPr>
            </w:pPr>
            <w:hyperlink r:id="rId11" w:tgtFrame="_blank" w:tooltip="https://teams.microsoft.com/l/meetup-join/19%3ameeting_MTUxMzEzYjMtMTE2Yi00ZWMzLTk2NDAtZjQyMzdhYWZhY2Iz%40thread.v2/0?context=%7b%22Tid%22%3a%2217857e43-5020-4fed-b1b7-e78c63ccc93e%22%2c%22Oid%22%3a%22605f8c34-4b37-486b-b377-e0f451ec8e47%22%7d" w:history="1">
              <w:r w:rsidRPr="00E20AE9">
                <w:rPr>
                  <w:rFonts w:asciiTheme="minorHAnsi" w:eastAsia="Times New Roman" w:hAnsiTheme="minorHAnsi" w:cstheme="minorHAnsi"/>
                  <w:b/>
                  <w:bCs/>
                  <w:color w:val="5B5FC7"/>
                  <w:sz w:val="18"/>
                  <w:szCs w:val="18"/>
                  <w:u w:val="single"/>
                  <w:bdr w:val="none" w:sz="0" w:space="0" w:color="auto" w:frame="1"/>
                </w:rPr>
                <w:t>Join the meeting now</w:t>
              </w:r>
            </w:hyperlink>
          </w:p>
          <w:p w14:paraId="7F8D5603" w14:textId="77777777" w:rsidR="00E20AE9" w:rsidRPr="00E20AE9" w:rsidRDefault="00E20AE9" w:rsidP="00E20AE9">
            <w:pPr>
              <w:shd w:val="clear" w:color="auto" w:fill="FFFFFF"/>
              <w:spacing w:after="90"/>
              <w:textAlignment w:val="baseline"/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</w:rPr>
            </w:pPr>
            <w:r w:rsidRPr="00E20AE9">
              <w:rPr>
                <w:rFonts w:asciiTheme="minorHAnsi" w:eastAsia="Times New Roman" w:hAnsiTheme="minorHAnsi" w:cstheme="minorHAnsi"/>
                <w:color w:val="616161"/>
                <w:sz w:val="18"/>
                <w:szCs w:val="18"/>
                <w:bdr w:val="none" w:sz="0" w:space="0" w:color="auto" w:frame="1"/>
              </w:rPr>
              <w:t>Meeting ID: </w:t>
            </w:r>
            <w:r w:rsidRPr="00E20AE9"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  <w:bdr w:val="none" w:sz="0" w:space="0" w:color="auto" w:frame="1"/>
              </w:rPr>
              <w:t>281 654 499 189</w:t>
            </w:r>
          </w:p>
          <w:p w14:paraId="6C29B257" w14:textId="77777777" w:rsidR="00E20AE9" w:rsidRPr="00E20AE9" w:rsidRDefault="00E20AE9" w:rsidP="00E20AE9">
            <w:pPr>
              <w:shd w:val="clear" w:color="auto" w:fill="FFFFFF"/>
              <w:textAlignment w:val="baseline"/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</w:rPr>
            </w:pPr>
            <w:r w:rsidRPr="00E20AE9">
              <w:rPr>
                <w:rFonts w:asciiTheme="minorHAnsi" w:eastAsia="Times New Roman" w:hAnsiTheme="minorHAnsi" w:cstheme="minorHAnsi"/>
                <w:color w:val="616161"/>
                <w:sz w:val="18"/>
                <w:szCs w:val="18"/>
                <w:bdr w:val="none" w:sz="0" w:space="0" w:color="auto" w:frame="1"/>
              </w:rPr>
              <w:t>Passcode: </w:t>
            </w:r>
            <w:r w:rsidRPr="00E20AE9"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  <w:bdr w:val="none" w:sz="0" w:space="0" w:color="auto" w:frame="1"/>
              </w:rPr>
              <w:t>Hs2Ho7tm</w:t>
            </w:r>
          </w:p>
          <w:p w14:paraId="508397F1" w14:textId="1524A512" w:rsidR="00AB46CF" w:rsidRPr="00E20AE9" w:rsidRDefault="00AB46CF" w:rsidP="00EC0875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</w:tbl>
    <w:p w14:paraId="663CFD20" w14:textId="77777777" w:rsidR="002611B5" w:rsidRDefault="002611B5" w:rsidP="002611B5">
      <w:pPr>
        <w:rPr>
          <w:rFonts w:ascii="Open Sans" w:hAnsi="Open Sans" w:cs="Open Sans"/>
          <w:b/>
          <w:bCs/>
          <w:color w:val="000000"/>
          <w:sz w:val="18"/>
          <w:szCs w:val="18"/>
        </w:rPr>
      </w:pPr>
    </w:p>
    <w:p w14:paraId="48368E2C" w14:textId="6DFC619B" w:rsidR="002761A5" w:rsidRPr="00A06836" w:rsidRDefault="002611B5" w:rsidP="00A06836">
      <w:pPr>
        <w:rPr>
          <w:rFonts w:asciiTheme="minorHAnsi" w:hAnsiTheme="minorHAnsi" w:cstheme="minorHAnsi"/>
          <w:color w:val="000000"/>
        </w:rPr>
      </w:pPr>
      <w:r w:rsidRPr="002611B5">
        <w:rPr>
          <w:rFonts w:asciiTheme="minorHAnsi" w:hAnsiTheme="minorHAnsi" w:cstheme="minorHAnsi"/>
          <w:color w:val="000000"/>
        </w:rPr>
        <w:t>SharePoint Link:</w:t>
      </w:r>
      <w:r w:rsidR="00EA562C" w:rsidRPr="002611B5">
        <w:rPr>
          <w:rFonts w:asciiTheme="minorHAnsi" w:hAnsiTheme="minorHAnsi" w:cstheme="minorHAnsi"/>
        </w:rPr>
        <w:t xml:space="preserve"> </w:t>
      </w:r>
      <w:hyperlink r:id="rId12" w:history="1">
        <w:r w:rsidR="00FE3F8A" w:rsidRPr="007B2DFB">
          <w:rPr>
            <w:rStyle w:val="Hyperlink"/>
            <w:rFonts w:asciiTheme="minorHAnsi" w:hAnsiTheme="minorHAnsi" w:cstheme="minorHAnsi"/>
          </w:rPr>
          <w:t>MANA</w:t>
        </w:r>
        <w:r w:rsidR="00B32E91" w:rsidRPr="007B2DFB">
          <w:rPr>
            <w:rStyle w:val="Hyperlink"/>
            <w:rFonts w:asciiTheme="minorHAnsi" w:hAnsiTheme="minorHAnsi" w:cstheme="minorHAnsi"/>
          </w:rPr>
          <w:t xml:space="preserve"> – AbbaDox Careflow RIS SharePoint</w:t>
        </w:r>
      </w:hyperlink>
      <w:r w:rsidRPr="002611B5">
        <w:rPr>
          <w:rFonts w:asciiTheme="minorHAnsi" w:hAnsiTheme="minorHAnsi" w:cstheme="minorHAnsi"/>
        </w:rPr>
        <w:br/>
      </w:r>
      <w:r w:rsidRPr="002611B5">
        <w:rPr>
          <w:rFonts w:asciiTheme="minorHAnsi" w:hAnsiTheme="minorHAnsi" w:cstheme="minorHAnsi"/>
          <w:color w:val="000000"/>
        </w:rPr>
        <w:t>Account Setup Workbook:</w:t>
      </w:r>
      <w:r w:rsidR="00EA562C" w:rsidRPr="00A06836">
        <w:rPr>
          <w:rFonts w:asciiTheme="minorHAnsi" w:hAnsiTheme="minorHAnsi" w:cstheme="minorHAnsi"/>
          <w:color w:val="000000"/>
        </w:rPr>
        <w:t xml:space="preserve"> </w:t>
      </w:r>
      <w:hyperlink r:id="rId13" w:history="1">
        <w:r w:rsidR="00FE3F8A" w:rsidRPr="009F255C">
          <w:rPr>
            <w:rStyle w:val="Hyperlink"/>
            <w:rFonts w:asciiTheme="minorHAnsi" w:hAnsiTheme="minorHAnsi" w:cstheme="minorHAnsi"/>
          </w:rPr>
          <w:t>MANA</w:t>
        </w:r>
        <w:r w:rsidR="00100EB3" w:rsidRPr="009F255C">
          <w:rPr>
            <w:rStyle w:val="Hyperlink"/>
            <w:rFonts w:asciiTheme="minorHAnsi" w:hAnsiTheme="minorHAnsi" w:cstheme="minorHAnsi"/>
          </w:rPr>
          <w:t xml:space="preserve"> Account Setup Workbook</w:t>
        </w:r>
      </w:hyperlink>
    </w:p>
    <w:tbl>
      <w:tblPr>
        <w:tblStyle w:val="TableGrid"/>
        <w:tblpPr w:leftFromText="180" w:rightFromText="180" w:vertAnchor="text" w:horzAnchor="margin" w:tblpXSpec="center" w:tblpY="330"/>
        <w:tblOverlap w:val="never"/>
        <w:tblW w:w="9231" w:type="dxa"/>
        <w:tblLook w:val="04A0" w:firstRow="1" w:lastRow="0" w:firstColumn="1" w:lastColumn="0" w:noHBand="0" w:noVBand="1"/>
      </w:tblPr>
      <w:tblGrid>
        <w:gridCol w:w="1165"/>
        <w:gridCol w:w="4225"/>
        <w:gridCol w:w="3841"/>
      </w:tblGrid>
      <w:tr w:rsidR="004665FC" w:rsidRPr="008C325C" w14:paraId="0489B2C4" w14:textId="77777777" w:rsidTr="004665FC">
        <w:trPr>
          <w:trHeight w:val="271"/>
        </w:trPr>
        <w:tc>
          <w:tcPr>
            <w:tcW w:w="1165" w:type="dxa"/>
            <w:shd w:val="clear" w:color="auto" w:fill="00406C" w:themeFill="text2" w:themeFillShade="BF"/>
          </w:tcPr>
          <w:p w14:paraId="02674D1F" w14:textId="77777777" w:rsidR="004665FC" w:rsidRPr="008C325C" w:rsidRDefault="004665FC" w:rsidP="004665FC"/>
        </w:tc>
        <w:tc>
          <w:tcPr>
            <w:tcW w:w="4225" w:type="dxa"/>
            <w:shd w:val="clear" w:color="auto" w:fill="00406C" w:themeFill="text2" w:themeFillShade="BF"/>
          </w:tcPr>
          <w:p w14:paraId="500640F4" w14:textId="77777777" w:rsidR="004665FC" w:rsidRPr="008C325C" w:rsidRDefault="004665FC" w:rsidP="004665FC">
            <w:r w:rsidRPr="008C325C">
              <w:t>Attendee</w:t>
            </w:r>
          </w:p>
        </w:tc>
        <w:tc>
          <w:tcPr>
            <w:tcW w:w="3841" w:type="dxa"/>
            <w:shd w:val="clear" w:color="auto" w:fill="00406C" w:themeFill="text2" w:themeFillShade="BF"/>
          </w:tcPr>
          <w:p w14:paraId="1AF6AE4E" w14:textId="77777777" w:rsidR="004665FC" w:rsidRPr="008C325C" w:rsidRDefault="004665FC" w:rsidP="004665FC">
            <w:r>
              <w:t>Party</w:t>
            </w:r>
          </w:p>
        </w:tc>
      </w:tr>
      <w:tr w:rsidR="004665FC" w:rsidRPr="008C325C" w14:paraId="72C5B762" w14:textId="77777777" w:rsidTr="004665FC">
        <w:trPr>
          <w:trHeight w:val="259"/>
        </w:trPr>
        <w:tc>
          <w:tcPr>
            <w:tcW w:w="1165" w:type="dxa"/>
          </w:tcPr>
          <w:p w14:paraId="319BC72C" w14:textId="77777777" w:rsidR="004665FC" w:rsidRDefault="004665FC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40349EC7" w14:textId="49263FFB" w:rsidR="004665FC" w:rsidRDefault="002163F7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Carrie Johnson</w:t>
            </w:r>
          </w:p>
        </w:tc>
        <w:tc>
          <w:tcPr>
            <w:tcW w:w="3841" w:type="dxa"/>
          </w:tcPr>
          <w:p w14:paraId="3DBC102F" w14:textId="3C8A1C74" w:rsidR="004665FC" w:rsidRDefault="00FE3F8A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4665FC" w:rsidRPr="008C325C" w14:paraId="2AC954CE" w14:textId="77777777" w:rsidTr="004665FC">
        <w:trPr>
          <w:trHeight w:val="259"/>
        </w:trPr>
        <w:tc>
          <w:tcPr>
            <w:tcW w:w="1165" w:type="dxa"/>
          </w:tcPr>
          <w:p w14:paraId="2619226A" w14:textId="77777777" w:rsidR="004665FC" w:rsidRDefault="004665FC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2D4A0112" w14:textId="68DBD267" w:rsidR="004665FC" w:rsidRDefault="002163F7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Darron Mitchell</w:t>
            </w:r>
          </w:p>
        </w:tc>
        <w:tc>
          <w:tcPr>
            <w:tcW w:w="3841" w:type="dxa"/>
          </w:tcPr>
          <w:p w14:paraId="0B17CABC" w14:textId="55735533" w:rsidR="004665FC" w:rsidRDefault="00FE3F8A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4665FC" w:rsidRPr="008C325C" w14:paraId="476F5B12" w14:textId="77777777" w:rsidTr="004665FC">
        <w:trPr>
          <w:trHeight w:val="259"/>
        </w:trPr>
        <w:tc>
          <w:tcPr>
            <w:tcW w:w="1165" w:type="dxa"/>
          </w:tcPr>
          <w:p w14:paraId="08C739C2" w14:textId="77777777" w:rsidR="004665FC" w:rsidRDefault="004665FC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5DFF6F90" w14:textId="02D67FD0" w:rsidR="004665FC" w:rsidRDefault="002163F7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Daniel Lad</w:t>
            </w:r>
          </w:p>
        </w:tc>
        <w:tc>
          <w:tcPr>
            <w:tcW w:w="3841" w:type="dxa"/>
          </w:tcPr>
          <w:p w14:paraId="2B67C7F9" w14:textId="2541A2CE" w:rsidR="004665FC" w:rsidRDefault="00FE3F8A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1B2320" w:rsidRPr="008C325C" w14:paraId="6F86D04B" w14:textId="77777777" w:rsidTr="004665FC">
        <w:trPr>
          <w:trHeight w:val="246"/>
        </w:trPr>
        <w:tc>
          <w:tcPr>
            <w:tcW w:w="1165" w:type="dxa"/>
          </w:tcPr>
          <w:p w14:paraId="680790A5" w14:textId="1AB16A60" w:rsidR="001B2320" w:rsidRDefault="001B2320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0545025B" w14:textId="1B2502B9" w:rsidR="001B2320" w:rsidRPr="008C325C" w:rsidRDefault="001B2320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Dawn</w:t>
            </w:r>
          </w:p>
        </w:tc>
        <w:tc>
          <w:tcPr>
            <w:tcW w:w="3841" w:type="dxa"/>
          </w:tcPr>
          <w:p w14:paraId="43780C90" w14:textId="78B175E4" w:rsidR="001B2320" w:rsidRPr="008C325C" w:rsidRDefault="001B2320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4665FC" w:rsidRPr="008C325C" w14:paraId="2A1E32BF" w14:textId="77777777" w:rsidTr="004665FC">
        <w:trPr>
          <w:trHeight w:val="246"/>
        </w:trPr>
        <w:sdt>
          <w:sdtPr>
            <w:rPr>
              <w:sz w:val="20"/>
              <w:szCs w:val="20"/>
            </w:rPr>
            <w:id w:val="40157053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65" w:type="dxa"/>
              </w:tcPr>
              <w:p w14:paraId="1605A38C" w14:textId="77777777" w:rsidR="004665FC" w:rsidRDefault="004665FC" w:rsidP="004665FC">
                <w:pPr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☒</w:t>
                </w:r>
              </w:p>
            </w:tc>
          </w:sdtContent>
        </w:sdt>
        <w:tc>
          <w:tcPr>
            <w:tcW w:w="4225" w:type="dxa"/>
          </w:tcPr>
          <w:p w14:paraId="715FFBD0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Ruben Gonzalez</w:t>
            </w:r>
          </w:p>
        </w:tc>
        <w:tc>
          <w:tcPr>
            <w:tcW w:w="3841" w:type="dxa"/>
          </w:tcPr>
          <w:p w14:paraId="0A4C3F1F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AbbaDox</w:t>
            </w:r>
          </w:p>
        </w:tc>
      </w:tr>
      <w:tr w:rsidR="004665FC" w:rsidRPr="008C325C" w14:paraId="1FC72AB9" w14:textId="77777777" w:rsidTr="004665FC">
        <w:trPr>
          <w:trHeight w:val="246"/>
        </w:trPr>
        <w:sdt>
          <w:sdtPr>
            <w:rPr>
              <w:sz w:val="20"/>
              <w:szCs w:val="20"/>
            </w:rPr>
            <w:id w:val="17563252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65" w:type="dxa"/>
              </w:tcPr>
              <w:p w14:paraId="638DA2D9" w14:textId="7F1BB75A" w:rsidR="004665FC" w:rsidRDefault="002163F7" w:rsidP="004665FC">
                <w:pPr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4225" w:type="dxa"/>
          </w:tcPr>
          <w:p w14:paraId="4BAD5A63" w14:textId="77777777" w:rsidR="004665FC" w:rsidRPr="008C325C" w:rsidRDefault="004665FC" w:rsidP="004665FC">
            <w:pPr>
              <w:tabs>
                <w:tab w:val="left" w:pos="967"/>
              </w:tabs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Andreina Boudle</w:t>
            </w:r>
          </w:p>
        </w:tc>
        <w:tc>
          <w:tcPr>
            <w:tcW w:w="3841" w:type="dxa"/>
          </w:tcPr>
          <w:p w14:paraId="547175F5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AbbaDox</w:t>
            </w:r>
          </w:p>
        </w:tc>
      </w:tr>
      <w:tr w:rsidR="004665FC" w:rsidRPr="008C325C" w14:paraId="299F168D" w14:textId="77777777" w:rsidTr="004665FC">
        <w:trPr>
          <w:trHeight w:val="246"/>
        </w:trPr>
        <w:sdt>
          <w:sdtPr>
            <w:rPr>
              <w:sz w:val="20"/>
              <w:szCs w:val="20"/>
            </w:rPr>
            <w:id w:val="-17657598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65" w:type="dxa"/>
              </w:tcPr>
              <w:p w14:paraId="36BEB235" w14:textId="763C40F8" w:rsidR="004665FC" w:rsidRDefault="002163F7" w:rsidP="004665FC">
                <w:pPr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4225" w:type="dxa"/>
          </w:tcPr>
          <w:p w14:paraId="4CC75B2B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Rafael De Leon</w:t>
            </w:r>
          </w:p>
        </w:tc>
        <w:tc>
          <w:tcPr>
            <w:tcW w:w="3841" w:type="dxa"/>
          </w:tcPr>
          <w:p w14:paraId="17015824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AbbaDox</w:t>
            </w:r>
          </w:p>
        </w:tc>
      </w:tr>
    </w:tbl>
    <w:p w14:paraId="6108EAD5" w14:textId="73CE17E2" w:rsidR="00121F2C" w:rsidRDefault="00121F2C" w:rsidP="005615E0">
      <w:pPr>
        <w:pStyle w:val="NumberedCategories"/>
        <w:numPr>
          <w:ilvl w:val="0"/>
          <w:numId w:val="0"/>
        </w:numPr>
      </w:pPr>
    </w:p>
    <w:p w14:paraId="1D0FCEBE" w14:textId="77777777" w:rsidR="00481069" w:rsidRDefault="00481069" w:rsidP="005615E0">
      <w:pPr>
        <w:pStyle w:val="NumberedCategories"/>
        <w:numPr>
          <w:ilvl w:val="0"/>
          <w:numId w:val="0"/>
        </w:numPr>
      </w:pPr>
    </w:p>
    <w:p w14:paraId="4879E7DD" w14:textId="77777777" w:rsidR="00481069" w:rsidRPr="00481069" w:rsidRDefault="00481069" w:rsidP="00481069"/>
    <w:p w14:paraId="0EFE3DFC" w14:textId="77777777" w:rsidR="00481069" w:rsidRPr="00481069" w:rsidRDefault="00481069" w:rsidP="00481069"/>
    <w:p w14:paraId="73E7EC8A" w14:textId="77777777" w:rsidR="00481069" w:rsidRDefault="00481069" w:rsidP="005615E0">
      <w:pPr>
        <w:pStyle w:val="NumberedCategories"/>
        <w:numPr>
          <w:ilvl w:val="0"/>
          <w:numId w:val="0"/>
        </w:numPr>
      </w:pPr>
    </w:p>
    <w:p w14:paraId="4477200E" w14:textId="236A7115" w:rsidR="00916113" w:rsidRDefault="00481069" w:rsidP="00481069">
      <w:pPr>
        <w:pStyle w:val="NumberedCategories"/>
        <w:numPr>
          <w:ilvl w:val="0"/>
          <w:numId w:val="0"/>
        </w:numPr>
        <w:tabs>
          <w:tab w:val="center" w:pos="689"/>
        </w:tabs>
      </w:pPr>
      <w:r>
        <w:tab/>
      </w:r>
      <w:r>
        <w:br w:type="textWrapping" w:clear="all"/>
      </w:r>
    </w:p>
    <w:p w14:paraId="36362A3E" w14:textId="2CAE3621" w:rsidR="00024C56" w:rsidRPr="00226784" w:rsidRDefault="00B5727E" w:rsidP="00226784">
      <w:pPr>
        <w:pStyle w:val="NumberedCategories"/>
        <w:numPr>
          <w:ilvl w:val="0"/>
          <w:numId w:val="0"/>
        </w:numPr>
        <w:ind w:firstLine="720"/>
        <w:rPr>
          <w:sz w:val="16"/>
          <w:szCs w:val="14"/>
        </w:rPr>
      </w:pPr>
      <w:r>
        <w:rPr>
          <w:b/>
          <w:bCs/>
          <w:sz w:val="16"/>
          <w:szCs w:val="14"/>
        </w:rPr>
        <w:t>7+</w:t>
      </w:r>
      <w:r w:rsidR="000C7468" w:rsidRPr="000C7468">
        <w:rPr>
          <w:b/>
          <w:bCs/>
          <w:sz w:val="16"/>
          <w:szCs w:val="14"/>
        </w:rPr>
        <w:t xml:space="preserve"> Locations, </w:t>
      </w:r>
      <w:r w:rsidR="00121DA1">
        <w:rPr>
          <w:b/>
          <w:bCs/>
          <w:sz w:val="16"/>
          <w:szCs w:val="14"/>
        </w:rPr>
        <w:t>120,000</w:t>
      </w:r>
      <w:r w:rsidR="000C7468" w:rsidRPr="000C7468">
        <w:rPr>
          <w:b/>
          <w:bCs/>
          <w:sz w:val="16"/>
          <w:szCs w:val="14"/>
        </w:rPr>
        <w:t xml:space="preserve"> Annual Studies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10435"/>
      </w:tblGrid>
      <w:tr w:rsidR="00121F2C" w14:paraId="247E93E8" w14:textId="77777777" w:rsidTr="6069F71F">
        <w:tc>
          <w:tcPr>
            <w:tcW w:w="10435" w:type="dxa"/>
            <w:shd w:val="clear" w:color="auto" w:fill="00406C" w:themeFill="accent1" w:themeFillShade="BF"/>
          </w:tcPr>
          <w:p w14:paraId="3AE9556A" w14:textId="713E3D7C" w:rsidR="00121F2C" w:rsidRDefault="00121F2C" w:rsidP="0055561E">
            <w:r>
              <w:t>Meeting Minute</w:t>
            </w:r>
          </w:p>
        </w:tc>
      </w:tr>
      <w:tr w:rsidR="00121F2C" w:rsidRPr="00DF3B84" w14:paraId="28588B3E" w14:textId="77777777" w:rsidTr="005B1181">
        <w:trPr>
          <w:trHeight w:val="6011"/>
        </w:trPr>
        <w:tc>
          <w:tcPr>
            <w:tcW w:w="10435" w:type="dxa"/>
          </w:tcPr>
          <w:p w14:paraId="6B5108A4" w14:textId="51D41E13" w:rsidR="007F3555" w:rsidRPr="007F3555" w:rsidRDefault="007F3555" w:rsidP="007F3555">
            <w:p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</w:p>
          <w:p w14:paraId="35F0FD02" w14:textId="644F3838" w:rsidR="00820B30" w:rsidRPr="004D5EB2" w:rsidRDefault="007A1B36" w:rsidP="004D5EB2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Go Live Date</w:t>
            </w:r>
            <w:r w:rsidR="00D258C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7A6FA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Tentative </w:t>
            </w:r>
            <w:r w:rsidR="00820B3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 w:rsidR="007A6FA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5B272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4/1</w:t>
            </w:r>
            <w:r w:rsidR="004D5EB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4</w:t>
            </w:r>
          </w:p>
          <w:p w14:paraId="727561B6" w14:textId="77777777" w:rsidR="005C23E0" w:rsidRDefault="005C23E0" w:rsidP="005C23E0">
            <w:pPr>
              <w:pStyle w:val="ListParagraph"/>
              <w:numPr>
                <w:ilvl w:val="0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UAT</w:t>
            </w:r>
          </w:p>
          <w:p w14:paraId="1C327409" w14:textId="3C61E66D" w:rsidR="005C23E0" w:rsidRDefault="005C23E0" w:rsidP="005C23E0">
            <w:pPr>
              <w:pStyle w:val="ListParagraph"/>
              <w:numPr>
                <w:ilvl w:val="1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IC</w:t>
            </w:r>
          </w:p>
          <w:p w14:paraId="746CC1FA" w14:textId="3FABE093" w:rsidR="00D57A88" w:rsidRDefault="005C20E2" w:rsidP="00AB71A9">
            <w:pPr>
              <w:pStyle w:val="ListParagraph"/>
              <w:numPr>
                <w:ilvl w:val="2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2/1</w:t>
            </w:r>
            <w:r w:rsidR="008742F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8 Update to worklist required per conversation on 2/12</w:t>
            </w:r>
          </w:p>
          <w:p w14:paraId="23CA8D62" w14:textId="447735B2" w:rsidR="005C23E0" w:rsidRDefault="005C23E0" w:rsidP="005C23E0">
            <w:pPr>
              <w:pStyle w:val="ListParagraph"/>
              <w:numPr>
                <w:ilvl w:val="1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BC </w:t>
            </w:r>
          </w:p>
          <w:p w14:paraId="6A5B737C" w14:textId="7E0F8343" w:rsidR="00E00527" w:rsidRDefault="00E00527" w:rsidP="005C20E2">
            <w:pPr>
              <w:pStyle w:val="ListParagraph"/>
              <w:numPr>
                <w:ilvl w:val="2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1/28 Carrie to confirm with Kim sign-off on </w:t>
            </w:r>
            <w:r w:rsidR="005C20E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Billing Workflow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, MANA </w:t>
            </w:r>
            <w:r w:rsidR="001C3C1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B921F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In Progress</w:t>
            </w:r>
          </w:p>
          <w:p w14:paraId="45D2EA2B" w14:textId="09AAFEEB" w:rsidR="005B6110" w:rsidRDefault="00FB1EB0" w:rsidP="005B6110">
            <w:pPr>
              <w:pStyle w:val="ListParagraph"/>
              <w:numPr>
                <w:ilvl w:val="2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2/18 Carrie planning to show full workflow to </w:t>
            </w:r>
            <w:r w:rsidR="002E6AE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Kim before </w:t>
            </w:r>
            <w:proofErr w:type="gramStart"/>
            <w:r w:rsidR="002E6AE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sign</w:t>
            </w:r>
            <w:proofErr w:type="gramEnd"/>
            <w:r w:rsidR="002E6AE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off.</w:t>
            </w:r>
          </w:p>
          <w:p w14:paraId="2A9981A0" w14:textId="41E5D6F3" w:rsidR="003A15B4" w:rsidRDefault="003A15B4" w:rsidP="003A15B4">
            <w:pPr>
              <w:pStyle w:val="ListParagraph"/>
              <w:numPr>
                <w:ilvl w:val="0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Training</w:t>
            </w:r>
            <w:r w:rsidR="0032500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-</w:t>
            </w:r>
            <w:r w:rsidR="00B42D1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D87C0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4/6</w:t>
            </w:r>
          </w:p>
          <w:p w14:paraId="366617C7" w14:textId="199ABBE0" w:rsidR="00721DE9" w:rsidRPr="00E00527" w:rsidRDefault="005537E5" w:rsidP="003A15B4">
            <w:pPr>
              <w:pStyle w:val="ListParagraph"/>
              <w:numPr>
                <w:ilvl w:val="1"/>
                <w:numId w:val="35"/>
              </w:numPr>
              <w:spacing w:after="160" w:line="259" w:lineRule="auto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3/11 Discuss training plan with Tyler on 3/1</w:t>
            </w:r>
            <w:r w:rsidR="00DC63E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8</w:t>
            </w:r>
            <w:r w:rsidR="00DE3B5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- Completed</w:t>
            </w:r>
          </w:p>
          <w:p w14:paraId="3E68FD04" w14:textId="7B0FBB7C" w:rsidR="00CD19BB" w:rsidRDefault="00A85C5A" w:rsidP="008B272B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hyperlink r:id="rId14" w:history="1">
              <w:r w:rsidRPr="00672368">
                <w:rPr>
                  <w:rStyle w:val="Hyperlink"/>
                  <w:rFonts w:ascii="Calibri" w:eastAsia="Times New Roman" w:hAnsi="Calibri" w:cs="Calibri"/>
                  <w:sz w:val="18"/>
                  <w:szCs w:val="18"/>
                </w:rPr>
                <w:t>Interfaces</w:t>
              </w:r>
            </w:hyperlink>
            <w:r w:rsidR="00BC49E5">
              <w:t xml:space="preserve"> </w:t>
            </w:r>
            <w:r w:rsidR="00395516" w:rsidRPr="0039551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Feature-707</w:t>
            </w:r>
          </w:p>
          <w:p w14:paraId="529E6EC4" w14:textId="72682F86" w:rsidR="00354434" w:rsidRPr="00E84787" w:rsidRDefault="00354434" w:rsidP="0035443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  <w:lang w:val="fr-FR"/>
              </w:rPr>
            </w:pPr>
            <w:r w:rsidRPr="00E84787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  <w:lang w:val="fr-FR"/>
              </w:rPr>
              <w:t>Merge PACS.</w:t>
            </w:r>
            <w:r w:rsidRPr="00E8478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 xml:space="preserve"> </w:t>
            </w:r>
            <w:proofErr w:type="gramStart"/>
            <w:r w:rsidRPr="00E8478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Scope:</w:t>
            </w:r>
            <w:proofErr w:type="gramEnd"/>
            <w:r w:rsidRPr="00E8478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 xml:space="preserve"> </w:t>
            </w:r>
            <w:r w:rsidR="00D75C49" w:rsidRPr="00E8478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Uni</w:t>
            </w:r>
            <w:r w:rsidRPr="00E8478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 xml:space="preserve">. </w:t>
            </w:r>
            <w:proofErr w:type="gramStart"/>
            <w:r w:rsidR="00D75C49" w:rsidRPr="00E8478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ORM,ADT</w:t>
            </w:r>
            <w:proofErr w:type="gramEnd"/>
            <w:r w:rsidR="00D75C49" w:rsidRPr="00E8478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,ORU</w:t>
            </w:r>
            <w:r w:rsidR="00C1399F" w:rsidRPr="00E8478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 xml:space="preserve"> </w:t>
            </w:r>
            <w:r w:rsidR="00B64E3B" w:rsidRPr="00E8478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100</w:t>
            </w:r>
            <w:r w:rsidR="00B331D3" w:rsidRPr="00E8478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fr-FR"/>
              </w:rPr>
              <w:t>%</w:t>
            </w:r>
          </w:p>
          <w:p w14:paraId="6A44680B" w14:textId="7903E08F" w:rsidR="009A2924" w:rsidRDefault="00354434" w:rsidP="005C20E2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FD057E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PowerScribe</w:t>
            </w:r>
            <w:r w:rsidR="00D75C49"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. Scope</w:t>
            </w:r>
            <w:r w:rsidR="009A0DC4"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: Bid. </w:t>
            </w:r>
            <w:proofErr w:type="gramStart"/>
            <w:r w:rsidR="009A0DC4"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ORM,ADT</w:t>
            </w:r>
            <w:proofErr w:type="gramEnd"/>
            <w:r w:rsidR="009A0DC4"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/ORU</w:t>
            </w:r>
            <w:r w:rsidR="00E26763"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CA3833"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- </w:t>
            </w:r>
            <w:r w:rsidR="00CA3833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Thursday at </w:t>
            </w:r>
            <w:r w:rsidR="000E0E4D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12</w:t>
            </w:r>
            <w:r w:rsidR="00CA3833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.00 PM EST</w:t>
            </w:r>
            <w:r w:rsidR="00B331D3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 </w:t>
            </w:r>
            <w:r w:rsidR="00CC3A7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100%</w:t>
            </w:r>
          </w:p>
          <w:p w14:paraId="5E3A7910" w14:textId="1563C1D4" w:rsidR="00194E1D" w:rsidRPr="00194E1D" w:rsidRDefault="00194E1D" w:rsidP="00194E1D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194E1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3/18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BA35B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FF Results not </w:t>
            </w:r>
            <w:proofErr w:type="gramStart"/>
            <w:r w:rsidR="00BA35B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processing</w:t>
            </w:r>
            <w:proofErr w:type="gramEnd"/>
            <w:r w:rsidR="00BA35B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in AbbaDox if appt. is not in </w:t>
            </w:r>
            <w:proofErr w:type="spellStart"/>
            <w:r w:rsidR="00BA35B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TechComplete</w:t>
            </w:r>
            <w:proofErr w:type="spellEnd"/>
            <w:r w:rsidR="00BA35B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status, AbbaDox - New</w:t>
            </w:r>
          </w:p>
          <w:p w14:paraId="5F45FB33" w14:textId="77777777" w:rsidR="00010AFD" w:rsidRPr="00213028" w:rsidRDefault="00010AFD" w:rsidP="00010AFD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FD057E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MagView.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Scope: Bid. </w:t>
            </w:r>
            <w:proofErr w:type="gramStart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ORM,ADT</w:t>
            </w:r>
            <w:proofErr w:type="gramEnd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/ORU</w:t>
            </w:r>
            <w:r w:rsidRPr="009644B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Tuesdays at 12.00 PM EST</w:t>
            </w:r>
            <w:r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 </w:t>
            </w:r>
            <w:r w:rsidRPr="00B1663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90</w:t>
            </w:r>
            <w:r w:rsidRPr="00C06B1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%</w:t>
            </w:r>
          </w:p>
          <w:p w14:paraId="62548382" w14:textId="2B3F08B0" w:rsidR="00010AFD" w:rsidRPr="00010AFD" w:rsidRDefault="00010AFD" w:rsidP="00010AFD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2/11 Interface testing with all procedures, MANA – In Progress</w:t>
            </w:r>
          </w:p>
          <w:p w14:paraId="28A19E7C" w14:textId="41B03ABF" w:rsidR="00426923" w:rsidRPr="000C419D" w:rsidRDefault="00354434" w:rsidP="000C419D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proofErr w:type="spellStart"/>
            <w:r w:rsidRPr="00E01BCB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eCW</w:t>
            </w:r>
            <w:proofErr w:type="spellEnd"/>
            <w:r w:rsidR="009A0DC4" w:rsidRPr="00E01BCB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.</w:t>
            </w:r>
            <w:r w:rsidR="009A0DC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Scope: </w:t>
            </w:r>
            <w:r w:rsidR="00D7265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Bid. </w:t>
            </w:r>
            <w:proofErr w:type="gramStart"/>
            <w:r w:rsidR="00D7265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ORU,ADT</w:t>
            </w:r>
            <w:proofErr w:type="gramEnd"/>
            <w:r w:rsidR="00D7265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,</w:t>
            </w:r>
            <w:proofErr w:type="gramStart"/>
            <w:r w:rsidR="00D7265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DFT</w:t>
            </w:r>
            <w:r w:rsidR="00B3396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,SIU</w:t>
            </w:r>
            <w:proofErr w:type="gramEnd"/>
            <w:r w:rsidR="00D7265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/</w:t>
            </w:r>
            <w:r w:rsidR="00A50DF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ORM, </w:t>
            </w:r>
            <w:r w:rsidR="00D7265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ADT</w:t>
            </w:r>
            <w:r w:rsidR="00E90CB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(Steven Domingue</w:t>
            </w:r>
            <w:r w:rsidR="00A1614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z</w:t>
            </w:r>
            <w:r w:rsidR="00E90CB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)</w:t>
            </w:r>
            <w:r w:rsidR="0075505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AE1E55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Thursday </w:t>
            </w:r>
            <w:r w:rsidR="00E26763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at </w:t>
            </w:r>
            <w:r w:rsidR="00AE1E55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2</w:t>
            </w:r>
            <w:r w:rsidR="00E26763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.00 PM EST</w:t>
            </w:r>
            <w:r w:rsidR="009005C1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 </w:t>
            </w:r>
            <w:r w:rsidR="00A4099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70</w:t>
            </w:r>
            <w:r w:rsidR="009005C1" w:rsidRPr="009005C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%</w:t>
            </w:r>
          </w:p>
          <w:p w14:paraId="6F9EBE57" w14:textId="283DF9D1" w:rsidR="00B160D5" w:rsidRDefault="00B160D5" w:rsidP="000C419D">
            <w:pPr>
              <w:pStyle w:val="ListParagraph"/>
              <w:numPr>
                <w:ilvl w:val="2"/>
                <w:numId w:val="35"/>
              </w:numPr>
              <w:rPr>
                <w:rFonts w:ascii="Calibri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2/11 </w:t>
            </w:r>
            <w:r w:rsidR="000C419D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Note: </w:t>
            </w:r>
            <w:r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The last compendium provided is still good for </w:t>
            </w:r>
            <w:proofErr w:type="spellStart"/>
            <w:r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eCW</w:t>
            </w:r>
            <w:proofErr w:type="spellEnd"/>
            <w:r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, AbbaDox </w:t>
            </w:r>
            <w:r w:rsidR="004A5869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has not created more procedures relevant to </w:t>
            </w:r>
            <w:proofErr w:type="spellStart"/>
            <w:r w:rsidR="004A5869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eCW</w:t>
            </w:r>
            <w:proofErr w:type="spellEnd"/>
            <w:r w:rsidR="00BE69B8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, to be done closer to go live</w:t>
            </w:r>
            <w:r w:rsidR="004A5869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, AbbaDox - New</w:t>
            </w:r>
          </w:p>
          <w:p w14:paraId="105CFF14" w14:textId="4F0E334E" w:rsidR="00A42EA2" w:rsidRDefault="006431C5" w:rsidP="00882B67">
            <w:pPr>
              <w:pStyle w:val="ListParagraph"/>
              <w:numPr>
                <w:ilvl w:val="2"/>
                <w:numId w:val="35"/>
              </w:numPr>
              <w:rPr>
                <w:rFonts w:ascii="Calibri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3/18</w:t>
            </w:r>
            <w:r w:rsidR="00A42EA2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AB37B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Action: </w:t>
            </w:r>
            <w:r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Test that AbbaDox does not s</w:t>
            </w:r>
            <w:r w:rsidR="00A42EA2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end OB SIU when order is created under </w:t>
            </w:r>
            <w:r w:rsidR="00897BD8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a foreign film location</w:t>
            </w:r>
            <w:r w:rsidR="006E2935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, </w:t>
            </w:r>
            <w:r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MANA</w:t>
            </w:r>
            <w:r w:rsidR="006E2935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 – </w:t>
            </w:r>
            <w:r w:rsidR="00C6403C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In Progress</w:t>
            </w:r>
          </w:p>
          <w:p w14:paraId="04DF799D" w14:textId="32E5B2E1" w:rsidR="006E2935" w:rsidRDefault="006E2935" w:rsidP="00882B67">
            <w:pPr>
              <w:pStyle w:val="ListParagraph"/>
              <w:numPr>
                <w:ilvl w:val="2"/>
                <w:numId w:val="35"/>
              </w:numPr>
              <w:rPr>
                <w:rFonts w:ascii="Calibri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2</w:t>
            </w:r>
            <w:r w:rsidR="00AB37B7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/</w:t>
            </w:r>
            <w:r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4 </w:t>
            </w:r>
            <w:r w:rsidR="00AB37B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Action: </w:t>
            </w:r>
            <w:r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AbbaDox to account </w:t>
            </w:r>
            <w:r w:rsidR="006F7F5A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for Referring Practice NPI in OBR in ORU</w:t>
            </w:r>
            <w:r w:rsidR="00853C62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 and DFT</w:t>
            </w:r>
            <w:r w:rsidR="00E20846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, Steven – </w:t>
            </w:r>
            <w:r w:rsidR="00853C62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In Progress</w:t>
            </w:r>
          </w:p>
          <w:p w14:paraId="5B10F5B0" w14:textId="5CC19F0B" w:rsidR="00B5313E" w:rsidRDefault="00A30123" w:rsidP="00882B67">
            <w:pPr>
              <w:pStyle w:val="ListParagraph"/>
              <w:numPr>
                <w:ilvl w:val="2"/>
                <w:numId w:val="35"/>
              </w:numPr>
              <w:rPr>
                <w:rFonts w:ascii="Calibri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2/18</w:t>
            </w:r>
            <w:r w:rsidR="007D43FE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107108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IB ORM/ADT and OB SIU </w:t>
            </w:r>
            <w:proofErr w:type="gramStart"/>
            <w:r w:rsidR="00107108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is</w:t>
            </w:r>
            <w:proofErr w:type="gramEnd"/>
            <w:r w:rsidR="00107108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 in place so MANA can begin testing this setup</w:t>
            </w:r>
            <w:r w:rsidR="00B5313E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, MANA </w:t>
            </w:r>
            <w:r w:rsidR="008065D2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–</w:t>
            </w:r>
            <w:r w:rsidR="00B5313E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8065D2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In Progress</w:t>
            </w:r>
          </w:p>
          <w:p w14:paraId="2E9C043D" w14:textId="0C6721E4" w:rsidR="00EE25D0" w:rsidRPr="00882B67" w:rsidRDefault="00EE25D0" w:rsidP="00882B67">
            <w:pPr>
              <w:pStyle w:val="ListParagraph"/>
              <w:numPr>
                <w:ilvl w:val="2"/>
                <w:numId w:val="35"/>
              </w:numPr>
              <w:rPr>
                <w:rFonts w:ascii="Calibri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3/18 External resource mapping, AbbaDox - Completed</w:t>
            </w:r>
          </w:p>
          <w:p w14:paraId="2E165B63" w14:textId="7966499E" w:rsidR="00924864" w:rsidRDefault="00354434" w:rsidP="00C4014D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proofErr w:type="spellStart"/>
            <w:r w:rsidRPr="00853D3B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Outreads</w:t>
            </w:r>
            <w:proofErr w:type="spellEnd"/>
            <w:r w:rsidR="00132EA8" w:rsidRPr="00853D3B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 Flatiron/</w:t>
            </w:r>
            <w:proofErr w:type="spellStart"/>
            <w:r w:rsidR="00132EA8" w:rsidRPr="00853D3B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Onc</w:t>
            </w:r>
            <w:r w:rsidR="007B114F" w:rsidRPr="00853D3B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oEMR</w:t>
            </w:r>
            <w:proofErr w:type="spellEnd"/>
            <w:r w:rsidR="007B114F" w:rsidRPr="007B114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HOG</w:t>
            </w:r>
            <w:r w:rsidR="009005C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056B1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20%</w:t>
            </w:r>
          </w:p>
          <w:p w14:paraId="4587751F" w14:textId="749A4096" w:rsidR="00A01CD1" w:rsidRPr="00A01CD1" w:rsidRDefault="00A01CD1" w:rsidP="00A01CD1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01CD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3/18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8B381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AbbaDox dropping messages in the </w:t>
            </w:r>
            <w:proofErr w:type="spellStart"/>
            <w:r w:rsidR="008B381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sFTP</w:t>
            </w:r>
            <w:proofErr w:type="spellEnd"/>
            <w:r w:rsidR="008B381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, AbbaDox – In Progress</w:t>
            </w:r>
          </w:p>
          <w:p w14:paraId="36B72BEE" w14:textId="56D74BA0" w:rsidR="00DC37C6" w:rsidRPr="00056B10" w:rsidRDefault="000F3593" w:rsidP="00056B10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</w:pPr>
            <w:r w:rsidRPr="00853D3B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Hologic</w:t>
            </w:r>
            <w:r w:rsidR="00056B10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 </w:t>
            </w:r>
            <w:r w:rsidR="00F01634" w:rsidRPr="00F0163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85%</w:t>
            </w:r>
          </w:p>
          <w:p w14:paraId="622A8F4C" w14:textId="7BA30AF8" w:rsidR="00992AF5" w:rsidRPr="006C1037" w:rsidRDefault="00992AF5" w:rsidP="000F3593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3/</w:t>
            </w:r>
            <w:r w:rsidR="0001769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</w:t>
            </w:r>
            <w:r w:rsidR="001C59C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8</w:t>
            </w:r>
            <w:r w:rsidR="00056B1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Hologic interface appears to be enabled, testing is ongoing, MANA – In Progress</w:t>
            </w:r>
          </w:p>
          <w:p w14:paraId="4EFD6E30" w14:textId="77777777" w:rsidR="00613F11" w:rsidRPr="00C0098F" w:rsidRDefault="00613F11" w:rsidP="00613F11">
            <w:pPr>
              <w:pStyle w:val="ListParagraph"/>
              <w:ind w:left="2160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</w:p>
          <w:p w14:paraId="6399A112" w14:textId="0A18BD9A" w:rsidR="00223AA6" w:rsidRPr="00E57E4B" w:rsidRDefault="001B2F28" w:rsidP="005B02F6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u w:val="single"/>
              </w:rPr>
            </w:pPr>
            <w:r w:rsidRPr="00E57E4B">
              <w:rPr>
                <w:rFonts w:ascii="Calibri" w:eastAsia="Times New Roman" w:hAnsi="Calibri" w:cs="Calibri"/>
                <w:sz w:val="18"/>
                <w:szCs w:val="18"/>
                <w:u w:val="single"/>
              </w:rPr>
              <w:t>Data Migration</w:t>
            </w:r>
            <w:r w:rsidR="000B2D40" w:rsidRPr="00E57E4B">
              <w:rPr>
                <w:rFonts w:ascii="Calibri" w:eastAsia="Times New Roman" w:hAnsi="Calibri" w:cs="Calibri"/>
                <w:sz w:val="18"/>
                <w:szCs w:val="18"/>
                <w:u w:val="single"/>
              </w:rPr>
              <w:t xml:space="preserve"> DS-696</w:t>
            </w:r>
          </w:p>
          <w:p w14:paraId="5700F576" w14:textId="526D77A8" w:rsidR="00001E44" w:rsidRDefault="00001E44" w:rsidP="007A4870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2/11 MANA assisting on Merging patient</w:t>
            </w:r>
            <w:r w:rsidR="007A487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s, MANA – </w:t>
            </w:r>
            <w:r w:rsidR="003772A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Completed</w:t>
            </w:r>
          </w:p>
          <w:p w14:paraId="71BD5DCF" w14:textId="77777777" w:rsidR="002A2280" w:rsidRPr="002A2280" w:rsidRDefault="002A2280" w:rsidP="002A2280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2A2280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3/4 Note:</w:t>
            </w:r>
            <w:r w:rsidRPr="002A228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proofErr w:type="spellStart"/>
            <w:r w:rsidRPr="002A228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eCW</w:t>
            </w:r>
            <w:proofErr w:type="spellEnd"/>
            <w:r w:rsidRPr="002A228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patients in Merge that require merging. MANA will not merge in </w:t>
            </w:r>
            <w:proofErr w:type="spellStart"/>
            <w:r w:rsidRPr="002A228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eCW</w:t>
            </w:r>
            <w:proofErr w:type="spellEnd"/>
            <w:r w:rsidRPr="002A228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, but rather in AbbaDox. In the meantime, MANA will keep list of patients that require merging and </w:t>
            </w:r>
            <w:proofErr w:type="gramStart"/>
            <w:r w:rsidRPr="002A228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provide to</w:t>
            </w:r>
            <w:proofErr w:type="gramEnd"/>
            <w:r w:rsidRPr="002A228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AbbaDox prior to go live.</w:t>
            </w:r>
          </w:p>
          <w:p w14:paraId="6536C8D7" w14:textId="626E2526" w:rsidR="007A4870" w:rsidRPr="002A2280" w:rsidRDefault="007A4870" w:rsidP="007A4870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2A228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2/11 Report migration</w:t>
            </w:r>
            <w:r w:rsidR="00491228" w:rsidRPr="002A228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is on</w:t>
            </w:r>
            <w:r w:rsidR="00DB5CE9" w:rsidRPr="002A228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-</w:t>
            </w:r>
            <w:r w:rsidR="00491228" w:rsidRPr="002A228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going</w:t>
            </w:r>
            <w:r w:rsidRPr="002A228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, AbbaDox </w:t>
            </w:r>
            <w:r w:rsidR="00B95DEA" w:rsidRPr="002A228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 w:rsidRPr="002A228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B95DEA" w:rsidRPr="002A228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In Progress</w:t>
            </w:r>
          </w:p>
          <w:p w14:paraId="6D41E382" w14:textId="6E42742C" w:rsidR="00801DD6" w:rsidRPr="00801DD6" w:rsidRDefault="00757ABE" w:rsidP="00043546">
            <w:pPr>
              <w:pStyle w:val="ListParagraph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u w:val="single"/>
              </w:rPr>
            </w:pPr>
            <w:r w:rsidRPr="00E57E4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u w:val="single"/>
              </w:rPr>
              <w:t>Account Configurations</w:t>
            </w:r>
            <w:r w:rsidR="00AA2EB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u w:val="single"/>
              </w:rPr>
              <w:t xml:space="preserve"> </w:t>
            </w:r>
          </w:p>
          <w:p w14:paraId="7D2F30FD" w14:textId="6E990928" w:rsidR="006A5F45" w:rsidRDefault="006A5F45" w:rsidP="00B26EB6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1/28 IC will adopt </w:t>
            </w:r>
            <w:proofErr w:type="gramStart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propose</w:t>
            </w:r>
            <w:proofErr w:type="gramEnd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workflow </w:t>
            </w:r>
            <w:r w:rsidR="0004354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of Foreign films 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via scheduling wizard</w:t>
            </w:r>
          </w:p>
          <w:p w14:paraId="1ED540B3" w14:textId="6474E28E" w:rsidR="00CC5E27" w:rsidRPr="00CC5E27" w:rsidRDefault="003D6487" w:rsidP="002309DA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3/4</w:t>
            </w:r>
            <w:r w:rsidR="002309D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hyperlink r:id="rId15" w:history="1">
              <w:r w:rsidR="00CC5E27" w:rsidRPr="00CC5E27">
                <w:rPr>
                  <w:rStyle w:val="Hyperlink"/>
                  <w:rFonts w:ascii="Calibri" w:eastAsia="Times New Roman" w:hAnsi="Calibri" w:cs="Calibri"/>
                  <w:sz w:val="18"/>
                  <w:szCs w:val="18"/>
                </w:rPr>
                <w:t>MANA - IC Rules updates.xlsx</w:t>
              </w:r>
            </w:hyperlink>
            <w:r w:rsidR="002309DA" w:rsidRPr="004011F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, </w:t>
            </w:r>
            <w:r w:rsidRPr="004011F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AbbaDox </w:t>
            </w:r>
            <w:r w:rsidR="00862C5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 w:rsidRPr="004011F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862C5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In progress</w:t>
            </w:r>
          </w:p>
          <w:p w14:paraId="65692DC0" w14:textId="750F6FEB" w:rsidR="00BF6BA8" w:rsidRDefault="006A5F45" w:rsidP="0051125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1/28 Bug tickets reported by BC are being prioritized this week. </w:t>
            </w:r>
          </w:p>
          <w:p w14:paraId="554215E1" w14:textId="329C0548" w:rsidR="00106588" w:rsidRDefault="00106588" w:rsidP="00106588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hyperlink r:id="rId16" w:history="1">
              <w:r w:rsidRPr="00507505">
                <w:rPr>
                  <w:rStyle w:val="Hyperlink"/>
                  <w:rFonts w:ascii="Calibri" w:eastAsia="Times New Roman" w:hAnsi="Calibri" w:cs="Calibri"/>
                  <w:sz w:val="18"/>
                  <w:szCs w:val="18"/>
                </w:rPr>
                <w:t>Combo Code Bug</w:t>
              </w:r>
            </w:hyperlink>
          </w:p>
          <w:p w14:paraId="48EBD577" w14:textId="4D2B21F3" w:rsidR="00106588" w:rsidRPr="00043546" w:rsidRDefault="00507505" w:rsidP="00657B7C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hyperlink r:id="rId17" w:history="1">
              <w:r w:rsidRPr="00657B7C">
                <w:rPr>
                  <w:rStyle w:val="Hyperlink"/>
                  <w:rFonts w:ascii="Calibri" w:eastAsia="Times New Roman" w:hAnsi="Calibri" w:cs="Calibri"/>
                  <w:sz w:val="18"/>
                  <w:szCs w:val="18"/>
                </w:rPr>
                <w:t>Change</w:t>
              </w:r>
              <w:r w:rsidR="00657B7C" w:rsidRPr="00657B7C">
                <w:rPr>
                  <w:rStyle w:val="Hyperlink"/>
                  <w:rFonts w:ascii="Calibri" w:eastAsia="Times New Roman" w:hAnsi="Calibri" w:cs="Calibri"/>
                  <w:sz w:val="18"/>
                  <w:szCs w:val="18"/>
                </w:rPr>
                <w:t xml:space="preserve"> of Complex Procedure Bug</w:t>
              </w:r>
            </w:hyperlink>
          </w:p>
          <w:p w14:paraId="0B9D4D97" w14:textId="6CD5F7F8" w:rsidR="00043546" w:rsidRDefault="00043546" w:rsidP="00657B7C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04354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2/11 Tickets revised with MANA and sent back to dev.</w:t>
            </w:r>
          </w:p>
          <w:p w14:paraId="325BABBD" w14:textId="7556B011" w:rsidR="00076D8A" w:rsidRDefault="00076D8A" w:rsidP="00076D8A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2/4 </w:t>
            </w:r>
            <w:r w:rsidR="00B6202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Request to </w:t>
            </w:r>
            <w:r w:rsidR="0000460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use “New” Status when appointment is Rescheduled, </w:t>
            </w:r>
            <w:r w:rsidR="00990BE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AbbaDox </w:t>
            </w:r>
            <w:r w:rsidR="005B611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 w:rsidR="00990BE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B131D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In Progress</w:t>
            </w:r>
          </w:p>
          <w:p w14:paraId="37AF8B60" w14:textId="097467C3" w:rsidR="0048382E" w:rsidRDefault="0048382E" w:rsidP="0048382E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3/18 Ticket requirement, AbbaDox - New</w:t>
            </w:r>
          </w:p>
          <w:p w14:paraId="0F48264D" w14:textId="5F302681" w:rsidR="00A56EB6" w:rsidRDefault="00A56EB6" w:rsidP="00106588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56EB6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Enhancement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:</w:t>
            </w:r>
          </w:p>
          <w:p w14:paraId="1B55E002" w14:textId="3ED9EAE0" w:rsidR="00CC3A79" w:rsidRPr="00FF26E7" w:rsidRDefault="00CC3A79" w:rsidP="00FF26E7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11/26 </w:t>
            </w:r>
            <w:hyperlink r:id="rId18" w:history="1">
              <w:r w:rsidR="00FF26E7" w:rsidRPr="00E24A1B">
                <w:rPr>
                  <w:rStyle w:val="Hyperlink"/>
                  <w:rFonts w:ascii="Calibri" w:eastAsia="Times New Roman" w:hAnsi="Calibri" w:cs="Calibri"/>
                  <w:b/>
                  <w:bCs/>
                  <w:sz w:val="18"/>
                  <w:szCs w:val="18"/>
                </w:rPr>
                <w:t>Recurrent Block Slots</w:t>
              </w:r>
            </w:hyperlink>
          </w:p>
          <w:p w14:paraId="7A1FEDC7" w14:textId="3EB14C18" w:rsidR="00A56EB6" w:rsidRDefault="00A56EB6" w:rsidP="00A56EB6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12/1 </w:t>
            </w:r>
            <w:r w:rsidR="00E24A1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equest to not have all locations selected when scheduling by default, AbbaDox – New</w:t>
            </w:r>
          </w:p>
          <w:p w14:paraId="4F982A04" w14:textId="7548587C" w:rsidR="00700640" w:rsidRPr="00A56EB6" w:rsidRDefault="00700640" w:rsidP="00A56EB6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3/18 Payer and Assignment </w:t>
            </w:r>
            <w:r w:rsidR="00294F1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by Region, AbbaDox - New</w:t>
            </w:r>
          </w:p>
          <w:p w14:paraId="4D9F41B6" w14:textId="25F56062" w:rsidR="00685EB3" w:rsidRDefault="00685EB3" w:rsidP="00A85C5A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Analytics</w:t>
            </w:r>
          </w:p>
          <w:p w14:paraId="55EC6371" w14:textId="330052FE" w:rsidR="00FB450E" w:rsidRDefault="00D8139B" w:rsidP="009B6FE8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D8139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Setup Automated Monthly Reports - RAD Total, Coder Reports, and Karas Location Procedure Counts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- </w:t>
            </w:r>
            <w:r w:rsidR="00551D8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AN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-1977</w:t>
            </w:r>
          </w:p>
          <w:p w14:paraId="7FB1F516" w14:textId="391E3F1E" w:rsidR="00380053" w:rsidRDefault="00380053" w:rsidP="00380053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38005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Procedure Summary Report 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- </w:t>
            </w:r>
            <w:r w:rsidRPr="0038005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AN-2004</w:t>
            </w:r>
          </w:p>
          <w:p w14:paraId="1E08BC3A" w14:textId="5FC8BC6C" w:rsidR="00ED7FF0" w:rsidRPr="00380053" w:rsidRDefault="00ED7FF0" w:rsidP="00380053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3/18 Analytics build, AbbaDox – In Progress</w:t>
            </w:r>
          </w:p>
          <w:p w14:paraId="7D031D26" w14:textId="77777777" w:rsidR="00D8139B" w:rsidRPr="009B6FE8" w:rsidRDefault="00D8139B" w:rsidP="00380053">
            <w:pPr>
              <w:pStyle w:val="ListParagraph"/>
              <w:ind w:left="1440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</w:p>
          <w:p w14:paraId="515D2319" w14:textId="35564BAC" w:rsidR="00685EB3" w:rsidRPr="009B6FE8" w:rsidRDefault="00685EB3" w:rsidP="009B6FE8">
            <w:p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</w:p>
          <w:p w14:paraId="59B5A3C4" w14:textId="09C2ABAB" w:rsidR="0059732F" w:rsidRPr="00A87A26" w:rsidRDefault="0059732F" w:rsidP="0000378D">
            <w:pPr>
              <w:pStyle w:val="ListParagraph"/>
              <w:ind w:left="2160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</w:p>
        </w:tc>
      </w:tr>
    </w:tbl>
    <w:p w14:paraId="6111EA34" w14:textId="541B68E6" w:rsidR="004231CA" w:rsidRDefault="004231CA" w:rsidP="00012DFA">
      <w:pPr>
        <w:pStyle w:val="NumberedCategories"/>
        <w:numPr>
          <w:ilvl w:val="0"/>
          <w:numId w:val="0"/>
        </w:numPr>
        <w:rPr>
          <w:noProof/>
        </w:rPr>
      </w:pPr>
    </w:p>
    <w:sectPr w:rsidR="004231CA" w:rsidSect="007F7643">
      <w:headerReference w:type="default" r:id="rId19"/>
      <w:footerReference w:type="default" r:id="rId20"/>
      <w:pgSz w:w="12240" w:h="15840"/>
      <w:pgMar w:top="1440" w:right="720" w:bottom="720" w:left="72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60096" w14:textId="77777777" w:rsidR="0082371C" w:rsidRDefault="0082371C" w:rsidP="00C60D2C">
      <w:pPr>
        <w:spacing w:after="0" w:line="240" w:lineRule="auto"/>
      </w:pPr>
      <w:r>
        <w:separator/>
      </w:r>
    </w:p>
  </w:endnote>
  <w:endnote w:type="continuationSeparator" w:id="0">
    <w:p w14:paraId="1F4950A1" w14:textId="77777777" w:rsidR="0082371C" w:rsidRDefault="0082371C" w:rsidP="00C60D2C">
      <w:pPr>
        <w:spacing w:after="0" w:line="240" w:lineRule="auto"/>
      </w:pPr>
      <w:r>
        <w:continuationSeparator/>
      </w:r>
    </w:p>
  </w:endnote>
  <w:endnote w:type="continuationNotice" w:id="1">
    <w:p w14:paraId="52AEE7EE" w14:textId="77777777" w:rsidR="0082371C" w:rsidRDefault="0082371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451B0" w14:textId="050BA7B8" w:rsidR="00567D60" w:rsidRPr="00456996" w:rsidRDefault="00567D60" w:rsidP="00456996">
    <w:pPr>
      <w:pStyle w:val="Footer"/>
      <w:rPr>
        <w:rFonts w:cs="Segoe UI"/>
        <w:sz w:val="14"/>
      </w:rPr>
    </w:pPr>
    <w:r w:rsidRPr="00456996">
      <w:rPr>
        <w:rFonts w:cs="Segoe UI"/>
        <w:sz w:val="14"/>
      </w:rPr>
      <w:t xml:space="preserve">IDS/ABBADOX </w:t>
    </w:r>
    <w:r w:rsidRPr="00456996">
      <w:rPr>
        <w:rFonts w:cs="Segoe UI"/>
        <w:sz w:val="14"/>
      </w:rPr>
      <w:ptab w:relativeTo="margin" w:alignment="center" w:leader="none"/>
    </w:r>
    <w:r w:rsidRPr="00456996">
      <w:rPr>
        <w:rFonts w:cs="Segoe UI"/>
        <w:sz w:val="14"/>
      </w:rPr>
      <w:t xml:space="preserve">COPYRIGHT </w:t>
    </w:r>
    <w:r w:rsidR="00983193">
      <w:rPr>
        <w:rFonts w:cs="Segoe UI"/>
        <w:sz w:val="14"/>
      </w:rPr>
      <w:t>2024</w:t>
    </w:r>
    <w:r w:rsidRPr="00456996">
      <w:rPr>
        <w:rFonts w:cs="Segoe UI"/>
        <w:sz w:val="14"/>
      </w:rPr>
      <w:t xml:space="preserve"> – ALL RIGHTS RESERVED</w:t>
    </w:r>
    <w:r w:rsidRPr="00456996">
      <w:rPr>
        <w:rFonts w:cs="Segoe UI"/>
        <w:sz w:val="14"/>
      </w:rPr>
      <w:tab/>
    </w:r>
    <w:r w:rsidRPr="00456996">
      <w:rPr>
        <w:rFonts w:cs="Segoe UI"/>
        <w:sz w:val="14"/>
      </w:rPr>
      <w:ptab w:relativeTo="margin" w:alignment="right" w:leader="none"/>
    </w:r>
    <w:r w:rsidRPr="00456996">
      <w:rPr>
        <w:rFonts w:cs="Segoe UI"/>
        <w:sz w:val="14"/>
      </w:rPr>
      <w:t xml:space="preserve">PAGE </w:t>
    </w:r>
    <w:r w:rsidRPr="00456996">
      <w:rPr>
        <w:rFonts w:cs="Segoe UI"/>
        <w:b/>
        <w:bCs/>
        <w:sz w:val="14"/>
      </w:rPr>
      <w:fldChar w:fldCharType="begin"/>
    </w:r>
    <w:r w:rsidRPr="00456996">
      <w:rPr>
        <w:rFonts w:cs="Segoe UI"/>
        <w:b/>
        <w:bCs/>
        <w:sz w:val="14"/>
      </w:rPr>
      <w:instrText xml:space="preserve"> PAGE  \* Arabic  \* MERGEFORMAT </w:instrText>
    </w:r>
    <w:r w:rsidRPr="00456996">
      <w:rPr>
        <w:rFonts w:cs="Segoe UI"/>
        <w:b/>
        <w:bCs/>
        <w:sz w:val="14"/>
      </w:rPr>
      <w:fldChar w:fldCharType="separate"/>
    </w:r>
    <w:r>
      <w:rPr>
        <w:rFonts w:cs="Segoe UI"/>
        <w:b/>
        <w:bCs/>
        <w:noProof/>
        <w:sz w:val="14"/>
      </w:rPr>
      <w:t>2</w:t>
    </w:r>
    <w:r w:rsidRPr="00456996">
      <w:rPr>
        <w:rFonts w:cs="Segoe UI"/>
        <w:b/>
        <w:bCs/>
        <w:sz w:val="14"/>
      </w:rPr>
      <w:fldChar w:fldCharType="end"/>
    </w:r>
    <w:r w:rsidRPr="00456996">
      <w:rPr>
        <w:rFonts w:cs="Segoe UI"/>
        <w:sz w:val="14"/>
      </w:rPr>
      <w:t xml:space="preserve"> OF </w:t>
    </w:r>
    <w:r w:rsidRPr="00456996">
      <w:rPr>
        <w:rFonts w:cs="Segoe UI"/>
        <w:b/>
        <w:bCs/>
        <w:sz w:val="14"/>
      </w:rPr>
      <w:fldChar w:fldCharType="begin"/>
    </w:r>
    <w:r w:rsidRPr="00456996">
      <w:rPr>
        <w:rFonts w:cs="Segoe UI"/>
        <w:b/>
        <w:bCs/>
        <w:sz w:val="14"/>
      </w:rPr>
      <w:instrText xml:space="preserve"> NUMPAGES  \* Arabic  \* MERGEFORMAT </w:instrText>
    </w:r>
    <w:r w:rsidRPr="00456996">
      <w:rPr>
        <w:rFonts w:cs="Segoe UI"/>
        <w:b/>
        <w:bCs/>
        <w:sz w:val="14"/>
      </w:rPr>
      <w:fldChar w:fldCharType="separate"/>
    </w:r>
    <w:r>
      <w:rPr>
        <w:rFonts w:cs="Segoe UI"/>
        <w:b/>
        <w:bCs/>
        <w:noProof/>
        <w:sz w:val="14"/>
      </w:rPr>
      <w:t>2</w:t>
    </w:r>
    <w:r w:rsidRPr="00456996">
      <w:rPr>
        <w:rFonts w:cs="Segoe UI"/>
        <w:b/>
        <w:bCs/>
        <w:sz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187F8" w14:textId="77777777" w:rsidR="0082371C" w:rsidRDefault="0082371C" w:rsidP="00C60D2C">
      <w:pPr>
        <w:spacing w:after="0" w:line="240" w:lineRule="auto"/>
      </w:pPr>
      <w:r>
        <w:separator/>
      </w:r>
    </w:p>
  </w:footnote>
  <w:footnote w:type="continuationSeparator" w:id="0">
    <w:p w14:paraId="2DEF762B" w14:textId="77777777" w:rsidR="0082371C" w:rsidRDefault="0082371C" w:rsidP="00C60D2C">
      <w:pPr>
        <w:spacing w:after="0" w:line="240" w:lineRule="auto"/>
      </w:pPr>
      <w:r>
        <w:continuationSeparator/>
      </w:r>
    </w:p>
  </w:footnote>
  <w:footnote w:type="continuationNotice" w:id="1">
    <w:p w14:paraId="33B4E1EB" w14:textId="77777777" w:rsidR="0082371C" w:rsidRDefault="0082371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11" w:type="dxa"/>
      <w:tblBorders>
        <w:bottom w:val="single" w:sz="4" w:space="0" w:color="D9D9D9" w:themeColor="background1" w:themeShade="D9"/>
      </w:tblBorders>
      <w:tblLook w:val="0000" w:firstRow="0" w:lastRow="0" w:firstColumn="0" w:lastColumn="0" w:noHBand="0" w:noVBand="0"/>
    </w:tblPr>
    <w:tblGrid>
      <w:gridCol w:w="3995"/>
      <w:gridCol w:w="6716"/>
    </w:tblGrid>
    <w:tr w:rsidR="00567D60" w:rsidRPr="00FF3481" w14:paraId="72426619" w14:textId="77777777" w:rsidTr="00456996">
      <w:trPr>
        <w:trHeight w:val="341"/>
      </w:trPr>
      <w:tc>
        <w:tcPr>
          <w:tcW w:w="3995" w:type="dxa"/>
          <w:vAlign w:val="center"/>
        </w:tcPr>
        <w:p w14:paraId="6A91CF7E" w14:textId="3905DD64" w:rsidR="00567D60" w:rsidRDefault="00AF62A2" w:rsidP="00456996">
          <w:pPr>
            <w:pStyle w:val="Header"/>
            <w:spacing w:after="120"/>
            <w:rPr>
              <w:spacing w:val="60"/>
            </w:rPr>
          </w:pPr>
          <w:r>
            <w:rPr>
              <w:noProof/>
              <w:spacing w:val="60"/>
            </w:rPr>
            <w:drawing>
              <wp:inline distT="0" distB="0" distL="0" distR="0" wp14:anchorId="310B2311" wp14:editId="47598055">
                <wp:extent cx="1625340" cy="529590"/>
                <wp:effectExtent l="0" t="0" r="0" b="381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0356" cy="5377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6" w:type="dxa"/>
          <w:vAlign w:val="center"/>
        </w:tcPr>
        <w:p w14:paraId="76D20623" w14:textId="6AA9E36C" w:rsidR="00567D60" w:rsidRPr="006C4152" w:rsidRDefault="00567D60" w:rsidP="00456996">
          <w:pPr>
            <w:pStyle w:val="BodyText"/>
            <w:jc w:val="right"/>
            <w:rPr>
              <w:rFonts w:ascii="Calibri Light" w:hAnsi="Calibri Light"/>
              <w:noProof/>
              <w:color w:val="005691" w:themeColor="text2"/>
              <w:sz w:val="16"/>
              <w:szCs w:val="20"/>
            </w:rPr>
          </w:pPr>
          <w:r>
            <w:rPr>
              <w:rFonts w:ascii="Calibri Light" w:hAnsi="Calibri Light"/>
              <w:noProof/>
              <w:color w:val="0076C7" w:themeColor="text2" w:themeTint="D9"/>
              <w:sz w:val="16"/>
              <w:szCs w:val="20"/>
              <w:lang w:val="en-US"/>
            </w:rPr>
            <w:t>MEETING MINUTES</w:t>
          </w:r>
          <w:r>
            <w:rPr>
              <w:rFonts w:ascii="Calibri Light" w:hAnsi="Calibri Light"/>
              <w:noProof/>
              <w:color w:val="0076C7" w:themeColor="text2" w:themeTint="D9"/>
              <w:sz w:val="16"/>
              <w:szCs w:val="20"/>
              <w:lang w:val="en-US"/>
            </w:rPr>
            <w:br/>
          </w:r>
          <w:r>
            <w:rPr>
              <w:rFonts w:ascii="Calibri Light" w:hAnsi="Calibri Light"/>
              <w:noProof/>
              <w:color w:val="005691" w:themeColor="text2"/>
              <w:sz w:val="16"/>
              <w:szCs w:val="20"/>
            </w:rPr>
            <w:t xml:space="preserve">FOR </w:t>
          </w:r>
          <w:r w:rsidR="00AF62A2">
            <w:rPr>
              <w:rFonts w:ascii="Calibri Light" w:hAnsi="Calibri Light"/>
              <w:color w:val="005691" w:themeColor="text2"/>
              <w:sz w:val="16"/>
            </w:rPr>
            <w:t>AbbaDox</w:t>
          </w:r>
          <w:r w:rsidR="00B2745D">
            <w:rPr>
              <w:rFonts w:ascii="Calibri Light" w:hAnsi="Calibri Light"/>
              <w:color w:val="005691" w:themeColor="text2"/>
              <w:sz w:val="16"/>
            </w:rPr>
            <w:t>/</w:t>
          </w:r>
          <w:r w:rsidR="00FE3F8A">
            <w:rPr>
              <w:rFonts w:ascii="Calibri Light" w:hAnsi="Calibri Light"/>
              <w:color w:val="005691" w:themeColor="text2"/>
              <w:sz w:val="16"/>
            </w:rPr>
            <w:t>MANA</w:t>
          </w:r>
        </w:p>
      </w:tc>
    </w:tr>
  </w:tbl>
  <w:p w14:paraId="7853B0CF" w14:textId="77777777" w:rsidR="00567D60" w:rsidRPr="00456996" w:rsidRDefault="00567D60" w:rsidP="00456996">
    <w:pPr>
      <w:pStyle w:val="Header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015B"/>
    <w:multiLevelType w:val="hybridMultilevel"/>
    <w:tmpl w:val="569AA3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F0400"/>
    <w:multiLevelType w:val="multilevel"/>
    <w:tmpl w:val="37FE54C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137C3F7E"/>
    <w:multiLevelType w:val="multilevel"/>
    <w:tmpl w:val="249E49E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150A5EAD"/>
    <w:multiLevelType w:val="multilevel"/>
    <w:tmpl w:val="B1800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3D18E7"/>
    <w:multiLevelType w:val="hybridMultilevel"/>
    <w:tmpl w:val="F8743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2A2D29"/>
    <w:multiLevelType w:val="multilevel"/>
    <w:tmpl w:val="8902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7B59B5"/>
    <w:multiLevelType w:val="hybridMultilevel"/>
    <w:tmpl w:val="6A606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A7762C"/>
    <w:multiLevelType w:val="multilevel"/>
    <w:tmpl w:val="99D4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7650138"/>
    <w:multiLevelType w:val="multilevel"/>
    <w:tmpl w:val="EF6A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85A3BE7"/>
    <w:multiLevelType w:val="multilevel"/>
    <w:tmpl w:val="AAFACC2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30DB6E58"/>
    <w:multiLevelType w:val="multilevel"/>
    <w:tmpl w:val="E6F4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4084859"/>
    <w:multiLevelType w:val="multilevel"/>
    <w:tmpl w:val="7AB8781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367C65D1"/>
    <w:multiLevelType w:val="multilevel"/>
    <w:tmpl w:val="A924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65C6F0D"/>
    <w:multiLevelType w:val="hybridMultilevel"/>
    <w:tmpl w:val="086EB7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8AC295D"/>
    <w:multiLevelType w:val="hybridMultilevel"/>
    <w:tmpl w:val="F36AC820"/>
    <w:lvl w:ilvl="0" w:tplc="B07E63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  <w:szCs w:val="14"/>
      </w:rPr>
    </w:lvl>
    <w:lvl w:ilvl="1" w:tplc="F91A271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trike w:val="0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0D623E"/>
    <w:multiLevelType w:val="hybridMultilevel"/>
    <w:tmpl w:val="51C69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4B6F6B"/>
    <w:multiLevelType w:val="hybridMultilevel"/>
    <w:tmpl w:val="4DDEB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0B629D"/>
    <w:multiLevelType w:val="multilevel"/>
    <w:tmpl w:val="B75E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945106"/>
    <w:multiLevelType w:val="multilevel"/>
    <w:tmpl w:val="529C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6726EB0"/>
    <w:multiLevelType w:val="multilevel"/>
    <w:tmpl w:val="332A251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" w15:restartNumberingAfterBreak="0">
    <w:nsid w:val="6923408F"/>
    <w:multiLevelType w:val="hybridMultilevel"/>
    <w:tmpl w:val="0358C104"/>
    <w:lvl w:ilvl="0" w:tplc="37D091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62626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B207F9"/>
    <w:multiLevelType w:val="multilevel"/>
    <w:tmpl w:val="3888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66A04D3"/>
    <w:multiLevelType w:val="hybridMultilevel"/>
    <w:tmpl w:val="0B26081A"/>
    <w:lvl w:ilvl="0" w:tplc="352A0E80">
      <w:start w:val="1"/>
      <w:numFmt w:val="decimal"/>
      <w:pStyle w:val="NumberedCategories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EDB70B7"/>
    <w:multiLevelType w:val="hybridMultilevel"/>
    <w:tmpl w:val="F550C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0C4595"/>
    <w:multiLevelType w:val="multilevel"/>
    <w:tmpl w:val="3A20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40278491">
    <w:abstractNumId w:val="22"/>
  </w:num>
  <w:num w:numId="2" w16cid:durableId="1036005122">
    <w:abstractNumId w:val="15"/>
  </w:num>
  <w:num w:numId="3" w16cid:durableId="2057925323">
    <w:abstractNumId w:val="18"/>
  </w:num>
  <w:num w:numId="4" w16cid:durableId="496726345">
    <w:abstractNumId w:val="1"/>
  </w:num>
  <w:num w:numId="5" w16cid:durableId="1454254706">
    <w:abstractNumId w:val="8"/>
  </w:num>
  <w:num w:numId="6" w16cid:durableId="1278029189">
    <w:abstractNumId w:val="11"/>
  </w:num>
  <w:num w:numId="7" w16cid:durableId="90123987">
    <w:abstractNumId w:val="12"/>
  </w:num>
  <w:num w:numId="8" w16cid:durableId="1187912860">
    <w:abstractNumId w:val="24"/>
  </w:num>
  <w:num w:numId="9" w16cid:durableId="860779093">
    <w:abstractNumId w:val="9"/>
  </w:num>
  <w:num w:numId="10" w16cid:durableId="68354738">
    <w:abstractNumId w:val="7"/>
  </w:num>
  <w:num w:numId="11" w16cid:durableId="676153438">
    <w:abstractNumId w:val="19"/>
  </w:num>
  <w:num w:numId="12" w16cid:durableId="1899243738">
    <w:abstractNumId w:val="5"/>
  </w:num>
  <w:num w:numId="13" w16cid:durableId="1921595575">
    <w:abstractNumId w:val="2"/>
  </w:num>
  <w:num w:numId="14" w16cid:durableId="2015496608">
    <w:abstractNumId w:val="10"/>
  </w:num>
  <w:num w:numId="15" w16cid:durableId="19769130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753934193">
    <w:abstractNumId w:val="0"/>
  </w:num>
  <w:num w:numId="17" w16cid:durableId="1240825741">
    <w:abstractNumId w:val="4"/>
  </w:num>
  <w:num w:numId="18" w16cid:durableId="1333340289">
    <w:abstractNumId w:val="17"/>
  </w:num>
  <w:num w:numId="19" w16cid:durableId="1949383174">
    <w:abstractNumId w:val="21"/>
  </w:num>
  <w:num w:numId="20" w16cid:durableId="1756512087">
    <w:abstractNumId w:val="6"/>
  </w:num>
  <w:num w:numId="21" w16cid:durableId="1817331350">
    <w:abstractNumId w:val="3"/>
    <w:lvlOverride w:ilvl="0">
      <w:startOverride w:val="1"/>
    </w:lvlOverride>
  </w:num>
  <w:num w:numId="22" w16cid:durableId="1817331350">
    <w:abstractNumId w:val="3"/>
    <w:lvlOverride w:ilvl="0"/>
    <w:lvlOverride w:ilvl="1">
      <w:startOverride w:val="1"/>
    </w:lvlOverride>
  </w:num>
  <w:num w:numId="23" w16cid:durableId="1817331350">
    <w:abstractNumId w:val="3"/>
    <w:lvlOverride w:ilvl="0"/>
    <w:lvlOverride w:ilvl="1"/>
    <w:lvlOverride w:ilvl="2">
      <w:startOverride w:val="1"/>
    </w:lvlOverride>
  </w:num>
  <w:num w:numId="24" w16cid:durableId="1817331350">
    <w:abstractNumId w:val="3"/>
    <w:lvlOverride w:ilvl="0"/>
    <w:lvlOverride w:ilvl="1"/>
    <w:lvlOverride w:ilvl="2"/>
    <w:lvlOverride w:ilvl="3">
      <w:startOverride w:val="1"/>
    </w:lvlOverride>
  </w:num>
  <w:num w:numId="25" w16cid:durableId="1817331350">
    <w:abstractNumId w:val="3"/>
    <w:lvlOverride w:ilvl="0"/>
    <w:lvlOverride w:ilvl="1"/>
    <w:lvlOverride w:ilvl="2">
      <w:startOverride w:val="1"/>
    </w:lvlOverride>
    <w:lvlOverride w:ilvl="3"/>
  </w:num>
  <w:num w:numId="26" w16cid:durableId="1817331350">
    <w:abstractNumId w:val="3"/>
    <w:lvlOverride w:ilvl="0"/>
    <w:lvlOverride w:ilvl="1">
      <w:startOverride w:val="1"/>
    </w:lvlOverride>
    <w:lvlOverride w:ilvl="2"/>
    <w:lvlOverride w:ilvl="3"/>
  </w:num>
  <w:num w:numId="27" w16cid:durableId="1817331350">
    <w:abstractNumId w:val="3"/>
    <w:lvlOverride w:ilvl="0"/>
    <w:lvlOverride w:ilvl="1"/>
    <w:lvlOverride w:ilvl="2">
      <w:startOverride w:val="1"/>
    </w:lvlOverride>
    <w:lvlOverride w:ilvl="3"/>
  </w:num>
  <w:num w:numId="28" w16cid:durableId="1817331350">
    <w:abstractNumId w:val="3"/>
    <w:lvlOverride w:ilvl="0"/>
    <w:lvlOverride w:ilvl="1"/>
    <w:lvlOverride w:ilvl="2">
      <w:startOverride w:val="1"/>
    </w:lvlOverride>
    <w:lvlOverride w:ilvl="3"/>
  </w:num>
  <w:num w:numId="29" w16cid:durableId="1817331350">
    <w:abstractNumId w:val="3"/>
    <w:lvlOverride w:ilvl="0"/>
    <w:lvlOverride w:ilvl="1">
      <w:startOverride w:val="1"/>
    </w:lvlOverride>
    <w:lvlOverride w:ilvl="2"/>
    <w:lvlOverride w:ilvl="3"/>
  </w:num>
  <w:num w:numId="30" w16cid:durableId="1817331350">
    <w:abstractNumId w:val="3"/>
    <w:lvlOverride w:ilvl="0"/>
    <w:lvlOverride w:ilvl="1">
      <w:startOverride w:val="1"/>
    </w:lvlOverride>
    <w:lvlOverride w:ilvl="2"/>
    <w:lvlOverride w:ilvl="3"/>
  </w:num>
  <w:num w:numId="31" w16cid:durableId="1817331350">
    <w:abstractNumId w:val="3"/>
    <w:lvlOverride w:ilvl="0"/>
    <w:lvlOverride w:ilvl="1">
      <w:startOverride w:val="1"/>
    </w:lvlOverride>
    <w:lvlOverride w:ilvl="2"/>
    <w:lvlOverride w:ilvl="3"/>
  </w:num>
  <w:num w:numId="32" w16cid:durableId="1870683331">
    <w:abstractNumId w:val="23"/>
  </w:num>
  <w:num w:numId="33" w16cid:durableId="1658411532">
    <w:abstractNumId w:val="13"/>
  </w:num>
  <w:num w:numId="34" w16cid:durableId="380597170">
    <w:abstractNumId w:val="16"/>
  </w:num>
  <w:num w:numId="35" w16cid:durableId="1924994861">
    <w:abstractNumId w:val="14"/>
  </w:num>
  <w:num w:numId="36" w16cid:durableId="1708334667">
    <w:abstractNumId w:val="2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bewNDU0MzEwNTExMjRQ0lEKTi0uzszPAykwrwUANMALHiwAAAA="/>
  </w:docVars>
  <w:rsids>
    <w:rsidRoot w:val="000E5ED0"/>
    <w:rsid w:val="0000034F"/>
    <w:rsid w:val="00000425"/>
    <w:rsid w:val="0000077F"/>
    <w:rsid w:val="00000816"/>
    <w:rsid w:val="00001737"/>
    <w:rsid w:val="00001757"/>
    <w:rsid w:val="000017D5"/>
    <w:rsid w:val="00001C38"/>
    <w:rsid w:val="00001E44"/>
    <w:rsid w:val="00002149"/>
    <w:rsid w:val="00002CC0"/>
    <w:rsid w:val="00002EDC"/>
    <w:rsid w:val="0000378D"/>
    <w:rsid w:val="000039D6"/>
    <w:rsid w:val="00003D4B"/>
    <w:rsid w:val="000041F7"/>
    <w:rsid w:val="00004434"/>
    <w:rsid w:val="0000460B"/>
    <w:rsid w:val="00005A7B"/>
    <w:rsid w:val="000073FA"/>
    <w:rsid w:val="00010123"/>
    <w:rsid w:val="000108B2"/>
    <w:rsid w:val="00010AFD"/>
    <w:rsid w:val="000110BE"/>
    <w:rsid w:val="0001150B"/>
    <w:rsid w:val="00011BFC"/>
    <w:rsid w:val="00012DFA"/>
    <w:rsid w:val="00012EB0"/>
    <w:rsid w:val="00014273"/>
    <w:rsid w:val="000148A6"/>
    <w:rsid w:val="00014D88"/>
    <w:rsid w:val="00014DF4"/>
    <w:rsid w:val="00015284"/>
    <w:rsid w:val="000166AC"/>
    <w:rsid w:val="000170D9"/>
    <w:rsid w:val="00017696"/>
    <w:rsid w:val="00020065"/>
    <w:rsid w:val="0002048F"/>
    <w:rsid w:val="0002097D"/>
    <w:rsid w:val="000210AC"/>
    <w:rsid w:val="000211A2"/>
    <w:rsid w:val="00021DE7"/>
    <w:rsid w:val="00022AAF"/>
    <w:rsid w:val="00022E30"/>
    <w:rsid w:val="00023A58"/>
    <w:rsid w:val="00024C56"/>
    <w:rsid w:val="00024F72"/>
    <w:rsid w:val="000251FC"/>
    <w:rsid w:val="0002627A"/>
    <w:rsid w:val="000271F7"/>
    <w:rsid w:val="000273E7"/>
    <w:rsid w:val="000275D0"/>
    <w:rsid w:val="00027EE3"/>
    <w:rsid w:val="0003143B"/>
    <w:rsid w:val="00032734"/>
    <w:rsid w:val="00032DD2"/>
    <w:rsid w:val="00033976"/>
    <w:rsid w:val="00034906"/>
    <w:rsid w:val="00034E21"/>
    <w:rsid w:val="0003589C"/>
    <w:rsid w:val="000369D8"/>
    <w:rsid w:val="000411B7"/>
    <w:rsid w:val="00041378"/>
    <w:rsid w:val="0004183A"/>
    <w:rsid w:val="00041EF0"/>
    <w:rsid w:val="00041F83"/>
    <w:rsid w:val="00042121"/>
    <w:rsid w:val="00042A37"/>
    <w:rsid w:val="00042FC3"/>
    <w:rsid w:val="00043546"/>
    <w:rsid w:val="00043CD2"/>
    <w:rsid w:val="00043DD5"/>
    <w:rsid w:val="000443A2"/>
    <w:rsid w:val="00044B2B"/>
    <w:rsid w:val="00045BA7"/>
    <w:rsid w:val="0004687C"/>
    <w:rsid w:val="00047251"/>
    <w:rsid w:val="00047627"/>
    <w:rsid w:val="000507A1"/>
    <w:rsid w:val="000518B4"/>
    <w:rsid w:val="0005215B"/>
    <w:rsid w:val="00052F0C"/>
    <w:rsid w:val="00056B10"/>
    <w:rsid w:val="000574B7"/>
    <w:rsid w:val="0006039D"/>
    <w:rsid w:val="000605C9"/>
    <w:rsid w:val="00060DED"/>
    <w:rsid w:val="0006112E"/>
    <w:rsid w:val="00063121"/>
    <w:rsid w:val="0006325E"/>
    <w:rsid w:val="000637CD"/>
    <w:rsid w:val="00064777"/>
    <w:rsid w:val="00064826"/>
    <w:rsid w:val="000659A7"/>
    <w:rsid w:val="00065BAD"/>
    <w:rsid w:val="0006600C"/>
    <w:rsid w:val="0006618A"/>
    <w:rsid w:val="000663E1"/>
    <w:rsid w:val="00066478"/>
    <w:rsid w:val="000671CB"/>
    <w:rsid w:val="00067539"/>
    <w:rsid w:val="000705BC"/>
    <w:rsid w:val="00070807"/>
    <w:rsid w:val="00070C29"/>
    <w:rsid w:val="00071137"/>
    <w:rsid w:val="00072C91"/>
    <w:rsid w:val="00073A02"/>
    <w:rsid w:val="00073B97"/>
    <w:rsid w:val="0007416F"/>
    <w:rsid w:val="0007464E"/>
    <w:rsid w:val="00074A1E"/>
    <w:rsid w:val="00074B7D"/>
    <w:rsid w:val="00074D41"/>
    <w:rsid w:val="00076156"/>
    <w:rsid w:val="00076564"/>
    <w:rsid w:val="00076D8A"/>
    <w:rsid w:val="00076DAA"/>
    <w:rsid w:val="00076FAF"/>
    <w:rsid w:val="0008061B"/>
    <w:rsid w:val="00080F71"/>
    <w:rsid w:val="00081669"/>
    <w:rsid w:val="00082244"/>
    <w:rsid w:val="00082AC0"/>
    <w:rsid w:val="00082BDA"/>
    <w:rsid w:val="000847C9"/>
    <w:rsid w:val="00084A27"/>
    <w:rsid w:val="000858C5"/>
    <w:rsid w:val="00085EE2"/>
    <w:rsid w:val="00085FD4"/>
    <w:rsid w:val="00086276"/>
    <w:rsid w:val="00086997"/>
    <w:rsid w:val="00087C7B"/>
    <w:rsid w:val="00087F2C"/>
    <w:rsid w:val="00087F31"/>
    <w:rsid w:val="000906AC"/>
    <w:rsid w:val="000907F8"/>
    <w:rsid w:val="00091721"/>
    <w:rsid w:val="00091805"/>
    <w:rsid w:val="000925C3"/>
    <w:rsid w:val="000940D6"/>
    <w:rsid w:val="00094A61"/>
    <w:rsid w:val="00094C0E"/>
    <w:rsid w:val="000954E7"/>
    <w:rsid w:val="000956D1"/>
    <w:rsid w:val="00096C95"/>
    <w:rsid w:val="00097030"/>
    <w:rsid w:val="000973AE"/>
    <w:rsid w:val="00097613"/>
    <w:rsid w:val="000A0A30"/>
    <w:rsid w:val="000A0FA4"/>
    <w:rsid w:val="000A2163"/>
    <w:rsid w:val="000A2590"/>
    <w:rsid w:val="000A3554"/>
    <w:rsid w:val="000A389A"/>
    <w:rsid w:val="000A3F34"/>
    <w:rsid w:val="000A53A9"/>
    <w:rsid w:val="000A5842"/>
    <w:rsid w:val="000A608F"/>
    <w:rsid w:val="000A64FB"/>
    <w:rsid w:val="000A66DA"/>
    <w:rsid w:val="000A6947"/>
    <w:rsid w:val="000A6AAB"/>
    <w:rsid w:val="000A6AE5"/>
    <w:rsid w:val="000A6FD3"/>
    <w:rsid w:val="000A75BA"/>
    <w:rsid w:val="000A76B8"/>
    <w:rsid w:val="000A76D2"/>
    <w:rsid w:val="000A7C2D"/>
    <w:rsid w:val="000B009A"/>
    <w:rsid w:val="000B0343"/>
    <w:rsid w:val="000B03AF"/>
    <w:rsid w:val="000B0A30"/>
    <w:rsid w:val="000B1487"/>
    <w:rsid w:val="000B1E33"/>
    <w:rsid w:val="000B253C"/>
    <w:rsid w:val="000B2D40"/>
    <w:rsid w:val="000B31FE"/>
    <w:rsid w:val="000B3B4E"/>
    <w:rsid w:val="000B3C57"/>
    <w:rsid w:val="000B3E1C"/>
    <w:rsid w:val="000B3EB3"/>
    <w:rsid w:val="000B50F0"/>
    <w:rsid w:val="000B54D5"/>
    <w:rsid w:val="000B61AA"/>
    <w:rsid w:val="000B6216"/>
    <w:rsid w:val="000B7BEB"/>
    <w:rsid w:val="000C067C"/>
    <w:rsid w:val="000C0CA9"/>
    <w:rsid w:val="000C0CBB"/>
    <w:rsid w:val="000C18A8"/>
    <w:rsid w:val="000C2C28"/>
    <w:rsid w:val="000C419D"/>
    <w:rsid w:val="000C568A"/>
    <w:rsid w:val="000C56DE"/>
    <w:rsid w:val="000C56F1"/>
    <w:rsid w:val="000C590E"/>
    <w:rsid w:val="000C7468"/>
    <w:rsid w:val="000C74D7"/>
    <w:rsid w:val="000C7914"/>
    <w:rsid w:val="000C7A35"/>
    <w:rsid w:val="000D02DB"/>
    <w:rsid w:val="000D0A2B"/>
    <w:rsid w:val="000D11EA"/>
    <w:rsid w:val="000D1804"/>
    <w:rsid w:val="000D1976"/>
    <w:rsid w:val="000D1F8B"/>
    <w:rsid w:val="000D2880"/>
    <w:rsid w:val="000D2BA4"/>
    <w:rsid w:val="000D384B"/>
    <w:rsid w:val="000D5118"/>
    <w:rsid w:val="000D5190"/>
    <w:rsid w:val="000D7454"/>
    <w:rsid w:val="000D7E90"/>
    <w:rsid w:val="000E0AF4"/>
    <w:rsid w:val="000E0E4D"/>
    <w:rsid w:val="000E11B4"/>
    <w:rsid w:val="000E14F0"/>
    <w:rsid w:val="000E2359"/>
    <w:rsid w:val="000E241B"/>
    <w:rsid w:val="000E2E6A"/>
    <w:rsid w:val="000E32F7"/>
    <w:rsid w:val="000E350B"/>
    <w:rsid w:val="000E3FAA"/>
    <w:rsid w:val="000E4166"/>
    <w:rsid w:val="000E4186"/>
    <w:rsid w:val="000E4C2A"/>
    <w:rsid w:val="000E5E2B"/>
    <w:rsid w:val="000E5ED0"/>
    <w:rsid w:val="000E754C"/>
    <w:rsid w:val="000E7840"/>
    <w:rsid w:val="000F0530"/>
    <w:rsid w:val="000F1C1E"/>
    <w:rsid w:val="000F1C76"/>
    <w:rsid w:val="000F2608"/>
    <w:rsid w:val="000F2773"/>
    <w:rsid w:val="000F2D9F"/>
    <w:rsid w:val="000F3593"/>
    <w:rsid w:val="000F423D"/>
    <w:rsid w:val="000F4493"/>
    <w:rsid w:val="000F51D7"/>
    <w:rsid w:val="000F545F"/>
    <w:rsid w:val="000F59DE"/>
    <w:rsid w:val="000F5BB1"/>
    <w:rsid w:val="000F5C62"/>
    <w:rsid w:val="000F6AB3"/>
    <w:rsid w:val="000F6C53"/>
    <w:rsid w:val="000F6E1E"/>
    <w:rsid w:val="000F70AE"/>
    <w:rsid w:val="000F7B66"/>
    <w:rsid w:val="00100A0B"/>
    <w:rsid w:val="00100EB3"/>
    <w:rsid w:val="001012DD"/>
    <w:rsid w:val="001023B8"/>
    <w:rsid w:val="00102502"/>
    <w:rsid w:val="00102720"/>
    <w:rsid w:val="00103208"/>
    <w:rsid w:val="001037D3"/>
    <w:rsid w:val="001037E1"/>
    <w:rsid w:val="00103EC6"/>
    <w:rsid w:val="00104A24"/>
    <w:rsid w:val="00104D7D"/>
    <w:rsid w:val="00104FF1"/>
    <w:rsid w:val="00105DAD"/>
    <w:rsid w:val="0010647B"/>
    <w:rsid w:val="00106588"/>
    <w:rsid w:val="00106D17"/>
    <w:rsid w:val="00107108"/>
    <w:rsid w:val="00112072"/>
    <w:rsid w:val="00112862"/>
    <w:rsid w:val="00112918"/>
    <w:rsid w:val="001131A7"/>
    <w:rsid w:val="00113D46"/>
    <w:rsid w:val="001152A4"/>
    <w:rsid w:val="001156AB"/>
    <w:rsid w:val="00115CF3"/>
    <w:rsid w:val="00116B0B"/>
    <w:rsid w:val="00116CA0"/>
    <w:rsid w:val="00117319"/>
    <w:rsid w:val="00117E46"/>
    <w:rsid w:val="00117FFA"/>
    <w:rsid w:val="00120A10"/>
    <w:rsid w:val="0012151C"/>
    <w:rsid w:val="00121746"/>
    <w:rsid w:val="00121A14"/>
    <w:rsid w:val="00121DA1"/>
    <w:rsid w:val="00121F2C"/>
    <w:rsid w:val="0012211D"/>
    <w:rsid w:val="00122602"/>
    <w:rsid w:val="00122731"/>
    <w:rsid w:val="00122742"/>
    <w:rsid w:val="001228CE"/>
    <w:rsid w:val="00122EC4"/>
    <w:rsid w:val="001234E4"/>
    <w:rsid w:val="00123576"/>
    <w:rsid w:val="00124592"/>
    <w:rsid w:val="00124703"/>
    <w:rsid w:val="00124806"/>
    <w:rsid w:val="00124DA7"/>
    <w:rsid w:val="00124F85"/>
    <w:rsid w:val="00125066"/>
    <w:rsid w:val="001259FB"/>
    <w:rsid w:val="00126A21"/>
    <w:rsid w:val="00127AF7"/>
    <w:rsid w:val="00130559"/>
    <w:rsid w:val="00130B50"/>
    <w:rsid w:val="0013139C"/>
    <w:rsid w:val="00131639"/>
    <w:rsid w:val="001317DC"/>
    <w:rsid w:val="00131A2B"/>
    <w:rsid w:val="00132EA8"/>
    <w:rsid w:val="001332A5"/>
    <w:rsid w:val="001344EC"/>
    <w:rsid w:val="00135BA2"/>
    <w:rsid w:val="0013606C"/>
    <w:rsid w:val="00136650"/>
    <w:rsid w:val="00136AAD"/>
    <w:rsid w:val="00136E55"/>
    <w:rsid w:val="001374A0"/>
    <w:rsid w:val="001410ED"/>
    <w:rsid w:val="0014180F"/>
    <w:rsid w:val="00141818"/>
    <w:rsid w:val="00141A50"/>
    <w:rsid w:val="0014245C"/>
    <w:rsid w:val="001426B2"/>
    <w:rsid w:val="00142ABC"/>
    <w:rsid w:val="00142AC4"/>
    <w:rsid w:val="00142BF5"/>
    <w:rsid w:val="00142EFD"/>
    <w:rsid w:val="0014342C"/>
    <w:rsid w:val="00143AD3"/>
    <w:rsid w:val="00143C5E"/>
    <w:rsid w:val="00143ED9"/>
    <w:rsid w:val="00144FA3"/>
    <w:rsid w:val="00144FCC"/>
    <w:rsid w:val="0014511A"/>
    <w:rsid w:val="00145A07"/>
    <w:rsid w:val="00146870"/>
    <w:rsid w:val="00146ADA"/>
    <w:rsid w:val="00146CB8"/>
    <w:rsid w:val="001473E6"/>
    <w:rsid w:val="001514C0"/>
    <w:rsid w:val="00152B60"/>
    <w:rsid w:val="0015325A"/>
    <w:rsid w:val="00154542"/>
    <w:rsid w:val="001545D5"/>
    <w:rsid w:val="00155262"/>
    <w:rsid w:val="00155C74"/>
    <w:rsid w:val="00156248"/>
    <w:rsid w:val="00156AC8"/>
    <w:rsid w:val="001601C9"/>
    <w:rsid w:val="0016023D"/>
    <w:rsid w:val="00160360"/>
    <w:rsid w:val="00163510"/>
    <w:rsid w:val="0016372A"/>
    <w:rsid w:val="00163B6A"/>
    <w:rsid w:val="00165255"/>
    <w:rsid w:val="0016583A"/>
    <w:rsid w:val="00165F25"/>
    <w:rsid w:val="00170710"/>
    <w:rsid w:val="00170B3E"/>
    <w:rsid w:val="00171368"/>
    <w:rsid w:val="0017181C"/>
    <w:rsid w:val="001718A7"/>
    <w:rsid w:val="00171E55"/>
    <w:rsid w:val="00172577"/>
    <w:rsid w:val="00172F40"/>
    <w:rsid w:val="001734F2"/>
    <w:rsid w:val="0017358F"/>
    <w:rsid w:val="00173F08"/>
    <w:rsid w:val="00173F3D"/>
    <w:rsid w:val="00174435"/>
    <w:rsid w:val="001746CC"/>
    <w:rsid w:val="00174961"/>
    <w:rsid w:val="00174A63"/>
    <w:rsid w:val="00175727"/>
    <w:rsid w:val="00176886"/>
    <w:rsid w:val="00176D9E"/>
    <w:rsid w:val="00177325"/>
    <w:rsid w:val="00177809"/>
    <w:rsid w:val="001778F7"/>
    <w:rsid w:val="00177DD4"/>
    <w:rsid w:val="00177E24"/>
    <w:rsid w:val="00180249"/>
    <w:rsid w:val="00181973"/>
    <w:rsid w:val="0018281B"/>
    <w:rsid w:val="00182A7F"/>
    <w:rsid w:val="00182D66"/>
    <w:rsid w:val="0018324F"/>
    <w:rsid w:val="00184223"/>
    <w:rsid w:val="00184475"/>
    <w:rsid w:val="00184EE0"/>
    <w:rsid w:val="00185B5C"/>
    <w:rsid w:val="00185C12"/>
    <w:rsid w:val="00186198"/>
    <w:rsid w:val="00187B09"/>
    <w:rsid w:val="001906D4"/>
    <w:rsid w:val="00191789"/>
    <w:rsid w:val="00191E80"/>
    <w:rsid w:val="001926BB"/>
    <w:rsid w:val="001928D2"/>
    <w:rsid w:val="00194E1D"/>
    <w:rsid w:val="001957DE"/>
    <w:rsid w:val="00196DDC"/>
    <w:rsid w:val="00197B4D"/>
    <w:rsid w:val="00197CC3"/>
    <w:rsid w:val="001A0396"/>
    <w:rsid w:val="001A04F7"/>
    <w:rsid w:val="001A1C75"/>
    <w:rsid w:val="001A2716"/>
    <w:rsid w:val="001A376C"/>
    <w:rsid w:val="001A423E"/>
    <w:rsid w:val="001A4A81"/>
    <w:rsid w:val="001A51FB"/>
    <w:rsid w:val="001A5545"/>
    <w:rsid w:val="001A59E5"/>
    <w:rsid w:val="001A5CE6"/>
    <w:rsid w:val="001A650D"/>
    <w:rsid w:val="001A6BA7"/>
    <w:rsid w:val="001A6E6A"/>
    <w:rsid w:val="001A780E"/>
    <w:rsid w:val="001A78CF"/>
    <w:rsid w:val="001A7B2F"/>
    <w:rsid w:val="001B0051"/>
    <w:rsid w:val="001B0EF4"/>
    <w:rsid w:val="001B153A"/>
    <w:rsid w:val="001B1673"/>
    <w:rsid w:val="001B2320"/>
    <w:rsid w:val="001B2F28"/>
    <w:rsid w:val="001B3492"/>
    <w:rsid w:val="001B4689"/>
    <w:rsid w:val="001B6450"/>
    <w:rsid w:val="001B6CCD"/>
    <w:rsid w:val="001B7C1C"/>
    <w:rsid w:val="001B7E1E"/>
    <w:rsid w:val="001C0010"/>
    <w:rsid w:val="001C01AA"/>
    <w:rsid w:val="001C036A"/>
    <w:rsid w:val="001C1122"/>
    <w:rsid w:val="001C1B1E"/>
    <w:rsid w:val="001C261C"/>
    <w:rsid w:val="001C26D0"/>
    <w:rsid w:val="001C2F3E"/>
    <w:rsid w:val="001C356D"/>
    <w:rsid w:val="001C3C14"/>
    <w:rsid w:val="001C4352"/>
    <w:rsid w:val="001C5221"/>
    <w:rsid w:val="001C59C5"/>
    <w:rsid w:val="001C5BEB"/>
    <w:rsid w:val="001C656F"/>
    <w:rsid w:val="001C66BB"/>
    <w:rsid w:val="001C6E21"/>
    <w:rsid w:val="001C7490"/>
    <w:rsid w:val="001D05E6"/>
    <w:rsid w:val="001D1189"/>
    <w:rsid w:val="001D2022"/>
    <w:rsid w:val="001D3D7D"/>
    <w:rsid w:val="001D43C1"/>
    <w:rsid w:val="001D4F6D"/>
    <w:rsid w:val="001D52C6"/>
    <w:rsid w:val="001D5A95"/>
    <w:rsid w:val="001D5DFB"/>
    <w:rsid w:val="001D6759"/>
    <w:rsid w:val="001D67C7"/>
    <w:rsid w:val="001D6B98"/>
    <w:rsid w:val="001D6E4F"/>
    <w:rsid w:val="001D7836"/>
    <w:rsid w:val="001D784B"/>
    <w:rsid w:val="001E02DB"/>
    <w:rsid w:val="001E05E3"/>
    <w:rsid w:val="001E05F3"/>
    <w:rsid w:val="001E09FE"/>
    <w:rsid w:val="001E1712"/>
    <w:rsid w:val="001E1A58"/>
    <w:rsid w:val="001E21C4"/>
    <w:rsid w:val="001E2BB9"/>
    <w:rsid w:val="001E507C"/>
    <w:rsid w:val="001E55BE"/>
    <w:rsid w:val="001E561A"/>
    <w:rsid w:val="001E7550"/>
    <w:rsid w:val="001E7D1B"/>
    <w:rsid w:val="001F08F7"/>
    <w:rsid w:val="001F092D"/>
    <w:rsid w:val="001F0C81"/>
    <w:rsid w:val="001F119E"/>
    <w:rsid w:val="001F1BB3"/>
    <w:rsid w:val="001F2929"/>
    <w:rsid w:val="001F2D47"/>
    <w:rsid w:val="001F3861"/>
    <w:rsid w:val="001F40B7"/>
    <w:rsid w:val="001F4367"/>
    <w:rsid w:val="001F57CE"/>
    <w:rsid w:val="001F5A20"/>
    <w:rsid w:val="001F5D7B"/>
    <w:rsid w:val="001F6082"/>
    <w:rsid w:val="001F7DC9"/>
    <w:rsid w:val="001F7EBF"/>
    <w:rsid w:val="002007F8"/>
    <w:rsid w:val="00200C10"/>
    <w:rsid w:val="00201B32"/>
    <w:rsid w:val="0020246E"/>
    <w:rsid w:val="00202A18"/>
    <w:rsid w:val="00202A97"/>
    <w:rsid w:val="00202B71"/>
    <w:rsid w:val="00203604"/>
    <w:rsid w:val="00203BAE"/>
    <w:rsid w:val="00204E61"/>
    <w:rsid w:val="00206227"/>
    <w:rsid w:val="002063E2"/>
    <w:rsid w:val="00206D75"/>
    <w:rsid w:val="0020774F"/>
    <w:rsid w:val="00207E4F"/>
    <w:rsid w:val="00210306"/>
    <w:rsid w:val="00210E8A"/>
    <w:rsid w:val="00211D75"/>
    <w:rsid w:val="00211E01"/>
    <w:rsid w:val="00212C48"/>
    <w:rsid w:val="00213028"/>
    <w:rsid w:val="0021398C"/>
    <w:rsid w:val="00213FE4"/>
    <w:rsid w:val="0021468B"/>
    <w:rsid w:val="002154B5"/>
    <w:rsid w:val="00215DD7"/>
    <w:rsid w:val="002163F7"/>
    <w:rsid w:val="00217924"/>
    <w:rsid w:val="00217E4F"/>
    <w:rsid w:val="00220351"/>
    <w:rsid w:val="00220CAD"/>
    <w:rsid w:val="0022108A"/>
    <w:rsid w:val="00221686"/>
    <w:rsid w:val="002227DC"/>
    <w:rsid w:val="00223AA6"/>
    <w:rsid w:val="002248FD"/>
    <w:rsid w:val="00224A54"/>
    <w:rsid w:val="002252B8"/>
    <w:rsid w:val="00226784"/>
    <w:rsid w:val="00226B95"/>
    <w:rsid w:val="00226F24"/>
    <w:rsid w:val="002309DA"/>
    <w:rsid w:val="00230E4B"/>
    <w:rsid w:val="002312E3"/>
    <w:rsid w:val="0023152D"/>
    <w:rsid w:val="00231C9B"/>
    <w:rsid w:val="00231FBA"/>
    <w:rsid w:val="00232892"/>
    <w:rsid w:val="00232DA7"/>
    <w:rsid w:val="00233359"/>
    <w:rsid w:val="002337F8"/>
    <w:rsid w:val="00233FB0"/>
    <w:rsid w:val="00234517"/>
    <w:rsid w:val="002345F3"/>
    <w:rsid w:val="002356DD"/>
    <w:rsid w:val="002373F0"/>
    <w:rsid w:val="002376A7"/>
    <w:rsid w:val="00240248"/>
    <w:rsid w:val="0024024E"/>
    <w:rsid w:val="002411AA"/>
    <w:rsid w:val="002413FE"/>
    <w:rsid w:val="00242E53"/>
    <w:rsid w:val="00244E96"/>
    <w:rsid w:val="00244F56"/>
    <w:rsid w:val="00245F00"/>
    <w:rsid w:val="00246BE0"/>
    <w:rsid w:val="0025079A"/>
    <w:rsid w:val="00251915"/>
    <w:rsid w:val="0025224E"/>
    <w:rsid w:val="00253388"/>
    <w:rsid w:val="00253486"/>
    <w:rsid w:val="00255A6D"/>
    <w:rsid w:val="002560C0"/>
    <w:rsid w:val="00256470"/>
    <w:rsid w:val="00256C1F"/>
    <w:rsid w:val="002574C1"/>
    <w:rsid w:val="00257AAC"/>
    <w:rsid w:val="0026089D"/>
    <w:rsid w:val="00261144"/>
    <w:rsid w:val="002611B5"/>
    <w:rsid w:val="00261AA7"/>
    <w:rsid w:val="00262F44"/>
    <w:rsid w:val="00263896"/>
    <w:rsid w:val="00264BE9"/>
    <w:rsid w:val="00264C01"/>
    <w:rsid w:val="00265B1E"/>
    <w:rsid w:val="00265BA5"/>
    <w:rsid w:val="00265CB1"/>
    <w:rsid w:val="00265CC7"/>
    <w:rsid w:val="00266079"/>
    <w:rsid w:val="002662EB"/>
    <w:rsid w:val="00267269"/>
    <w:rsid w:val="00267512"/>
    <w:rsid w:val="00267AB6"/>
    <w:rsid w:val="00267BDA"/>
    <w:rsid w:val="0027066C"/>
    <w:rsid w:val="00270697"/>
    <w:rsid w:val="00270D4B"/>
    <w:rsid w:val="00271E48"/>
    <w:rsid w:val="00272E04"/>
    <w:rsid w:val="00274561"/>
    <w:rsid w:val="00274AA2"/>
    <w:rsid w:val="002761A5"/>
    <w:rsid w:val="00276311"/>
    <w:rsid w:val="00276C75"/>
    <w:rsid w:val="00277382"/>
    <w:rsid w:val="0028066D"/>
    <w:rsid w:val="0028072C"/>
    <w:rsid w:val="002829F4"/>
    <w:rsid w:val="00283D7C"/>
    <w:rsid w:val="00284E43"/>
    <w:rsid w:val="00285704"/>
    <w:rsid w:val="00285795"/>
    <w:rsid w:val="00285D39"/>
    <w:rsid w:val="002864D2"/>
    <w:rsid w:val="00286CA3"/>
    <w:rsid w:val="00287080"/>
    <w:rsid w:val="002871B5"/>
    <w:rsid w:val="002877A8"/>
    <w:rsid w:val="002879DA"/>
    <w:rsid w:val="00287E3C"/>
    <w:rsid w:val="00290011"/>
    <w:rsid w:val="00292B03"/>
    <w:rsid w:val="00292D78"/>
    <w:rsid w:val="002933CA"/>
    <w:rsid w:val="0029455E"/>
    <w:rsid w:val="0029481B"/>
    <w:rsid w:val="00294F14"/>
    <w:rsid w:val="00295D64"/>
    <w:rsid w:val="0029607C"/>
    <w:rsid w:val="00296161"/>
    <w:rsid w:val="00296B62"/>
    <w:rsid w:val="00296F30"/>
    <w:rsid w:val="00297D43"/>
    <w:rsid w:val="002A094C"/>
    <w:rsid w:val="002A0BAD"/>
    <w:rsid w:val="002A2280"/>
    <w:rsid w:val="002A2305"/>
    <w:rsid w:val="002A3CD4"/>
    <w:rsid w:val="002A4C37"/>
    <w:rsid w:val="002A4E6B"/>
    <w:rsid w:val="002A539D"/>
    <w:rsid w:val="002A6449"/>
    <w:rsid w:val="002A68A6"/>
    <w:rsid w:val="002A6EF4"/>
    <w:rsid w:val="002A76FB"/>
    <w:rsid w:val="002A77B7"/>
    <w:rsid w:val="002B0A90"/>
    <w:rsid w:val="002B195B"/>
    <w:rsid w:val="002B1B00"/>
    <w:rsid w:val="002B1D51"/>
    <w:rsid w:val="002B2157"/>
    <w:rsid w:val="002B2843"/>
    <w:rsid w:val="002B3A63"/>
    <w:rsid w:val="002B3C03"/>
    <w:rsid w:val="002B4567"/>
    <w:rsid w:val="002B4662"/>
    <w:rsid w:val="002B4A37"/>
    <w:rsid w:val="002B4D70"/>
    <w:rsid w:val="002B4F48"/>
    <w:rsid w:val="002B7201"/>
    <w:rsid w:val="002B7682"/>
    <w:rsid w:val="002C02DF"/>
    <w:rsid w:val="002C0505"/>
    <w:rsid w:val="002C051E"/>
    <w:rsid w:val="002C0F11"/>
    <w:rsid w:val="002C1E7E"/>
    <w:rsid w:val="002C26AC"/>
    <w:rsid w:val="002C2BA6"/>
    <w:rsid w:val="002C3118"/>
    <w:rsid w:val="002C363A"/>
    <w:rsid w:val="002C3E27"/>
    <w:rsid w:val="002C3EC6"/>
    <w:rsid w:val="002C40B9"/>
    <w:rsid w:val="002C43B8"/>
    <w:rsid w:val="002C4459"/>
    <w:rsid w:val="002C461F"/>
    <w:rsid w:val="002C568C"/>
    <w:rsid w:val="002C5A17"/>
    <w:rsid w:val="002C5B9A"/>
    <w:rsid w:val="002C5E60"/>
    <w:rsid w:val="002C6687"/>
    <w:rsid w:val="002C6C1B"/>
    <w:rsid w:val="002C6D74"/>
    <w:rsid w:val="002C7511"/>
    <w:rsid w:val="002C76BE"/>
    <w:rsid w:val="002C7E13"/>
    <w:rsid w:val="002D00DF"/>
    <w:rsid w:val="002D0688"/>
    <w:rsid w:val="002D0CF0"/>
    <w:rsid w:val="002D0F1B"/>
    <w:rsid w:val="002D2630"/>
    <w:rsid w:val="002D3AF8"/>
    <w:rsid w:val="002D3F89"/>
    <w:rsid w:val="002D40B0"/>
    <w:rsid w:val="002D439C"/>
    <w:rsid w:val="002D4640"/>
    <w:rsid w:val="002D5293"/>
    <w:rsid w:val="002D5341"/>
    <w:rsid w:val="002D6466"/>
    <w:rsid w:val="002D662A"/>
    <w:rsid w:val="002D68CA"/>
    <w:rsid w:val="002D6F78"/>
    <w:rsid w:val="002E3251"/>
    <w:rsid w:val="002E3C74"/>
    <w:rsid w:val="002E4AA4"/>
    <w:rsid w:val="002E4FF5"/>
    <w:rsid w:val="002E55B7"/>
    <w:rsid w:val="002E5E3D"/>
    <w:rsid w:val="002E6AE8"/>
    <w:rsid w:val="002E722F"/>
    <w:rsid w:val="002E7344"/>
    <w:rsid w:val="002F0105"/>
    <w:rsid w:val="002F06F3"/>
    <w:rsid w:val="002F08E0"/>
    <w:rsid w:val="002F0FFA"/>
    <w:rsid w:val="002F12D3"/>
    <w:rsid w:val="002F1940"/>
    <w:rsid w:val="002F19CE"/>
    <w:rsid w:val="002F270A"/>
    <w:rsid w:val="002F3527"/>
    <w:rsid w:val="002F370E"/>
    <w:rsid w:val="002F519D"/>
    <w:rsid w:val="002F55D7"/>
    <w:rsid w:val="002F5CA6"/>
    <w:rsid w:val="002F69DB"/>
    <w:rsid w:val="002F6ECA"/>
    <w:rsid w:val="002F6F58"/>
    <w:rsid w:val="002F711C"/>
    <w:rsid w:val="002F7BCD"/>
    <w:rsid w:val="002F7CF0"/>
    <w:rsid w:val="003003FC"/>
    <w:rsid w:val="00300A61"/>
    <w:rsid w:val="00300FF1"/>
    <w:rsid w:val="003012EC"/>
    <w:rsid w:val="00301661"/>
    <w:rsid w:val="00301BA8"/>
    <w:rsid w:val="00301CAF"/>
    <w:rsid w:val="00301D11"/>
    <w:rsid w:val="00301D68"/>
    <w:rsid w:val="00301FAD"/>
    <w:rsid w:val="0030230B"/>
    <w:rsid w:val="003023D0"/>
    <w:rsid w:val="003024E2"/>
    <w:rsid w:val="00303417"/>
    <w:rsid w:val="00303A26"/>
    <w:rsid w:val="00304708"/>
    <w:rsid w:val="00304B53"/>
    <w:rsid w:val="00304CC7"/>
    <w:rsid w:val="00306032"/>
    <w:rsid w:val="003112E4"/>
    <w:rsid w:val="00311912"/>
    <w:rsid w:val="00312028"/>
    <w:rsid w:val="00312DE7"/>
    <w:rsid w:val="00312EA6"/>
    <w:rsid w:val="00313088"/>
    <w:rsid w:val="00313828"/>
    <w:rsid w:val="0031386A"/>
    <w:rsid w:val="003140C1"/>
    <w:rsid w:val="0031425F"/>
    <w:rsid w:val="00315164"/>
    <w:rsid w:val="003153B6"/>
    <w:rsid w:val="00316322"/>
    <w:rsid w:val="00317A6E"/>
    <w:rsid w:val="00320092"/>
    <w:rsid w:val="00320D22"/>
    <w:rsid w:val="00321532"/>
    <w:rsid w:val="00321D00"/>
    <w:rsid w:val="003227E8"/>
    <w:rsid w:val="00322EA4"/>
    <w:rsid w:val="00323734"/>
    <w:rsid w:val="00323AAD"/>
    <w:rsid w:val="00323B6F"/>
    <w:rsid w:val="003247DB"/>
    <w:rsid w:val="0032485E"/>
    <w:rsid w:val="00324DAF"/>
    <w:rsid w:val="0032500D"/>
    <w:rsid w:val="003250F3"/>
    <w:rsid w:val="00325620"/>
    <w:rsid w:val="00325622"/>
    <w:rsid w:val="00325702"/>
    <w:rsid w:val="003261C0"/>
    <w:rsid w:val="0032628A"/>
    <w:rsid w:val="003274E8"/>
    <w:rsid w:val="003277D1"/>
    <w:rsid w:val="00327AD1"/>
    <w:rsid w:val="0033074F"/>
    <w:rsid w:val="00330BF0"/>
    <w:rsid w:val="00331DD1"/>
    <w:rsid w:val="003325C9"/>
    <w:rsid w:val="003328AD"/>
    <w:rsid w:val="00332948"/>
    <w:rsid w:val="0033355D"/>
    <w:rsid w:val="00333598"/>
    <w:rsid w:val="003338AE"/>
    <w:rsid w:val="00334282"/>
    <w:rsid w:val="00334533"/>
    <w:rsid w:val="00334634"/>
    <w:rsid w:val="0033503B"/>
    <w:rsid w:val="00335659"/>
    <w:rsid w:val="00335B53"/>
    <w:rsid w:val="00336A9F"/>
    <w:rsid w:val="0033709B"/>
    <w:rsid w:val="0033716E"/>
    <w:rsid w:val="00337E7D"/>
    <w:rsid w:val="00340C61"/>
    <w:rsid w:val="00341174"/>
    <w:rsid w:val="003416E2"/>
    <w:rsid w:val="00342DD8"/>
    <w:rsid w:val="003434B2"/>
    <w:rsid w:val="003435AE"/>
    <w:rsid w:val="003436CE"/>
    <w:rsid w:val="0034594E"/>
    <w:rsid w:val="00345CF3"/>
    <w:rsid w:val="003478B0"/>
    <w:rsid w:val="00350943"/>
    <w:rsid w:val="00350C2A"/>
    <w:rsid w:val="003514F5"/>
    <w:rsid w:val="0035206C"/>
    <w:rsid w:val="003524FE"/>
    <w:rsid w:val="00352682"/>
    <w:rsid w:val="00352CBD"/>
    <w:rsid w:val="00352FD1"/>
    <w:rsid w:val="0035351A"/>
    <w:rsid w:val="003539FC"/>
    <w:rsid w:val="00354434"/>
    <w:rsid w:val="00354B3C"/>
    <w:rsid w:val="00355859"/>
    <w:rsid w:val="00355968"/>
    <w:rsid w:val="00355F69"/>
    <w:rsid w:val="0035711A"/>
    <w:rsid w:val="003575E9"/>
    <w:rsid w:val="00357C70"/>
    <w:rsid w:val="00360121"/>
    <w:rsid w:val="00360B54"/>
    <w:rsid w:val="003623F5"/>
    <w:rsid w:val="003626DF"/>
    <w:rsid w:val="003629A4"/>
    <w:rsid w:val="003641FE"/>
    <w:rsid w:val="00365378"/>
    <w:rsid w:val="00365558"/>
    <w:rsid w:val="00367726"/>
    <w:rsid w:val="00367D29"/>
    <w:rsid w:val="00370443"/>
    <w:rsid w:val="003705D8"/>
    <w:rsid w:val="00370F36"/>
    <w:rsid w:val="00371572"/>
    <w:rsid w:val="00371977"/>
    <w:rsid w:val="00371D1B"/>
    <w:rsid w:val="00372C9A"/>
    <w:rsid w:val="00373904"/>
    <w:rsid w:val="0037397A"/>
    <w:rsid w:val="0037411C"/>
    <w:rsid w:val="00374831"/>
    <w:rsid w:val="0037547C"/>
    <w:rsid w:val="003759B3"/>
    <w:rsid w:val="003760BC"/>
    <w:rsid w:val="0037612B"/>
    <w:rsid w:val="003768DB"/>
    <w:rsid w:val="0037702B"/>
    <w:rsid w:val="0037725E"/>
    <w:rsid w:val="003772AF"/>
    <w:rsid w:val="00377832"/>
    <w:rsid w:val="00380053"/>
    <w:rsid w:val="003806D3"/>
    <w:rsid w:val="00382551"/>
    <w:rsid w:val="00382B11"/>
    <w:rsid w:val="00382DF2"/>
    <w:rsid w:val="0038358E"/>
    <w:rsid w:val="003840DB"/>
    <w:rsid w:val="00384E75"/>
    <w:rsid w:val="00385750"/>
    <w:rsid w:val="00385E84"/>
    <w:rsid w:val="00386589"/>
    <w:rsid w:val="0038669D"/>
    <w:rsid w:val="0038791E"/>
    <w:rsid w:val="00387BD5"/>
    <w:rsid w:val="003914D2"/>
    <w:rsid w:val="00391953"/>
    <w:rsid w:val="00391FD1"/>
    <w:rsid w:val="0039251E"/>
    <w:rsid w:val="00392541"/>
    <w:rsid w:val="00392E78"/>
    <w:rsid w:val="00393FD7"/>
    <w:rsid w:val="00394507"/>
    <w:rsid w:val="00394FF6"/>
    <w:rsid w:val="003951CE"/>
    <w:rsid w:val="00395516"/>
    <w:rsid w:val="003A0150"/>
    <w:rsid w:val="003A072C"/>
    <w:rsid w:val="003A10FC"/>
    <w:rsid w:val="003A15B4"/>
    <w:rsid w:val="003A15DD"/>
    <w:rsid w:val="003A1B65"/>
    <w:rsid w:val="003A1F34"/>
    <w:rsid w:val="003A217E"/>
    <w:rsid w:val="003A221E"/>
    <w:rsid w:val="003A2661"/>
    <w:rsid w:val="003A27FC"/>
    <w:rsid w:val="003A2825"/>
    <w:rsid w:val="003A2B62"/>
    <w:rsid w:val="003A38B8"/>
    <w:rsid w:val="003A3A99"/>
    <w:rsid w:val="003A3CBB"/>
    <w:rsid w:val="003A40CC"/>
    <w:rsid w:val="003B10D8"/>
    <w:rsid w:val="003B1BAD"/>
    <w:rsid w:val="003B22A3"/>
    <w:rsid w:val="003B232E"/>
    <w:rsid w:val="003B291D"/>
    <w:rsid w:val="003B2999"/>
    <w:rsid w:val="003B2D15"/>
    <w:rsid w:val="003B4ABF"/>
    <w:rsid w:val="003B4BD1"/>
    <w:rsid w:val="003B4DBA"/>
    <w:rsid w:val="003B5B1A"/>
    <w:rsid w:val="003B6970"/>
    <w:rsid w:val="003B6EBA"/>
    <w:rsid w:val="003B7D4A"/>
    <w:rsid w:val="003C01DA"/>
    <w:rsid w:val="003C05DA"/>
    <w:rsid w:val="003C1600"/>
    <w:rsid w:val="003C2373"/>
    <w:rsid w:val="003C30AC"/>
    <w:rsid w:val="003C379F"/>
    <w:rsid w:val="003C3BD7"/>
    <w:rsid w:val="003C3EF1"/>
    <w:rsid w:val="003C43A1"/>
    <w:rsid w:val="003C56A1"/>
    <w:rsid w:val="003C6A12"/>
    <w:rsid w:val="003C6AB5"/>
    <w:rsid w:val="003C6B9E"/>
    <w:rsid w:val="003C6EBE"/>
    <w:rsid w:val="003C6F0B"/>
    <w:rsid w:val="003C7A12"/>
    <w:rsid w:val="003D0EED"/>
    <w:rsid w:val="003D1AC0"/>
    <w:rsid w:val="003D1B33"/>
    <w:rsid w:val="003D23E9"/>
    <w:rsid w:val="003D2873"/>
    <w:rsid w:val="003D2C4F"/>
    <w:rsid w:val="003D3510"/>
    <w:rsid w:val="003D3FDC"/>
    <w:rsid w:val="003D4112"/>
    <w:rsid w:val="003D55C5"/>
    <w:rsid w:val="003D603E"/>
    <w:rsid w:val="003D6487"/>
    <w:rsid w:val="003D6642"/>
    <w:rsid w:val="003D6746"/>
    <w:rsid w:val="003D69B1"/>
    <w:rsid w:val="003D73EA"/>
    <w:rsid w:val="003D74CD"/>
    <w:rsid w:val="003D7E2B"/>
    <w:rsid w:val="003D7F20"/>
    <w:rsid w:val="003E0211"/>
    <w:rsid w:val="003E045A"/>
    <w:rsid w:val="003E0671"/>
    <w:rsid w:val="003E0E51"/>
    <w:rsid w:val="003E0F51"/>
    <w:rsid w:val="003E0F5E"/>
    <w:rsid w:val="003E1031"/>
    <w:rsid w:val="003E190A"/>
    <w:rsid w:val="003E2682"/>
    <w:rsid w:val="003E2E90"/>
    <w:rsid w:val="003E3900"/>
    <w:rsid w:val="003E4A06"/>
    <w:rsid w:val="003E4DBD"/>
    <w:rsid w:val="003E514E"/>
    <w:rsid w:val="003E538D"/>
    <w:rsid w:val="003E6220"/>
    <w:rsid w:val="003E698D"/>
    <w:rsid w:val="003E6AAB"/>
    <w:rsid w:val="003E7D57"/>
    <w:rsid w:val="003F0682"/>
    <w:rsid w:val="003F0937"/>
    <w:rsid w:val="003F1FCF"/>
    <w:rsid w:val="003F20CE"/>
    <w:rsid w:val="003F2DA2"/>
    <w:rsid w:val="003F3ADF"/>
    <w:rsid w:val="003F3C51"/>
    <w:rsid w:val="003F4AC7"/>
    <w:rsid w:val="003F5717"/>
    <w:rsid w:val="003F5D4E"/>
    <w:rsid w:val="003F62A8"/>
    <w:rsid w:val="003F65B0"/>
    <w:rsid w:val="003F777F"/>
    <w:rsid w:val="00400185"/>
    <w:rsid w:val="00400795"/>
    <w:rsid w:val="0040095C"/>
    <w:rsid w:val="00400B8B"/>
    <w:rsid w:val="00400E90"/>
    <w:rsid w:val="004011FA"/>
    <w:rsid w:val="00401A07"/>
    <w:rsid w:val="00401B01"/>
    <w:rsid w:val="00401CF0"/>
    <w:rsid w:val="004024DB"/>
    <w:rsid w:val="00402616"/>
    <w:rsid w:val="00402807"/>
    <w:rsid w:val="00402AE0"/>
    <w:rsid w:val="00402E00"/>
    <w:rsid w:val="00403BB6"/>
    <w:rsid w:val="004043F5"/>
    <w:rsid w:val="004045B2"/>
    <w:rsid w:val="00405434"/>
    <w:rsid w:val="00405EDB"/>
    <w:rsid w:val="004070EB"/>
    <w:rsid w:val="004079FE"/>
    <w:rsid w:val="004102C5"/>
    <w:rsid w:val="0041135A"/>
    <w:rsid w:val="00411DC3"/>
    <w:rsid w:val="0041235B"/>
    <w:rsid w:val="00412DDE"/>
    <w:rsid w:val="004132AB"/>
    <w:rsid w:val="00414361"/>
    <w:rsid w:val="0041454D"/>
    <w:rsid w:val="004146C1"/>
    <w:rsid w:val="004151A5"/>
    <w:rsid w:val="00415EC6"/>
    <w:rsid w:val="00415F5C"/>
    <w:rsid w:val="004165C6"/>
    <w:rsid w:val="0041673C"/>
    <w:rsid w:val="00416F9D"/>
    <w:rsid w:val="00416FA4"/>
    <w:rsid w:val="00417F91"/>
    <w:rsid w:val="004205A6"/>
    <w:rsid w:val="004213C1"/>
    <w:rsid w:val="004231CA"/>
    <w:rsid w:val="00423912"/>
    <w:rsid w:val="00426783"/>
    <w:rsid w:val="00426923"/>
    <w:rsid w:val="00427522"/>
    <w:rsid w:val="004306E2"/>
    <w:rsid w:val="00430A84"/>
    <w:rsid w:val="00430F9A"/>
    <w:rsid w:val="00432719"/>
    <w:rsid w:val="00432F9F"/>
    <w:rsid w:val="004334B7"/>
    <w:rsid w:val="0043496E"/>
    <w:rsid w:val="00434C36"/>
    <w:rsid w:val="00435469"/>
    <w:rsid w:val="00435AB2"/>
    <w:rsid w:val="00436B68"/>
    <w:rsid w:val="0043750F"/>
    <w:rsid w:val="004403E1"/>
    <w:rsid w:val="0044050D"/>
    <w:rsid w:val="00441548"/>
    <w:rsid w:val="00442BB4"/>
    <w:rsid w:val="0044412B"/>
    <w:rsid w:val="00444F6F"/>
    <w:rsid w:val="00445A89"/>
    <w:rsid w:val="00447127"/>
    <w:rsid w:val="00447812"/>
    <w:rsid w:val="0044787A"/>
    <w:rsid w:val="00447B72"/>
    <w:rsid w:val="00450A98"/>
    <w:rsid w:val="00450E92"/>
    <w:rsid w:val="004513E4"/>
    <w:rsid w:val="004514BE"/>
    <w:rsid w:val="0045178B"/>
    <w:rsid w:val="004517A5"/>
    <w:rsid w:val="0045180A"/>
    <w:rsid w:val="004519C9"/>
    <w:rsid w:val="00452FDA"/>
    <w:rsid w:val="00453F77"/>
    <w:rsid w:val="00454949"/>
    <w:rsid w:val="00454B35"/>
    <w:rsid w:val="00454B4C"/>
    <w:rsid w:val="004551FC"/>
    <w:rsid w:val="00455C88"/>
    <w:rsid w:val="00455ECA"/>
    <w:rsid w:val="004563B0"/>
    <w:rsid w:val="00456556"/>
    <w:rsid w:val="00456996"/>
    <w:rsid w:val="0045738A"/>
    <w:rsid w:val="00457BAC"/>
    <w:rsid w:val="00460676"/>
    <w:rsid w:val="00461099"/>
    <w:rsid w:val="0046132B"/>
    <w:rsid w:val="0046162C"/>
    <w:rsid w:val="00462787"/>
    <w:rsid w:val="00463CD6"/>
    <w:rsid w:val="004648D2"/>
    <w:rsid w:val="004656F5"/>
    <w:rsid w:val="004665CB"/>
    <w:rsid w:val="004665FC"/>
    <w:rsid w:val="00466EBD"/>
    <w:rsid w:val="00470645"/>
    <w:rsid w:val="00470C0B"/>
    <w:rsid w:val="00471DA4"/>
    <w:rsid w:val="004720C9"/>
    <w:rsid w:val="004722F5"/>
    <w:rsid w:val="0047240B"/>
    <w:rsid w:val="00472D1B"/>
    <w:rsid w:val="00472F3B"/>
    <w:rsid w:val="0047354A"/>
    <w:rsid w:val="00473FED"/>
    <w:rsid w:val="00474A2C"/>
    <w:rsid w:val="00474A41"/>
    <w:rsid w:val="00474E1F"/>
    <w:rsid w:val="00474E67"/>
    <w:rsid w:val="004764F1"/>
    <w:rsid w:val="00476649"/>
    <w:rsid w:val="004778A3"/>
    <w:rsid w:val="004800B2"/>
    <w:rsid w:val="00480111"/>
    <w:rsid w:val="004806DB"/>
    <w:rsid w:val="004808A2"/>
    <w:rsid w:val="00481069"/>
    <w:rsid w:val="00481EA1"/>
    <w:rsid w:val="00483157"/>
    <w:rsid w:val="00483385"/>
    <w:rsid w:val="0048382E"/>
    <w:rsid w:val="00483EF7"/>
    <w:rsid w:val="00484B12"/>
    <w:rsid w:val="00484BCF"/>
    <w:rsid w:val="00484F19"/>
    <w:rsid w:val="004852C4"/>
    <w:rsid w:val="004855C7"/>
    <w:rsid w:val="00485683"/>
    <w:rsid w:val="00485CB4"/>
    <w:rsid w:val="00487388"/>
    <w:rsid w:val="0049068D"/>
    <w:rsid w:val="004906E2"/>
    <w:rsid w:val="00490987"/>
    <w:rsid w:val="00490A35"/>
    <w:rsid w:val="00490C0D"/>
    <w:rsid w:val="00491228"/>
    <w:rsid w:val="004918B6"/>
    <w:rsid w:val="00491C41"/>
    <w:rsid w:val="00491D65"/>
    <w:rsid w:val="004921BF"/>
    <w:rsid w:val="004924FD"/>
    <w:rsid w:val="004929D0"/>
    <w:rsid w:val="00492C97"/>
    <w:rsid w:val="00492D9B"/>
    <w:rsid w:val="004936E1"/>
    <w:rsid w:val="00496E66"/>
    <w:rsid w:val="00497285"/>
    <w:rsid w:val="0049728D"/>
    <w:rsid w:val="00497652"/>
    <w:rsid w:val="00497E97"/>
    <w:rsid w:val="004A07E4"/>
    <w:rsid w:val="004A11BB"/>
    <w:rsid w:val="004A1EF1"/>
    <w:rsid w:val="004A1F7D"/>
    <w:rsid w:val="004A2BAA"/>
    <w:rsid w:val="004A3A9B"/>
    <w:rsid w:val="004A48A6"/>
    <w:rsid w:val="004A5869"/>
    <w:rsid w:val="004A5C4B"/>
    <w:rsid w:val="004A6E6B"/>
    <w:rsid w:val="004A7399"/>
    <w:rsid w:val="004A74E1"/>
    <w:rsid w:val="004A76FC"/>
    <w:rsid w:val="004B2645"/>
    <w:rsid w:val="004B2984"/>
    <w:rsid w:val="004B3025"/>
    <w:rsid w:val="004B3314"/>
    <w:rsid w:val="004B4CDB"/>
    <w:rsid w:val="004B5648"/>
    <w:rsid w:val="004B59AB"/>
    <w:rsid w:val="004B69B2"/>
    <w:rsid w:val="004B6FA1"/>
    <w:rsid w:val="004B713A"/>
    <w:rsid w:val="004C15FE"/>
    <w:rsid w:val="004C1F0C"/>
    <w:rsid w:val="004C25BC"/>
    <w:rsid w:val="004C3321"/>
    <w:rsid w:val="004C3387"/>
    <w:rsid w:val="004C3459"/>
    <w:rsid w:val="004C34D3"/>
    <w:rsid w:val="004C3BF6"/>
    <w:rsid w:val="004C3DDB"/>
    <w:rsid w:val="004C4177"/>
    <w:rsid w:val="004C458D"/>
    <w:rsid w:val="004C4930"/>
    <w:rsid w:val="004C50F6"/>
    <w:rsid w:val="004C5F81"/>
    <w:rsid w:val="004C6BB2"/>
    <w:rsid w:val="004C6E2D"/>
    <w:rsid w:val="004C7447"/>
    <w:rsid w:val="004D1D18"/>
    <w:rsid w:val="004D2028"/>
    <w:rsid w:val="004D3147"/>
    <w:rsid w:val="004D3927"/>
    <w:rsid w:val="004D46BA"/>
    <w:rsid w:val="004D521D"/>
    <w:rsid w:val="004D557F"/>
    <w:rsid w:val="004D563B"/>
    <w:rsid w:val="004D5CDF"/>
    <w:rsid w:val="004D5EB2"/>
    <w:rsid w:val="004D7D88"/>
    <w:rsid w:val="004D7DB0"/>
    <w:rsid w:val="004E05DC"/>
    <w:rsid w:val="004E097C"/>
    <w:rsid w:val="004E0E37"/>
    <w:rsid w:val="004E169C"/>
    <w:rsid w:val="004E17C3"/>
    <w:rsid w:val="004E2237"/>
    <w:rsid w:val="004E506E"/>
    <w:rsid w:val="004E52A5"/>
    <w:rsid w:val="004E5576"/>
    <w:rsid w:val="004E6B02"/>
    <w:rsid w:val="004F022D"/>
    <w:rsid w:val="004F0A0C"/>
    <w:rsid w:val="004F0ACF"/>
    <w:rsid w:val="004F0E23"/>
    <w:rsid w:val="004F112B"/>
    <w:rsid w:val="004F1203"/>
    <w:rsid w:val="004F12FE"/>
    <w:rsid w:val="004F1652"/>
    <w:rsid w:val="004F17C8"/>
    <w:rsid w:val="004F180B"/>
    <w:rsid w:val="004F1EF5"/>
    <w:rsid w:val="004F2649"/>
    <w:rsid w:val="004F2AC2"/>
    <w:rsid w:val="004F2D35"/>
    <w:rsid w:val="004F2F2F"/>
    <w:rsid w:val="004F3C54"/>
    <w:rsid w:val="004F3E76"/>
    <w:rsid w:val="004F4606"/>
    <w:rsid w:val="004F4831"/>
    <w:rsid w:val="004F513D"/>
    <w:rsid w:val="004F6229"/>
    <w:rsid w:val="004F67E8"/>
    <w:rsid w:val="004F71D7"/>
    <w:rsid w:val="00502534"/>
    <w:rsid w:val="005025FE"/>
    <w:rsid w:val="0050269D"/>
    <w:rsid w:val="00503E8B"/>
    <w:rsid w:val="0050478D"/>
    <w:rsid w:val="00504925"/>
    <w:rsid w:val="00504E96"/>
    <w:rsid w:val="00506EB4"/>
    <w:rsid w:val="00507499"/>
    <w:rsid w:val="00507505"/>
    <w:rsid w:val="00507A17"/>
    <w:rsid w:val="00507B29"/>
    <w:rsid w:val="00510084"/>
    <w:rsid w:val="005102DA"/>
    <w:rsid w:val="005103EE"/>
    <w:rsid w:val="00510566"/>
    <w:rsid w:val="00510A48"/>
    <w:rsid w:val="00510ABF"/>
    <w:rsid w:val="00511254"/>
    <w:rsid w:val="00511763"/>
    <w:rsid w:val="005117B9"/>
    <w:rsid w:val="005128F9"/>
    <w:rsid w:val="00513564"/>
    <w:rsid w:val="0051375B"/>
    <w:rsid w:val="00513789"/>
    <w:rsid w:val="005139E2"/>
    <w:rsid w:val="00514029"/>
    <w:rsid w:val="0051403A"/>
    <w:rsid w:val="0051425B"/>
    <w:rsid w:val="00514A48"/>
    <w:rsid w:val="00515533"/>
    <w:rsid w:val="00515FF6"/>
    <w:rsid w:val="00516352"/>
    <w:rsid w:val="005165F3"/>
    <w:rsid w:val="0051751E"/>
    <w:rsid w:val="00517652"/>
    <w:rsid w:val="00517786"/>
    <w:rsid w:val="00517E2E"/>
    <w:rsid w:val="005201BA"/>
    <w:rsid w:val="0052293E"/>
    <w:rsid w:val="005229DD"/>
    <w:rsid w:val="00522D9A"/>
    <w:rsid w:val="0052332C"/>
    <w:rsid w:val="00523B4C"/>
    <w:rsid w:val="00524430"/>
    <w:rsid w:val="00524847"/>
    <w:rsid w:val="00525121"/>
    <w:rsid w:val="00526554"/>
    <w:rsid w:val="00526734"/>
    <w:rsid w:val="00526B06"/>
    <w:rsid w:val="00526EEC"/>
    <w:rsid w:val="005270F5"/>
    <w:rsid w:val="00527DFC"/>
    <w:rsid w:val="00530182"/>
    <w:rsid w:val="00530CB3"/>
    <w:rsid w:val="00530F75"/>
    <w:rsid w:val="005310DD"/>
    <w:rsid w:val="00531268"/>
    <w:rsid w:val="005319FB"/>
    <w:rsid w:val="0053236A"/>
    <w:rsid w:val="00532A45"/>
    <w:rsid w:val="0053315D"/>
    <w:rsid w:val="00533B15"/>
    <w:rsid w:val="00533D83"/>
    <w:rsid w:val="00533E5A"/>
    <w:rsid w:val="00533EEE"/>
    <w:rsid w:val="00533EF6"/>
    <w:rsid w:val="00534E86"/>
    <w:rsid w:val="00534F43"/>
    <w:rsid w:val="0053637F"/>
    <w:rsid w:val="005363DC"/>
    <w:rsid w:val="00536DED"/>
    <w:rsid w:val="005371E2"/>
    <w:rsid w:val="0053765E"/>
    <w:rsid w:val="00537C2F"/>
    <w:rsid w:val="005403F0"/>
    <w:rsid w:val="0054068B"/>
    <w:rsid w:val="005407D9"/>
    <w:rsid w:val="00540F29"/>
    <w:rsid w:val="00541779"/>
    <w:rsid w:val="00542C54"/>
    <w:rsid w:val="00543000"/>
    <w:rsid w:val="00544060"/>
    <w:rsid w:val="0054565F"/>
    <w:rsid w:val="00545714"/>
    <w:rsid w:val="00545F16"/>
    <w:rsid w:val="00546224"/>
    <w:rsid w:val="00546CC2"/>
    <w:rsid w:val="00547BCF"/>
    <w:rsid w:val="00547DA5"/>
    <w:rsid w:val="00550879"/>
    <w:rsid w:val="0055089B"/>
    <w:rsid w:val="00550967"/>
    <w:rsid w:val="00550B08"/>
    <w:rsid w:val="00550C48"/>
    <w:rsid w:val="00551712"/>
    <w:rsid w:val="0055187C"/>
    <w:rsid w:val="00551D85"/>
    <w:rsid w:val="005531CB"/>
    <w:rsid w:val="0055339A"/>
    <w:rsid w:val="00553744"/>
    <w:rsid w:val="005537E5"/>
    <w:rsid w:val="005539C5"/>
    <w:rsid w:val="00553E73"/>
    <w:rsid w:val="0055561E"/>
    <w:rsid w:val="00555F6A"/>
    <w:rsid w:val="005562CA"/>
    <w:rsid w:val="00556410"/>
    <w:rsid w:val="00556666"/>
    <w:rsid w:val="00556E28"/>
    <w:rsid w:val="00557D7C"/>
    <w:rsid w:val="005615E0"/>
    <w:rsid w:val="0056195B"/>
    <w:rsid w:val="00561A89"/>
    <w:rsid w:val="00561C43"/>
    <w:rsid w:val="00562BC9"/>
    <w:rsid w:val="0056303C"/>
    <w:rsid w:val="0056377D"/>
    <w:rsid w:val="00564864"/>
    <w:rsid w:val="00564B88"/>
    <w:rsid w:val="00564F9F"/>
    <w:rsid w:val="0056501A"/>
    <w:rsid w:val="005658FC"/>
    <w:rsid w:val="00565C31"/>
    <w:rsid w:val="005665B7"/>
    <w:rsid w:val="0056706A"/>
    <w:rsid w:val="00567AA3"/>
    <w:rsid w:val="00567CAE"/>
    <w:rsid w:val="00567D60"/>
    <w:rsid w:val="00570A8A"/>
    <w:rsid w:val="00570CE2"/>
    <w:rsid w:val="00570EF1"/>
    <w:rsid w:val="00571490"/>
    <w:rsid w:val="00571ADE"/>
    <w:rsid w:val="00572230"/>
    <w:rsid w:val="00574333"/>
    <w:rsid w:val="00574555"/>
    <w:rsid w:val="005747F6"/>
    <w:rsid w:val="005752A7"/>
    <w:rsid w:val="00575607"/>
    <w:rsid w:val="00576106"/>
    <w:rsid w:val="00576ED7"/>
    <w:rsid w:val="00580E4A"/>
    <w:rsid w:val="00581492"/>
    <w:rsid w:val="0058155E"/>
    <w:rsid w:val="00582137"/>
    <w:rsid w:val="0058218A"/>
    <w:rsid w:val="00582F39"/>
    <w:rsid w:val="005831A6"/>
    <w:rsid w:val="005839DF"/>
    <w:rsid w:val="00583EED"/>
    <w:rsid w:val="0058424A"/>
    <w:rsid w:val="00584326"/>
    <w:rsid w:val="00584465"/>
    <w:rsid w:val="00584830"/>
    <w:rsid w:val="00584A7A"/>
    <w:rsid w:val="00585AD2"/>
    <w:rsid w:val="00585BC4"/>
    <w:rsid w:val="005867C0"/>
    <w:rsid w:val="0058687D"/>
    <w:rsid w:val="005876D8"/>
    <w:rsid w:val="00587A96"/>
    <w:rsid w:val="00587B54"/>
    <w:rsid w:val="00587BE1"/>
    <w:rsid w:val="00587F55"/>
    <w:rsid w:val="00587FAD"/>
    <w:rsid w:val="00590012"/>
    <w:rsid w:val="00590746"/>
    <w:rsid w:val="00590A73"/>
    <w:rsid w:val="00590C92"/>
    <w:rsid w:val="00590CBC"/>
    <w:rsid w:val="00591D12"/>
    <w:rsid w:val="00591E84"/>
    <w:rsid w:val="005921DA"/>
    <w:rsid w:val="0059284D"/>
    <w:rsid w:val="005929D5"/>
    <w:rsid w:val="005935AD"/>
    <w:rsid w:val="00593EF1"/>
    <w:rsid w:val="00594058"/>
    <w:rsid w:val="0059452F"/>
    <w:rsid w:val="0059522A"/>
    <w:rsid w:val="00596142"/>
    <w:rsid w:val="005962E7"/>
    <w:rsid w:val="00596A7F"/>
    <w:rsid w:val="0059732F"/>
    <w:rsid w:val="005A017E"/>
    <w:rsid w:val="005A2128"/>
    <w:rsid w:val="005A2611"/>
    <w:rsid w:val="005A27E0"/>
    <w:rsid w:val="005A2B8F"/>
    <w:rsid w:val="005A3A92"/>
    <w:rsid w:val="005A408D"/>
    <w:rsid w:val="005A4889"/>
    <w:rsid w:val="005A5574"/>
    <w:rsid w:val="005A5783"/>
    <w:rsid w:val="005A7063"/>
    <w:rsid w:val="005A7CAF"/>
    <w:rsid w:val="005A7E4C"/>
    <w:rsid w:val="005B02F6"/>
    <w:rsid w:val="005B065B"/>
    <w:rsid w:val="005B1181"/>
    <w:rsid w:val="005B236C"/>
    <w:rsid w:val="005B272D"/>
    <w:rsid w:val="005B2E41"/>
    <w:rsid w:val="005B4AAB"/>
    <w:rsid w:val="005B4B41"/>
    <w:rsid w:val="005B4D08"/>
    <w:rsid w:val="005B5CFD"/>
    <w:rsid w:val="005B5DC1"/>
    <w:rsid w:val="005B6110"/>
    <w:rsid w:val="005B6A8A"/>
    <w:rsid w:val="005B6AC1"/>
    <w:rsid w:val="005B796A"/>
    <w:rsid w:val="005B7DB3"/>
    <w:rsid w:val="005C20E2"/>
    <w:rsid w:val="005C23E0"/>
    <w:rsid w:val="005C2413"/>
    <w:rsid w:val="005C3355"/>
    <w:rsid w:val="005C3BA9"/>
    <w:rsid w:val="005C47CB"/>
    <w:rsid w:val="005C6299"/>
    <w:rsid w:val="005C694E"/>
    <w:rsid w:val="005C6BA2"/>
    <w:rsid w:val="005C71DA"/>
    <w:rsid w:val="005C75D3"/>
    <w:rsid w:val="005C7937"/>
    <w:rsid w:val="005C7CF2"/>
    <w:rsid w:val="005C7DD4"/>
    <w:rsid w:val="005D08E3"/>
    <w:rsid w:val="005D0ED1"/>
    <w:rsid w:val="005D1071"/>
    <w:rsid w:val="005D12BC"/>
    <w:rsid w:val="005D19A9"/>
    <w:rsid w:val="005D1EF9"/>
    <w:rsid w:val="005D265E"/>
    <w:rsid w:val="005D37A9"/>
    <w:rsid w:val="005D3AB0"/>
    <w:rsid w:val="005D3BAE"/>
    <w:rsid w:val="005D3FF9"/>
    <w:rsid w:val="005D427D"/>
    <w:rsid w:val="005D57B3"/>
    <w:rsid w:val="005D5EAF"/>
    <w:rsid w:val="005D6CF0"/>
    <w:rsid w:val="005D7990"/>
    <w:rsid w:val="005E0612"/>
    <w:rsid w:val="005E0FCC"/>
    <w:rsid w:val="005E1723"/>
    <w:rsid w:val="005E25F7"/>
    <w:rsid w:val="005E2A74"/>
    <w:rsid w:val="005E38F4"/>
    <w:rsid w:val="005E3ED2"/>
    <w:rsid w:val="005E42EF"/>
    <w:rsid w:val="005E4427"/>
    <w:rsid w:val="005E442A"/>
    <w:rsid w:val="005E5111"/>
    <w:rsid w:val="005E5C34"/>
    <w:rsid w:val="005E5FFB"/>
    <w:rsid w:val="005E5FFD"/>
    <w:rsid w:val="005E610E"/>
    <w:rsid w:val="005E6540"/>
    <w:rsid w:val="005E7371"/>
    <w:rsid w:val="005F01F6"/>
    <w:rsid w:val="005F07F0"/>
    <w:rsid w:val="005F09B2"/>
    <w:rsid w:val="005F0DFE"/>
    <w:rsid w:val="005F1495"/>
    <w:rsid w:val="005F24ED"/>
    <w:rsid w:val="005F288F"/>
    <w:rsid w:val="005F3695"/>
    <w:rsid w:val="005F48C5"/>
    <w:rsid w:val="005F4D46"/>
    <w:rsid w:val="005F5421"/>
    <w:rsid w:val="005F5631"/>
    <w:rsid w:val="005F5657"/>
    <w:rsid w:val="005F5CB8"/>
    <w:rsid w:val="005F64C3"/>
    <w:rsid w:val="005F6DE6"/>
    <w:rsid w:val="005F6F89"/>
    <w:rsid w:val="005F7072"/>
    <w:rsid w:val="005F720D"/>
    <w:rsid w:val="005F7F0F"/>
    <w:rsid w:val="0060082E"/>
    <w:rsid w:val="00601BCC"/>
    <w:rsid w:val="00601C34"/>
    <w:rsid w:val="00602F78"/>
    <w:rsid w:val="00602FF2"/>
    <w:rsid w:val="006036A9"/>
    <w:rsid w:val="006047AE"/>
    <w:rsid w:val="0060499C"/>
    <w:rsid w:val="00606088"/>
    <w:rsid w:val="006060BC"/>
    <w:rsid w:val="00606F76"/>
    <w:rsid w:val="00607A92"/>
    <w:rsid w:val="0061027A"/>
    <w:rsid w:val="0061082B"/>
    <w:rsid w:val="00611ABC"/>
    <w:rsid w:val="00612037"/>
    <w:rsid w:val="006122A4"/>
    <w:rsid w:val="00612AE6"/>
    <w:rsid w:val="00612DCF"/>
    <w:rsid w:val="00613F11"/>
    <w:rsid w:val="0061475C"/>
    <w:rsid w:val="00615053"/>
    <w:rsid w:val="00615C96"/>
    <w:rsid w:val="00615CB4"/>
    <w:rsid w:val="00615FCD"/>
    <w:rsid w:val="0061659C"/>
    <w:rsid w:val="00617192"/>
    <w:rsid w:val="0061762F"/>
    <w:rsid w:val="00617D0A"/>
    <w:rsid w:val="00620433"/>
    <w:rsid w:val="00620B0E"/>
    <w:rsid w:val="00620CB9"/>
    <w:rsid w:val="0062127F"/>
    <w:rsid w:val="0062136C"/>
    <w:rsid w:val="00621CA4"/>
    <w:rsid w:val="00621DC7"/>
    <w:rsid w:val="00622706"/>
    <w:rsid w:val="0062400D"/>
    <w:rsid w:val="006249C6"/>
    <w:rsid w:val="0062535C"/>
    <w:rsid w:val="00625946"/>
    <w:rsid w:val="006262BA"/>
    <w:rsid w:val="00626F76"/>
    <w:rsid w:val="0062750C"/>
    <w:rsid w:val="00627641"/>
    <w:rsid w:val="00627D64"/>
    <w:rsid w:val="00627F09"/>
    <w:rsid w:val="006308BB"/>
    <w:rsid w:val="00630E74"/>
    <w:rsid w:val="00631646"/>
    <w:rsid w:val="00631AEC"/>
    <w:rsid w:val="00633417"/>
    <w:rsid w:val="006348EC"/>
    <w:rsid w:val="00636A21"/>
    <w:rsid w:val="00636B0B"/>
    <w:rsid w:val="006375C4"/>
    <w:rsid w:val="00641288"/>
    <w:rsid w:val="0064188F"/>
    <w:rsid w:val="00641E56"/>
    <w:rsid w:val="00641F75"/>
    <w:rsid w:val="006429D2"/>
    <w:rsid w:val="006431C5"/>
    <w:rsid w:val="006433CE"/>
    <w:rsid w:val="006433F4"/>
    <w:rsid w:val="00643451"/>
    <w:rsid w:val="006436E6"/>
    <w:rsid w:val="00643731"/>
    <w:rsid w:val="006445A9"/>
    <w:rsid w:val="00644772"/>
    <w:rsid w:val="0064545D"/>
    <w:rsid w:val="00645B0F"/>
    <w:rsid w:val="00646AFA"/>
    <w:rsid w:val="00647CA0"/>
    <w:rsid w:val="006509C0"/>
    <w:rsid w:val="006513C2"/>
    <w:rsid w:val="0065141F"/>
    <w:rsid w:val="00651AA9"/>
    <w:rsid w:val="00652C4E"/>
    <w:rsid w:val="00653033"/>
    <w:rsid w:val="00653854"/>
    <w:rsid w:val="00654E91"/>
    <w:rsid w:val="0065578B"/>
    <w:rsid w:val="006557F5"/>
    <w:rsid w:val="00656071"/>
    <w:rsid w:val="006567F7"/>
    <w:rsid w:val="00657903"/>
    <w:rsid w:val="00657B7C"/>
    <w:rsid w:val="006604DD"/>
    <w:rsid w:val="00661FFF"/>
    <w:rsid w:val="00662595"/>
    <w:rsid w:val="00662BC5"/>
    <w:rsid w:val="0066382C"/>
    <w:rsid w:val="00664C94"/>
    <w:rsid w:val="0066503A"/>
    <w:rsid w:val="00666088"/>
    <w:rsid w:val="0066616A"/>
    <w:rsid w:val="00666491"/>
    <w:rsid w:val="00666DBD"/>
    <w:rsid w:val="00667713"/>
    <w:rsid w:val="00667B3D"/>
    <w:rsid w:val="00671A99"/>
    <w:rsid w:val="0067215A"/>
    <w:rsid w:val="00672368"/>
    <w:rsid w:val="006725E1"/>
    <w:rsid w:val="00672818"/>
    <w:rsid w:val="00672F21"/>
    <w:rsid w:val="00673322"/>
    <w:rsid w:val="00673576"/>
    <w:rsid w:val="00673CE5"/>
    <w:rsid w:val="00673D45"/>
    <w:rsid w:val="006759F3"/>
    <w:rsid w:val="006760A0"/>
    <w:rsid w:val="00680447"/>
    <w:rsid w:val="00681392"/>
    <w:rsid w:val="00682FEF"/>
    <w:rsid w:val="00683D19"/>
    <w:rsid w:val="00683E64"/>
    <w:rsid w:val="006842B6"/>
    <w:rsid w:val="00684403"/>
    <w:rsid w:val="0068486F"/>
    <w:rsid w:val="00684F33"/>
    <w:rsid w:val="00684FB8"/>
    <w:rsid w:val="0068522E"/>
    <w:rsid w:val="00685A21"/>
    <w:rsid w:val="00685EB3"/>
    <w:rsid w:val="0068645A"/>
    <w:rsid w:val="006871FE"/>
    <w:rsid w:val="00687948"/>
    <w:rsid w:val="00687D53"/>
    <w:rsid w:val="006902F0"/>
    <w:rsid w:val="006910AF"/>
    <w:rsid w:val="00692387"/>
    <w:rsid w:val="006923B9"/>
    <w:rsid w:val="0069294A"/>
    <w:rsid w:val="0069323A"/>
    <w:rsid w:val="0069415E"/>
    <w:rsid w:val="0069436E"/>
    <w:rsid w:val="00695A78"/>
    <w:rsid w:val="006962C7"/>
    <w:rsid w:val="00696CF8"/>
    <w:rsid w:val="0069792E"/>
    <w:rsid w:val="00697F71"/>
    <w:rsid w:val="006A08C5"/>
    <w:rsid w:val="006A2145"/>
    <w:rsid w:val="006A257F"/>
    <w:rsid w:val="006A3CA2"/>
    <w:rsid w:val="006A3D6C"/>
    <w:rsid w:val="006A3D7F"/>
    <w:rsid w:val="006A5033"/>
    <w:rsid w:val="006A5162"/>
    <w:rsid w:val="006A559E"/>
    <w:rsid w:val="006A5899"/>
    <w:rsid w:val="006A5F45"/>
    <w:rsid w:val="006A6740"/>
    <w:rsid w:val="006A6A1A"/>
    <w:rsid w:val="006A6B91"/>
    <w:rsid w:val="006A6BC5"/>
    <w:rsid w:val="006A6ECC"/>
    <w:rsid w:val="006A7351"/>
    <w:rsid w:val="006A774E"/>
    <w:rsid w:val="006B0F12"/>
    <w:rsid w:val="006B12BB"/>
    <w:rsid w:val="006B15AB"/>
    <w:rsid w:val="006B15FB"/>
    <w:rsid w:val="006B1E87"/>
    <w:rsid w:val="006B252B"/>
    <w:rsid w:val="006B258E"/>
    <w:rsid w:val="006B55BA"/>
    <w:rsid w:val="006B6338"/>
    <w:rsid w:val="006B6DD4"/>
    <w:rsid w:val="006B72FD"/>
    <w:rsid w:val="006B75C1"/>
    <w:rsid w:val="006B774E"/>
    <w:rsid w:val="006B777B"/>
    <w:rsid w:val="006B78B5"/>
    <w:rsid w:val="006B7FDE"/>
    <w:rsid w:val="006C0B11"/>
    <w:rsid w:val="006C1037"/>
    <w:rsid w:val="006C10FE"/>
    <w:rsid w:val="006C1C82"/>
    <w:rsid w:val="006C24CB"/>
    <w:rsid w:val="006C2FE0"/>
    <w:rsid w:val="006C4C98"/>
    <w:rsid w:val="006C57CA"/>
    <w:rsid w:val="006C5BB5"/>
    <w:rsid w:val="006C6054"/>
    <w:rsid w:val="006C678F"/>
    <w:rsid w:val="006C6AD0"/>
    <w:rsid w:val="006C709E"/>
    <w:rsid w:val="006C7877"/>
    <w:rsid w:val="006C7E68"/>
    <w:rsid w:val="006D0362"/>
    <w:rsid w:val="006D0671"/>
    <w:rsid w:val="006D0F49"/>
    <w:rsid w:val="006D1873"/>
    <w:rsid w:val="006D2F69"/>
    <w:rsid w:val="006D3146"/>
    <w:rsid w:val="006D31B2"/>
    <w:rsid w:val="006D325A"/>
    <w:rsid w:val="006D3335"/>
    <w:rsid w:val="006D3913"/>
    <w:rsid w:val="006D39C6"/>
    <w:rsid w:val="006D3AFE"/>
    <w:rsid w:val="006D4AB5"/>
    <w:rsid w:val="006D5605"/>
    <w:rsid w:val="006D5718"/>
    <w:rsid w:val="006D7860"/>
    <w:rsid w:val="006E07AF"/>
    <w:rsid w:val="006E0D19"/>
    <w:rsid w:val="006E1B67"/>
    <w:rsid w:val="006E1CFE"/>
    <w:rsid w:val="006E1F7D"/>
    <w:rsid w:val="006E2935"/>
    <w:rsid w:val="006E2939"/>
    <w:rsid w:val="006E2DEE"/>
    <w:rsid w:val="006E323D"/>
    <w:rsid w:val="006E42F0"/>
    <w:rsid w:val="006E592A"/>
    <w:rsid w:val="006E5A84"/>
    <w:rsid w:val="006E6B08"/>
    <w:rsid w:val="006E6C09"/>
    <w:rsid w:val="006E7488"/>
    <w:rsid w:val="006E782E"/>
    <w:rsid w:val="006E7F7D"/>
    <w:rsid w:val="006F05D9"/>
    <w:rsid w:val="006F14E4"/>
    <w:rsid w:val="006F1976"/>
    <w:rsid w:val="006F1AF8"/>
    <w:rsid w:val="006F2371"/>
    <w:rsid w:val="006F2AAE"/>
    <w:rsid w:val="006F3E5A"/>
    <w:rsid w:val="006F4717"/>
    <w:rsid w:val="006F4CAC"/>
    <w:rsid w:val="006F50F1"/>
    <w:rsid w:val="006F5DDE"/>
    <w:rsid w:val="006F5E1D"/>
    <w:rsid w:val="006F62F5"/>
    <w:rsid w:val="006F6B7C"/>
    <w:rsid w:val="006F7F5A"/>
    <w:rsid w:val="00700640"/>
    <w:rsid w:val="00700CB3"/>
    <w:rsid w:val="00702327"/>
    <w:rsid w:val="007025A6"/>
    <w:rsid w:val="0070270F"/>
    <w:rsid w:val="00703260"/>
    <w:rsid w:val="0070360D"/>
    <w:rsid w:val="00705DDA"/>
    <w:rsid w:val="0070613C"/>
    <w:rsid w:val="007069AD"/>
    <w:rsid w:val="00706A3E"/>
    <w:rsid w:val="007073F0"/>
    <w:rsid w:val="00707750"/>
    <w:rsid w:val="00707E53"/>
    <w:rsid w:val="00710BA9"/>
    <w:rsid w:val="00710D9A"/>
    <w:rsid w:val="0071149A"/>
    <w:rsid w:val="0071153A"/>
    <w:rsid w:val="00711896"/>
    <w:rsid w:val="00712646"/>
    <w:rsid w:val="00712971"/>
    <w:rsid w:val="00712C76"/>
    <w:rsid w:val="00713A9B"/>
    <w:rsid w:val="00713B48"/>
    <w:rsid w:val="0071465F"/>
    <w:rsid w:val="00715683"/>
    <w:rsid w:val="00715A1D"/>
    <w:rsid w:val="007168E9"/>
    <w:rsid w:val="00720208"/>
    <w:rsid w:val="007211C0"/>
    <w:rsid w:val="00721DE9"/>
    <w:rsid w:val="00722C3E"/>
    <w:rsid w:val="00723424"/>
    <w:rsid w:val="00723DF2"/>
    <w:rsid w:val="00723FCA"/>
    <w:rsid w:val="00724930"/>
    <w:rsid w:val="00724A5C"/>
    <w:rsid w:val="00725DE9"/>
    <w:rsid w:val="00726EE8"/>
    <w:rsid w:val="007270AD"/>
    <w:rsid w:val="007277F3"/>
    <w:rsid w:val="00727A06"/>
    <w:rsid w:val="00727AD4"/>
    <w:rsid w:val="007306FE"/>
    <w:rsid w:val="00730775"/>
    <w:rsid w:val="0073125B"/>
    <w:rsid w:val="007316E7"/>
    <w:rsid w:val="00732702"/>
    <w:rsid w:val="00732A35"/>
    <w:rsid w:val="007333D8"/>
    <w:rsid w:val="00733E32"/>
    <w:rsid w:val="00737741"/>
    <w:rsid w:val="00737C1E"/>
    <w:rsid w:val="007400FF"/>
    <w:rsid w:val="007401B0"/>
    <w:rsid w:val="00740718"/>
    <w:rsid w:val="00742B45"/>
    <w:rsid w:val="00742D2D"/>
    <w:rsid w:val="00744013"/>
    <w:rsid w:val="00746A4B"/>
    <w:rsid w:val="00747260"/>
    <w:rsid w:val="007475B9"/>
    <w:rsid w:val="00747B09"/>
    <w:rsid w:val="00747DF9"/>
    <w:rsid w:val="0075269F"/>
    <w:rsid w:val="00752703"/>
    <w:rsid w:val="00754A87"/>
    <w:rsid w:val="00755053"/>
    <w:rsid w:val="00755320"/>
    <w:rsid w:val="00756D41"/>
    <w:rsid w:val="00757ABE"/>
    <w:rsid w:val="00757C73"/>
    <w:rsid w:val="007601C6"/>
    <w:rsid w:val="0076171C"/>
    <w:rsid w:val="007627DC"/>
    <w:rsid w:val="0076486F"/>
    <w:rsid w:val="00764D0F"/>
    <w:rsid w:val="0076686F"/>
    <w:rsid w:val="00767300"/>
    <w:rsid w:val="007677F9"/>
    <w:rsid w:val="00770921"/>
    <w:rsid w:val="00771148"/>
    <w:rsid w:val="007711B8"/>
    <w:rsid w:val="00771672"/>
    <w:rsid w:val="00771960"/>
    <w:rsid w:val="00771992"/>
    <w:rsid w:val="00772006"/>
    <w:rsid w:val="00773087"/>
    <w:rsid w:val="00773B72"/>
    <w:rsid w:val="00774231"/>
    <w:rsid w:val="0077441A"/>
    <w:rsid w:val="00774882"/>
    <w:rsid w:val="00774BC3"/>
    <w:rsid w:val="00775137"/>
    <w:rsid w:val="007758C5"/>
    <w:rsid w:val="00775A01"/>
    <w:rsid w:val="00775E81"/>
    <w:rsid w:val="0077713E"/>
    <w:rsid w:val="00780796"/>
    <w:rsid w:val="00780B68"/>
    <w:rsid w:val="00781541"/>
    <w:rsid w:val="00781DBC"/>
    <w:rsid w:val="00781F4A"/>
    <w:rsid w:val="007825AA"/>
    <w:rsid w:val="00782928"/>
    <w:rsid w:val="00782F8C"/>
    <w:rsid w:val="00783FC3"/>
    <w:rsid w:val="007844D9"/>
    <w:rsid w:val="007858F4"/>
    <w:rsid w:val="00785EAA"/>
    <w:rsid w:val="00786D53"/>
    <w:rsid w:val="007878B2"/>
    <w:rsid w:val="00790308"/>
    <w:rsid w:val="0079129A"/>
    <w:rsid w:val="00791A3E"/>
    <w:rsid w:val="007937DD"/>
    <w:rsid w:val="007939F0"/>
    <w:rsid w:val="00793FBC"/>
    <w:rsid w:val="0079419D"/>
    <w:rsid w:val="00794799"/>
    <w:rsid w:val="0079592C"/>
    <w:rsid w:val="00796370"/>
    <w:rsid w:val="00796B16"/>
    <w:rsid w:val="0079728D"/>
    <w:rsid w:val="00797968"/>
    <w:rsid w:val="00797CCD"/>
    <w:rsid w:val="00797EAA"/>
    <w:rsid w:val="007A1B36"/>
    <w:rsid w:val="007A1F86"/>
    <w:rsid w:val="007A41A8"/>
    <w:rsid w:val="007A478E"/>
    <w:rsid w:val="007A4870"/>
    <w:rsid w:val="007A5D68"/>
    <w:rsid w:val="007A6327"/>
    <w:rsid w:val="007A6D84"/>
    <w:rsid w:val="007A6F14"/>
    <w:rsid w:val="007A6FA1"/>
    <w:rsid w:val="007A73ED"/>
    <w:rsid w:val="007B091B"/>
    <w:rsid w:val="007B0E77"/>
    <w:rsid w:val="007B114F"/>
    <w:rsid w:val="007B154D"/>
    <w:rsid w:val="007B2394"/>
    <w:rsid w:val="007B274D"/>
    <w:rsid w:val="007B2DFB"/>
    <w:rsid w:val="007B329A"/>
    <w:rsid w:val="007B3AA9"/>
    <w:rsid w:val="007B3D74"/>
    <w:rsid w:val="007B4691"/>
    <w:rsid w:val="007B46F7"/>
    <w:rsid w:val="007B4A8E"/>
    <w:rsid w:val="007B57EF"/>
    <w:rsid w:val="007B5CAD"/>
    <w:rsid w:val="007B61B4"/>
    <w:rsid w:val="007B75EB"/>
    <w:rsid w:val="007C0BCD"/>
    <w:rsid w:val="007C0E6C"/>
    <w:rsid w:val="007C10A2"/>
    <w:rsid w:val="007C1A03"/>
    <w:rsid w:val="007C1C00"/>
    <w:rsid w:val="007C1C22"/>
    <w:rsid w:val="007C31A5"/>
    <w:rsid w:val="007C3231"/>
    <w:rsid w:val="007C357C"/>
    <w:rsid w:val="007C38D4"/>
    <w:rsid w:val="007C3D53"/>
    <w:rsid w:val="007C52AF"/>
    <w:rsid w:val="007C5746"/>
    <w:rsid w:val="007C583E"/>
    <w:rsid w:val="007C5942"/>
    <w:rsid w:val="007C5BF7"/>
    <w:rsid w:val="007C5D70"/>
    <w:rsid w:val="007C5E2C"/>
    <w:rsid w:val="007C6CD3"/>
    <w:rsid w:val="007C6CEB"/>
    <w:rsid w:val="007C766A"/>
    <w:rsid w:val="007C7B08"/>
    <w:rsid w:val="007C7D1F"/>
    <w:rsid w:val="007C7DAD"/>
    <w:rsid w:val="007D0DD0"/>
    <w:rsid w:val="007D18F3"/>
    <w:rsid w:val="007D2A9C"/>
    <w:rsid w:val="007D2D95"/>
    <w:rsid w:val="007D31BF"/>
    <w:rsid w:val="007D338F"/>
    <w:rsid w:val="007D4013"/>
    <w:rsid w:val="007D43FE"/>
    <w:rsid w:val="007D46A1"/>
    <w:rsid w:val="007D4ED7"/>
    <w:rsid w:val="007D547F"/>
    <w:rsid w:val="007D5B93"/>
    <w:rsid w:val="007D5E81"/>
    <w:rsid w:val="007D6914"/>
    <w:rsid w:val="007D77C0"/>
    <w:rsid w:val="007E02CC"/>
    <w:rsid w:val="007E0E03"/>
    <w:rsid w:val="007E1EDA"/>
    <w:rsid w:val="007E2AAA"/>
    <w:rsid w:val="007E2EC6"/>
    <w:rsid w:val="007E3155"/>
    <w:rsid w:val="007E429E"/>
    <w:rsid w:val="007E55F8"/>
    <w:rsid w:val="007E57DC"/>
    <w:rsid w:val="007E6227"/>
    <w:rsid w:val="007E6EF1"/>
    <w:rsid w:val="007E7603"/>
    <w:rsid w:val="007F07B7"/>
    <w:rsid w:val="007F0D4C"/>
    <w:rsid w:val="007F23AA"/>
    <w:rsid w:val="007F2543"/>
    <w:rsid w:val="007F3555"/>
    <w:rsid w:val="007F3680"/>
    <w:rsid w:val="007F3872"/>
    <w:rsid w:val="007F3DA1"/>
    <w:rsid w:val="007F3E6C"/>
    <w:rsid w:val="007F4539"/>
    <w:rsid w:val="007F53ED"/>
    <w:rsid w:val="007F6888"/>
    <w:rsid w:val="007F6ACD"/>
    <w:rsid w:val="007F6F8B"/>
    <w:rsid w:val="007F7228"/>
    <w:rsid w:val="007F7643"/>
    <w:rsid w:val="007F76F6"/>
    <w:rsid w:val="007F7CA6"/>
    <w:rsid w:val="007F7D3C"/>
    <w:rsid w:val="008006DD"/>
    <w:rsid w:val="0080156C"/>
    <w:rsid w:val="008018CE"/>
    <w:rsid w:val="00801B90"/>
    <w:rsid w:val="00801DD6"/>
    <w:rsid w:val="00801F6E"/>
    <w:rsid w:val="00802707"/>
    <w:rsid w:val="00802867"/>
    <w:rsid w:val="00803039"/>
    <w:rsid w:val="0080456E"/>
    <w:rsid w:val="008049A3"/>
    <w:rsid w:val="008065D2"/>
    <w:rsid w:val="00806715"/>
    <w:rsid w:val="00806B0C"/>
    <w:rsid w:val="0080717A"/>
    <w:rsid w:val="0081001F"/>
    <w:rsid w:val="0081034E"/>
    <w:rsid w:val="00810A85"/>
    <w:rsid w:val="0081153E"/>
    <w:rsid w:val="00811FD7"/>
    <w:rsid w:val="008120E0"/>
    <w:rsid w:val="008120FA"/>
    <w:rsid w:val="00813E0F"/>
    <w:rsid w:val="00813E38"/>
    <w:rsid w:val="0081432B"/>
    <w:rsid w:val="008158A5"/>
    <w:rsid w:val="00815B16"/>
    <w:rsid w:val="0081652F"/>
    <w:rsid w:val="008204E4"/>
    <w:rsid w:val="00820B30"/>
    <w:rsid w:val="00820BEC"/>
    <w:rsid w:val="00821695"/>
    <w:rsid w:val="00822B45"/>
    <w:rsid w:val="00822D8C"/>
    <w:rsid w:val="00823024"/>
    <w:rsid w:val="0082371C"/>
    <w:rsid w:val="00823DCA"/>
    <w:rsid w:val="008247C0"/>
    <w:rsid w:val="00825B49"/>
    <w:rsid w:val="008272A1"/>
    <w:rsid w:val="008279E4"/>
    <w:rsid w:val="00827CD4"/>
    <w:rsid w:val="00830749"/>
    <w:rsid w:val="00830CAE"/>
    <w:rsid w:val="00830EF6"/>
    <w:rsid w:val="00831205"/>
    <w:rsid w:val="00831329"/>
    <w:rsid w:val="00831879"/>
    <w:rsid w:val="008323CA"/>
    <w:rsid w:val="008328F7"/>
    <w:rsid w:val="008336AE"/>
    <w:rsid w:val="00833B02"/>
    <w:rsid w:val="008340BC"/>
    <w:rsid w:val="0083450A"/>
    <w:rsid w:val="00834511"/>
    <w:rsid w:val="00834FF7"/>
    <w:rsid w:val="008357C4"/>
    <w:rsid w:val="00835C10"/>
    <w:rsid w:val="0083637D"/>
    <w:rsid w:val="00836AEF"/>
    <w:rsid w:val="00836E95"/>
    <w:rsid w:val="00837178"/>
    <w:rsid w:val="00837A61"/>
    <w:rsid w:val="00840334"/>
    <w:rsid w:val="008404C8"/>
    <w:rsid w:val="0084065C"/>
    <w:rsid w:val="00840DE1"/>
    <w:rsid w:val="008410C4"/>
    <w:rsid w:val="00841211"/>
    <w:rsid w:val="00841901"/>
    <w:rsid w:val="00841BE6"/>
    <w:rsid w:val="00841BFB"/>
    <w:rsid w:val="00841C13"/>
    <w:rsid w:val="008428EB"/>
    <w:rsid w:val="00845140"/>
    <w:rsid w:val="0084558E"/>
    <w:rsid w:val="008458DA"/>
    <w:rsid w:val="0084676D"/>
    <w:rsid w:val="00846B46"/>
    <w:rsid w:val="00846F90"/>
    <w:rsid w:val="00847322"/>
    <w:rsid w:val="008475EC"/>
    <w:rsid w:val="00850996"/>
    <w:rsid w:val="00850C44"/>
    <w:rsid w:val="00851057"/>
    <w:rsid w:val="0085114B"/>
    <w:rsid w:val="00851A92"/>
    <w:rsid w:val="0085253C"/>
    <w:rsid w:val="00852A41"/>
    <w:rsid w:val="00853478"/>
    <w:rsid w:val="008535D8"/>
    <w:rsid w:val="008537BA"/>
    <w:rsid w:val="008537F9"/>
    <w:rsid w:val="00853C62"/>
    <w:rsid w:val="00853D3B"/>
    <w:rsid w:val="00853E35"/>
    <w:rsid w:val="0085507C"/>
    <w:rsid w:val="00855859"/>
    <w:rsid w:val="00856C48"/>
    <w:rsid w:val="00857780"/>
    <w:rsid w:val="008603C9"/>
    <w:rsid w:val="00860557"/>
    <w:rsid w:val="008609A3"/>
    <w:rsid w:val="00862C5A"/>
    <w:rsid w:val="00863BAB"/>
    <w:rsid w:val="008641F2"/>
    <w:rsid w:val="008648EA"/>
    <w:rsid w:val="0086520B"/>
    <w:rsid w:val="00866C3E"/>
    <w:rsid w:val="00866C9D"/>
    <w:rsid w:val="00866D5D"/>
    <w:rsid w:val="0086709A"/>
    <w:rsid w:val="00870171"/>
    <w:rsid w:val="00872853"/>
    <w:rsid w:val="0087343E"/>
    <w:rsid w:val="008742F5"/>
    <w:rsid w:val="00874CCA"/>
    <w:rsid w:val="00874D33"/>
    <w:rsid w:val="00874DC9"/>
    <w:rsid w:val="00875055"/>
    <w:rsid w:val="00877595"/>
    <w:rsid w:val="00877BB3"/>
    <w:rsid w:val="00877BFD"/>
    <w:rsid w:val="00880686"/>
    <w:rsid w:val="008809EC"/>
    <w:rsid w:val="00881727"/>
    <w:rsid w:val="00881733"/>
    <w:rsid w:val="00881B23"/>
    <w:rsid w:val="00881EC2"/>
    <w:rsid w:val="008829E2"/>
    <w:rsid w:val="00882B67"/>
    <w:rsid w:val="00882BE9"/>
    <w:rsid w:val="0088303B"/>
    <w:rsid w:val="00883041"/>
    <w:rsid w:val="00884457"/>
    <w:rsid w:val="00884B42"/>
    <w:rsid w:val="00885A44"/>
    <w:rsid w:val="00886274"/>
    <w:rsid w:val="00886580"/>
    <w:rsid w:val="00886A4C"/>
    <w:rsid w:val="00886F94"/>
    <w:rsid w:val="00887375"/>
    <w:rsid w:val="00887C2A"/>
    <w:rsid w:val="00887C74"/>
    <w:rsid w:val="00887F9A"/>
    <w:rsid w:val="00890423"/>
    <w:rsid w:val="00890764"/>
    <w:rsid w:val="0089084E"/>
    <w:rsid w:val="008909A3"/>
    <w:rsid w:val="00890F04"/>
    <w:rsid w:val="00891312"/>
    <w:rsid w:val="00891F51"/>
    <w:rsid w:val="0089207B"/>
    <w:rsid w:val="008922FB"/>
    <w:rsid w:val="00892491"/>
    <w:rsid w:val="0089276E"/>
    <w:rsid w:val="00892E4E"/>
    <w:rsid w:val="0089331F"/>
    <w:rsid w:val="00893FCA"/>
    <w:rsid w:val="0089473F"/>
    <w:rsid w:val="008947B4"/>
    <w:rsid w:val="0089488E"/>
    <w:rsid w:val="00894B51"/>
    <w:rsid w:val="00895298"/>
    <w:rsid w:val="00895FB7"/>
    <w:rsid w:val="00896DDF"/>
    <w:rsid w:val="00896DE6"/>
    <w:rsid w:val="00896E99"/>
    <w:rsid w:val="00897BD8"/>
    <w:rsid w:val="00897C82"/>
    <w:rsid w:val="008A0BB0"/>
    <w:rsid w:val="008A15C1"/>
    <w:rsid w:val="008A22C8"/>
    <w:rsid w:val="008A276B"/>
    <w:rsid w:val="008A28E3"/>
    <w:rsid w:val="008A2CBC"/>
    <w:rsid w:val="008A39FD"/>
    <w:rsid w:val="008A4986"/>
    <w:rsid w:val="008A4B94"/>
    <w:rsid w:val="008A4E21"/>
    <w:rsid w:val="008A4FC4"/>
    <w:rsid w:val="008A5607"/>
    <w:rsid w:val="008A56C1"/>
    <w:rsid w:val="008A6538"/>
    <w:rsid w:val="008A65ED"/>
    <w:rsid w:val="008A6674"/>
    <w:rsid w:val="008A682D"/>
    <w:rsid w:val="008A697B"/>
    <w:rsid w:val="008A6BCF"/>
    <w:rsid w:val="008A756B"/>
    <w:rsid w:val="008B059E"/>
    <w:rsid w:val="008B10D6"/>
    <w:rsid w:val="008B13FC"/>
    <w:rsid w:val="008B14E1"/>
    <w:rsid w:val="008B272B"/>
    <w:rsid w:val="008B381E"/>
    <w:rsid w:val="008B421B"/>
    <w:rsid w:val="008B4251"/>
    <w:rsid w:val="008B449E"/>
    <w:rsid w:val="008B4948"/>
    <w:rsid w:val="008B4BA7"/>
    <w:rsid w:val="008B571F"/>
    <w:rsid w:val="008B6153"/>
    <w:rsid w:val="008B7882"/>
    <w:rsid w:val="008B7A76"/>
    <w:rsid w:val="008B7D68"/>
    <w:rsid w:val="008C0343"/>
    <w:rsid w:val="008C0C8D"/>
    <w:rsid w:val="008C161A"/>
    <w:rsid w:val="008C1DFF"/>
    <w:rsid w:val="008C4433"/>
    <w:rsid w:val="008C494C"/>
    <w:rsid w:val="008C5593"/>
    <w:rsid w:val="008C5955"/>
    <w:rsid w:val="008C62F3"/>
    <w:rsid w:val="008C6A97"/>
    <w:rsid w:val="008C7602"/>
    <w:rsid w:val="008C7606"/>
    <w:rsid w:val="008C769C"/>
    <w:rsid w:val="008D0709"/>
    <w:rsid w:val="008D0C81"/>
    <w:rsid w:val="008D0DBB"/>
    <w:rsid w:val="008D128B"/>
    <w:rsid w:val="008D15AA"/>
    <w:rsid w:val="008D162E"/>
    <w:rsid w:val="008D1ED8"/>
    <w:rsid w:val="008D3822"/>
    <w:rsid w:val="008D3CB7"/>
    <w:rsid w:val="008D3F84"/>
    <w:rsid w:val="008D4B79"/>
    <w:rsid w:val="008D5997"/>
    <w:rsid w:val="008D691D"/>
    <w:rsid w:val="008D7136"/>
    <w:rsid w:val="008E02D0"/>
    <w:rsid w:val="008E0322"/>
    <w:rsid w:val="008E0473"/>
    <w:rsid w:val="008E0607"/>
    <w:rsid w:val="008E0860"/>
    <w:rsid w:val="008E0E57"/>
    <w:rsid w:val="008E12C2"/>
    <w:rsid w:val="008E1A92"/>
    <w:rsid w:val="008E1E5C"/>
    <w:rsid w:val="008E2EDD"/>
    <w:rsid w:val="008E4F0C"/>
    <w:rsid w:val="008E59A8"/>
    <w:rsid w:val="008E6291"/>
    <w:rsid w:val="008E7618"/>
    <w:rsid w:val="008E7BEB"/>
    <w:rsid w:val="008E7DD6"/>
    <w:rsid w:val="008F02A8"/>
    <w:rsid w:val="008F0434"/>
    <w:rsid w:val="008F0B50"/>
    <w:rsid w:val="008F0DFE"/>
    <w:rsid w:val="008F252D"/>
    <w:rsid w:val="008F3370"/>
    <w:rsid w:val="008F354E"/>
    <w:rsid w:val="008F45FD"/>
    <w:rsid w:val="008F505C"/>
    <w:rsid w:val="008F5C00"/>
    <w:rsid w:val="008F5FBC"/>
    <w:rsid w:val="008F6EE8"/>
    <w:rsid w:val="008F7F47"/>
    <w:rsid w:val="0090023F"/>
    <w:rsid w:val="009005C1"/>
    <w:rsid w:val="00900B24"/>
    <w:rsid w:val="00900D74"/>
    <w:rsid w:val="009017E9"/>
    <w:rsid w:val="00901E43"/>
    <w:rsid w:val="009025A9"/>
    <w:rsid w:val="00903239"/>
    <w:rsid w:val="00903314"/>
    <w:rsid w:val="0090372A"/>
    <w:rsid w:val="00903998"/>
    <w:rsid w:val="009040FC"/>
    <w:rsid w:val="009046F2"/>
    <w:rsid w:val="00904B7A"/>
    <w:rsid w:val="009062AC"/>
    <w:rsid w:val="0090694F"/>
    <w:rsid w:val="00906A25"/>
    <w:rsid w:val="009074F8"/>
    <w:rsid w:val="0091018A"/>
    <w:rsid w:val="00910B1F"/>
    <w:rsid w:val="00910B4D"/>
    <w:rsid w:val="00910C4E"/>
    <w:rsid w:val="009112DF"/>
    <w:rsid w:val="00911847"/>
    <w:rsid w:val="009118BA"/>
    <w:rsid w:val="00911D82"/>
    <w:rsid w:val="0091248A"/>
    <w:rsid w:val="00912A61"/>
    <w:rsid w:val="00913598"/>
    <w:rsid w:val="00913BDA"/>
    <w:rsid w:val="0091444B"/>
    <w:rsid w:val="009151EC"/>
    <w:rsid w:val="00915ADD"/>
    <w:rsid w:val="00915E61"/>
    <w:rsid w:val="00916113"/>
    <w:rsid w:val="00916376"/>
    <w:rsid w:val="00916FF8"/>
    <w:rsid w:val="00917658"/>
    <w:rsid w:val="009178DD"/>
    <w:rsid w:val="0092048C"/>
    <w:rsid w:val="00920BEB"/>
    <w:rsid w:val="00921D00"/>
    <w:rsid w:val="00923A0A"/>
    <w:rsid w:val="00923C54"/>
    <w:rsid w:val="00924504"/>
    <w:rsid w:val="00924864"/>
    <w:rsid w:val="00925C82"/>
    <w:rsid w:val="00926828"/>
    <w:rsid w:val="00927D35"/>
    <w:rsid w:val="00927F6F"/>
    <w:rsid w:val="0093005D"/>
    <w:rsid w:val="00930B96"/>
    <w:rsid w:val="00931A03"/>
    <w:rsid w:val="0093243C"/>
    <w:rsid w:val="009330B3"/>
    <w:rsid w:val="0093325E"/>
    <w:rsid w:val="009333BC"/>
    <w:rsid w:val="00934C90"/>
    <w:rsid w:val="00935B8A"/>
    <w:rsid w:val="00936671"/>
    <w:rsid w:val="00936F1A"/>
    <w:rsid w:val="00940186"/>
    <w:rsid w:val="0094040C"/>
    <w:rsid w:val="00940B08"/>
    <w:rsid w:val="00940BEE"/>
    <w:rsid w:val="00940C00"/>
    <w:rsid w:val="00940E98"/>
    <w:rsid w:val="00941430"/>
    <w:rsid w:val="00942BBA"/>
    <w:rsid w:val="00944620"/>
    <w:rsid w:val="00944CE0"/>
    <w:rsid w:val="00945FD2"/>
    <w:rsid w:val="00946E4B"/>
    <w:rsid w:val="00947065"/>
    <w:rsid w:val="00947103"/>
    <w:rsid w:val="00947A09"/>
    <w:rsid w:val="00947BAF"/>
    <w:rsid w:val="0095027D"/>
    <w:rsid w:val="00950855"/>
    <w:rsid w:val="009514CB"/>
    <w:rsid w:val="009521D7"/>
    <w:rsid w:val="00952713"/>
    <w:rsid w:val="009530BD"/>
    <w:rsid w:val="00953444"/>
    <w:rsid w:val="00953452"/>
    <w:rsid w:val="00953DC7"/>
    <w:rsid w:val="00954089"/>
    <w:rsid w:val="0095458F"/>
    <w:rsid w:val="00954737"/>
    <w:rsid w:val="00954857"/>
    <w:rsid w:val="009548B6"/>
    <w:rsid w:val="00954FDB"/>
    <w:rsid w:val="00955DB4"/>
    <w:rsid w:val="00956003"/>
    <w:rsid w:val="0095731F"/>
    <w:rsid w:val="00957709"/>
    <w:rsid w:val="009615BE"/>
    <w:rsid w:val="00961605"/>
    <w:rsid w:val="00961798"/>
    <w:rsid w:val="00961AE8"/>
    <w:rsid w:val="00963DEC"/>
    <w:rsid w:val="009644B1"/>
    <w:rsid w:val="00964E2F"/>
    <w:rsid w:val="009653B6"/>
    <w:rsid w:val="0096723E"/>
    <w:rsid w:val="00967E4E"/>
    <w:rsid w:val="00970496"/>
    <w:rsid w:val="00970725"/>
    <w:rsid w:val="00970C70"/>
    <w:rsid w:val="00971115"/>
    <w:rsid w:val="00971DA6"/>
    <w:rsid w:val="00972368"/>
    <w:rsid w:val="00972C46"/>
    <w:rsid w:val="00973333"/>
    <w:rsid w:val="00973629"/>
    <w:rsid w:val="0097380C"/>
    <w:rsid w:val="00975C8A"/>
    <w:rsid w:val="0097626A"/>
    <w:rsid w:val="0097654C"/>
    <w:rsid w:val="009770CD"/>
    <w:rsid w:val="009770E2"/>
    <w:rsid w:val="00977631"/>
    <w:rsid w:val="00977943"/>
    <w:rsid w:val="009808ED"/>
    <w:rsid w:val="009817FA"/>
    <w:rsid w:val="00982869"/>
    <w:rsid w:val="00982A8F"/>
    <w:rsid w:val="00982CB2"/>
    <w:rsid w:val="00983193"/>
    <w:rsid w:val="0098376D"/>
    <w:rsid w:val="0098398D"/>
    <w:rsid w:val="00983CDA"/>
    <w:rsid w:val="0098559C"/>
    <w:rsid w:val="0098578B"/>
    <w:rsid w:val="0098609F"/>
    <w:rsid w:val="00987584"/>
    <w:rsid w:val="009876CD"/>
    <w:rsid w:val="00987C7C"/>
    <w:rsid w:val="00987DA0"/>
    <w:rsid w:val="00990433"/>
    <w:rsid w:val="00990649"/>
    <w:rsid w:val="00990BEC"/>
    <w:rsid w:val="009923A7"/>
    <w:rsid w:val="00992569"/>
    <w:rsid w:val="00992AF5"/>
    <w:rsid w:val="00992C1F"/>
    <w:rsid w:val="00992CCA"/>
    <w:rsid w:val="00994223"/>
    <w:rsid w:val="009954F8"/>
    <w:rsid w:val="009964D2"/>
    <w:rsid w:val="00996710"/>
    <w:rsid w:val="00996951"/>
    <w:rsid w:val="00996D6C"/>
    <w:rsid w:val="00996F69"/>
    <w:rsid w:val="00997669"/>
    <w:rsid w:val="00997C85"/>
    <w:rsid w:val="009A09B5"/>
    <w:rsid w:val="009A0DC4"/>
    <w:rsid w:val="009A131D"/>
    <w:rsid w:val="009A205A"/>
    <w:rsid w:val="009A2924"/>
    <w:rsid w:val="009A322C"/>
    <w:rsid w:val="009A32C9"/>
    <w:rsid w:val="009A3B1E"/>
    <w:rsid w:val="009A59E6"/>
    <w:rsid w:val="009A5F8F"/>
    <w:rsid w:val="009A66D1"/>
    <w:rsid w:val="009A6D29"/>
    <w:rsid w:val="009A72D9"/>
    <w:rsid w:val="009A7AE6"/>
    <w:rsid w:val="009A7CEE"/>
    <w:rsid w:val="009B01AE"/>
    <w:rsid w:val="009B058D"/>
    <w:rsid w:val="009B0786"/>
    <w:rsid w:val="009B085E"/>
    <w:rsid w:val="009B0D77"/>
    <w:rsid w:val="009B1022"/>
    <w:rsid w:val="009B1664"/>
    <w:rsid w:val="009B1691"/>
    <w:rsid w:val="009B1CD7"/>
    <w:rsid w:val="009B1E34"/>
    <w:rsid w:val="009B2013"/>
    <w:rsid w:val="009B3809"/>
    <w:rsid w:val="009B4782"/>
    <w:rsid w:val="009B4FDB"/>
    <w:rsid w:val="009B558F"/>
    <w:rsid w:val="009B5899"/>
    <w:rsid w:val="009B5AF6"/>
    <w:rsid w:val="009B5E73"/>
    <w:rsid w:val="009B5F1B"/>
    <w:rsid w:val="009B61AD"/>
    <w:rsid w:val="009B6FE8"/>
    <w:rsid w:val="009B7995"/>
    <w:rsid w:val="009B7AA4"/>
    <w:rsid w:val="009B7C28"/>
    <w:rsid w:val="009B7D4F"/>
    <w:rsid w:val="009B7DE8"/>
    <w:rsid w:val="009C0BD6"/>
    <w:rsid w:val="009C0CD4"/>
    <w:rsid w:val="009C2322"/>
    <w:rsid w:val="009C315C"/>
    <w:rsid w:val="009C4386"/>
    <w:rsid w:val="009C4788"/>
    <w:rsid w:val="009C49A0"/>
    <w:rsid w:val="009C5188"/>
    <w:rsid w:val="009C5465"/>
    <w:rsid w:val="009C6E6A"/>
    <w:rsid w:val="009C78F6"/>
    <w:rsid w:val="009D0470"/>
    <w:rsid w:val="009D056B"/>
    <w:rsid w:val="009D0E81"/>
    <w:rsid w:val="009D1DBD"/>
    <w:rsid w:val="009D2CF0"/>
    <w:rsid w:val="009D3792"/>
    <w:rsid w:val="009D4569"/>
    <w:rsid w:val="009D5E19"/>
    <w:rsid w:val="009D62F5"/>
    <w:rsid w:val="009D6523"/>
    <w:rsid w:val="009D6B57"/>
    <w:rsid w:val="009D710E"/>
    <w:rsid w:val="009D76FC"/>
    <w:rsid w:val="009D7D63"/>
    <w:rsid w:val="009E04D0"/>
    <w:rsid w:val="009E184D"/>
    <w:rsid w:val="009E1DB0"/>
    <w:rsid w:val="009E4758"/>
    <w:rsid w:val="009E591E"/>
    <w:rsid w:val="009E60A5"/>
    <w:rsid w:val="009E6F32"/>
    <w:rsid w:val="009E71F4"/>
    <w:rsid w:val="009F017A"/>
    <w:rsid w:val="009F053C"/>
    <w:rsid w:val="009F0705"/>
    <w:rsid w:val="009F15E1"/>
    <w:rsid w:val="009F1948"/>
    <w:rsid w:val="009F1B8D"/>
    <w:rsid w:val="009F255C"/>
    <w:rsid w:val="009F2F54"/>
    <w:rsid w:val="009F2FB4"/>
    <w:rsid w:val="009F33CE"/>
    <w:rsid w:val="009F3E4F"/>
    <w:rsid w:val="009F4999"/>
    <w:rsid w:val="009F4D45"/>
    <w:rsid w:val="009F4DA9"/>
    <w:rsid w:val="009F516C"/>
    <w:rsid w:val="009F55A9"/>
    <w:rsid w:val="009F64C3"/>
    <w:rsid w:val="009F6BC3"/>
    <w:rsid w:val="009F7835"/>
    <w:rsid w:val="009F7C29"/>
    <w:rsid w:val="00A0031F"/>
    <w:rsid w:val="00A008FE"/>
    <w:rsid w:val="00A00BC3"/>
    <w:rsid w:val="00A016AD"/>
    <w:rsid w:val="00A01C24"/>
    <w:rsid w:val="00A01CD1"/>
    <w:rsid w:val="00A01DCF"/>
    <w:rsid w:val="00A02262"/>
    <w:rsid w:val="00A02578"/>
    <w:rsid w:val="00A027AD"/>
    <w:rsid w:val="00A02CD3"/>
    <w:rsid w:val="00A03225"/>
    <w:rsid w:val="00A0326D"/>
    <w:rsid w:val="00A03936"/>
    <w:rsid w:val="00A03FD7"/>
    <w:rsid w:val="00A043FF"/>
    <w:rsid w:val="00A0472D"/>
    <w:rsid w:val="00A04B25"/>
    <w:rsid w:val="00A05321"/>
    <w:rsid w:val="00A060C1"/>
    <w:rsid w:val="00A0627B"/>
    <w:rsid w:val="00A0633B"/>
    <w:rsid w:val="00A06836"/>
    <w:rsid w:val="00A070C7"/>
    <w:rsid w:val="00A0758F"/>
    <w:rsid w:val="00A0794D"/>
    <w:rsid w:val="00A10577"/>
    <w:rsid w:val="00A1072B"/>
    <w:rsid w:val="00A11AB1"/>
    <w:rsid w:val="00A11DA3"/>
    <w:rsid w:val="00A11EA8"/>
    <w:rsid w:val="00A124A2"/>
    <w:rsid w:val="00A13721"/>
    <w:rsid w:val="00A139C5"/>
    <w:rsid w:val="00A1430B"/>
    <w:rsid w:val="00A14DF6"/>
    <w:rsid w:val="00A152F5"/>
    <w:rsid w:val="00A15FF9"/>
    <w:rsid w:val="00A16141"/>
    <w:rsid w:val="00A163B4"/>
    <w:rsid w:val="00A1691A"/>
    <w:rsid w:val="00A17A63"/>
    <w:rsid w:val="00A209E6"/>
    <w:rsid w:val="00A2186F"/>
    <w:rsid w:val="00A21AB5"/>
    <w:rsid w:val="00A235A1"/>
    <w:rsid w:val="00A23F42"/>
    <w:rsid w:val="00A242FE"/>
    <w:rsid w:val="00A24B47"/>
    <w:rsid w:val="00A24B8C"/>
    <w:rsid w:val="00A24BE1"/>
    <w:rsid w:val="00A25597"/>
    <w:rsid w:val="00A25A1F"/>
    <w:rsid w:val="00A261C2"/>
    <w:rsid w:val="00A2743C"/>
    <w:rsid w:val="00A277A2"/>
    <w:rsid w:val="00A27D27"/>
    <w:rsid w:val="00A30123"/>
    <w:rsid w:val="00A303CB"/>
    <w:rsid w:val="00A30574"/>
    <w:rsid w:val="00A308E0"/>
    <w:rsid w:val="00A318C7"/>
    <w:rsid w:val="00A32904"/>
    <w:rsid w:val="00A329FA"/>
    <w:rsid w:val="00A330BD"/>
    <w:rsid w:val="00A333B8"/>
    <w:rsid w:val="00A345A6"/>
    <w:rsid w:val="00A34614"/>
    <w:rsid w:val="00A34949"/>
    <w:rsid w:val="00A363C8"/>
    <w:rsid w:val="00A3692B"/>
    <w:rsid w:val="00A369A9"/>
    <w:rsid w:val="00A36BC9"/>
    <w:rsid w:val="00A36E5A"/>
    <w:rsid w:val="00A3767A"/>
    <w:rsid w:val="00A37C07"/>
    <w:rsid w:val="00A40717"/>
    <w:rsid w:val="00A4099C"/>
    <w:rsid w:val="00A40FB5"/>
    <w:rsid w:val="00A418F1"/>
    <w:rsid w:val="00A41D8C"/>
    <w:rsid w:val="00A420EC"/>
    <w:rsid w:val="00A4243D"/>
    <w:rsid w:val="00A42DC2"/>
    <w:rsid w:val="00A42E19"/>
    <w:rsid w:val="00A42EA2"/>
    <w:rsid w:val="00A43C2D"/>
    <w:rsid w:val="00A442C6"/>
    <w:rsid w:val="00A45391"/>
    <w:rsid w:val="00A4576A"/>
    <w:rsid w:val="00A459B7"/>
    <w:rsid w:val="00A459C4"/>
    <w:rsid w:val="00A45B2C"/>
    <w:rsid w:val="00A4625F"/>
    <w:rsid w:val="00A4709B"/>
    <w:rsid w:val="00A47857"/>
    <w:rsid w:val="00A47C42"/>
    <w:rsid w:val="00A47F86"/>
    <w:rsid w:val="00A50DF4"/>
    <w:rsid w:val="00A51D70"/>
    <w:rsid w:val="00A526BA"/>
    <w:rsid w:val="00A53132"/>
    <w:rsid w:val="00A53628"/>
    <w:rsid w:val="00A5393B"/>
    <w:rsid w:val="00A53BB6"/>
    <w:rsid w:val="00A54FDE"/>
    <w:rsid w:val="00A555BD"/>
    <w:rsid w:val="00A5589D"/>
    <w:rsid w:val="00A56018"/>
    <w:rsid w:val="00A56792"/>
    <w:rsid w:val="00A56B75"/>
    <w:rsid w:val="00A56EB6"/>
    <w:rsid w:val="00A571D9"/>
    <w:rsid w:val="00A57B50"/>
    <w:rsid w:val="00A60E6A"/>
    <w:rsid w:val="00A6289F"/>
    <w:rsid w:val="00A62DEB"/>
    <w:rsid w:val="00A6439D"/>
    <w:rsid w:val="00A65D3F"/>
    <w:rsid w:val="00A671C0"/>
    <w:rsid w:val="00A67287"/>
    <w:rsid w:val="00A672C5"/>
    <w:rsid w:val="00A67340"/>
    <w:rsid w:val="00A70526"/>
    <w:rsid w:val="00A7054F"/>
    <w:rsid w:val="00A707DB"/>
    <w:rsid w:val="00A70E60"/>
    <w:rsid w:val="00A7101F"/>
    <w:rsid w:val="00A71451"/>
    <w:rsid w:val="00A733A8"/>
    <w:rsid w:val="00A738A1"/>
    <w:rsid w:val="00A74D9B"/>
    <w:rsid w:val="00A75C72"/>
    <w:rsid w:val="00A76AB5"/>
    <w:rsid w:val="00A76AFB"/>
    <w:rsid w:val="00A77234"/>
    <w:rsid w:val="00A8004D"/>
    <w:rsid w:val="00A8169A"/>
    <w:rsid w:val="00A82149"/>
    <w:rsid w:val="00A822FF"/>
    <w:rsid w:val="00A824C7"/>
    <w:rsid w:val="00A82BD5"/>
    <w:rsid w:val="00A82BFE"/>
    <w:rsid w:val="00A83C33"/>
    <w:rsid w:val="00A83D7C"/>
    <w:rsid w:val="00A84202"/>
    <w:rsid w:val="00A84609"/>
    <w:rsid w:val="00A84B0D"/>
    <w:rsid w:val="00A853A5"/>
    <w:rsid w:val="00A8580A"/>
    <w:rsid w:val="00A85C5A"/>
    <w:rsid w:val="00A87A26"/>
    <w:rsid w:val="00A9039E"/>
    <w:rsid w:val="00A90A77"/>
    <w:rsid w:val="00A91149"/>
    <w:rsid w:val="00A91184"/>
    <w:rsid w:val="00A93BEF"/>
    <w:rsid w:val="00A94BDD"/>
    <w:rsid w:val="00A94F25"/>
    <w:rsid w:val="00A968F8"/>
    <w:rsid w:val="00A96DA5"/>
    <w:rsid w:val="00A96E1A"/>
    <w:rsid w:val="00A97F79"/>
    <w:rsid w:val="00AA053E"/>
    <w:rsid w:val="00AA08B2"/>
    <w:rsid w:val="00AA0D2D"/>
    <w:rsid w:val="00AA0E21"/>
    <w:rsid w:val="00AA14C0"/>
    <w:rsid w:val="00AA18F7"/>
    <w:rsid w:val="00AA1AF0"/>
    <w:rsid w:val="00AA1DA2"/>
    <w:rsid w:val="00AA2AAC"/>
    <w:rsid w:val="00AA2EBB"/>
    <w:rsid w:val="00AA423E"/>
    <w:rsid w:val="00AA46EB"/>
    <w:rsid w:val="00AA4DFF"/>
    <w:rsid w:val="00AA4FA9"/>
    <w:rsid w:val="00AA5670"/>
    <w:rsid w:val="00AB0044"/>
    <w:rsid w:val="00AB02E1"/>
    <w:rsid w:val="00AB0727"/>
    <w:rsid w:val="00AB1948"/>
    <w:rsid w:val="00AB1F4F"/>
    <w:rsid w:val="00AB20BD"/>
    <w:rsid w:val="00AB3510"/>
    <w:rsid w:val="00AB37B7"/>
    <w:rsid w:val="00AB3A1D"/>
    <w:rsid w:val="00AB3B6C"/>
    <w:rsid w:val="00AB3C99"/>
    <w:rsid w:val="00AB3CC1"/>
    <w:rsid w:val="00AB4470"/>
    <w:rsid w:val="00AB44BA"/>
    <w:rsid w:val="00AB46CF"/>
    <w:rsid w:val="00AB4B7C"/>
    <w:rsid w:val="00AB4D83"/>
    <w:rsid w:val="00AB4E1B"/>
    <w:rsid w:val="00AB4F65"/>
    <w:rsid w:val="00AB5091"/>
    <w:rsid w:val="00AB51B7"/>
    <w:rsid w:val="00AB5738"/>
    <w:rsid w:val="00AB58AC"/>
    <w:rsid w:val="00AB5B46"/>
    <w:rsid w:val="00AB6317"/>
    <w:rsid w:val="00AB71A9"/>
    <w:rsid w:val="00AC05BF"/>
    <w:rsid w:val="00AC069C"/>
    <w:rsid w:val="00AC115C"/>
    <w:rsid w:val="00AC22EA"/>
    <w:rsid w:val="00AC2679"/>
    <w:rsid w:val="00AC39B8"/>
    <w:rsid w:val="00AC3DFF"/>
    <w:rsid w:val="00AC45A1"/>
    <w:rsid w:val="00AC4EF8"/>
    <w:rsid w:val="00AC6B27"/>
    <w:rsid w:val="00AD1290"/>
    <w:rsid w:val="00AD1711"/>
    <w:rsid w:val="00AD1A4A"/>
    <w:rsid w:val="00AD1A7D"/>
    <w:rsid w:val="00AD1D19"/>
    <w:rsid w:val="00AD2C8F"/>
    <w:rsid w:val="00AD3917"/>
    <w:rsid w:val="00AD5283"/>
    <w:rsid w:val="00AD5A54"/>
    <w:rsid w:val="00AD64FE"/>
    <w:rsid w:val="00AD655B"/>
    <w:rsid w:val="00AD6B94"/>
    <w:rsid w:val="00AD6C1E"/>
    <w:rsid w:val="00AD6FD5"/>
    <w:rsid w:val="00AE0749"/>
    <w:rsid w:val="00AE0B36"/>
    <w:rsid w:val="00AE1082"/>
    <w:rsid w:val="00AE1686"/>
    <w:rsid w:val="00AE1DEF"/>
    <w:rsid w:val="00AE1E55"/>
    <w:rsid w:val="00AE22F4"/>
    <w:rsid w:val="00AE230E"/>
    <w:rsid w:val="00AE2E36"/>
    <w:rsid w:val="00AE5F62"/>
    <w:rsid w:val="00AE65B3"/>
    <w:rsid w:val="00AE68BE"/>
    <w:rsid w:val="00AE6DAB"/>
    <w:rsid w:val="00AE6E19"/>
    <w:rsid w:val="00AE7968"/>
    <w:rsid w:val="00AF018C"/>
    <w:rsid w:val="00AF1239"/>
    <w:rsid w:val="00AF1318"/>
    <w:rsid w:val="00AF134A"/>
    <w:rsid w:val="00AF1EAA"/>
    <w:rsid w:val="00AF1F5D"/>
    <w:rsid w:val="00AF30B9"/>
    <w:rsid w:val="00AF3358"/>
    <w:rsid w:val="00AF3A0C"/>
    <w:rsid w:val="00AF3C16"/>
    <w:rsid w:val="00AF3EFB"/>
    <w:rsid w:val="00AF459A"/>
    <w:rsid w:val="00AF45EF"/>
    <w:rsid w:val="00AF4776"/>
    <w:rsid w:val="00AF48CC"/>
    <w:rsid w:val="00AF4E37"/>
    <w:rsid w:val="00AF56AF"/>
    <w:rsid w:val="00AF62A2"/>
    <w:rsid w:val="00AF6568"/>
    <w:rsid w:val="00AF6BB8"/>
    <w:rsid w:val="00AF6E7F"/>
    <w:rsid w:val="00AF7473"/>
    <w:rsid w:val="00AF7A76"/>
    <w:rsid w:val="00AF7AB2"/>
    <w:rsid w:val="00AF7C87"/>
    <w:rsid w:val="00AF7D48"/>
    <w:rsid w:val="00AF7F7E"/>
    <w:rsid w:val="00B0096D"/>
    <w:rsid w:val="00B01756"/>
    <w:rsid w:val="00B01805"/>
    <w:rsid w:val="00B031D8"/>
    <w:rsid w:val="00B03424"/>
    <w:rsid w:val="00B052A8"/>
    <w:rsid w:val="00B05D7C"/>
    <w:rsid w:val="00B064C9"/>
    <w:rsid w:val="00B072BC"/>
    <w:rsid w:val="00B0749B"/>
    <w:rsid w:val="00B07B99"/>
    <w:rsid w:val="00B07D63"/>
    <w:rsid w:val="00B106C0"/>
    <w:rsid w:val="00B10BC6"/>
    <w:rsid w:val="00B11170"/>
    <w:rsid w:val="00B11791"/>
    <w:rsid w:val="00B12D9C"/>
    <w:rsid w:val="00B12DA6"/>
    <w:rsid w:val="00B131D1"/>
    <w:rsid w:val="00B139AC"/>
    <w:rsid w:val="00B13B52"/>
    <w:rsid w:val="00B14C71"/>
    <w:rsid w:val="00B15658"/>
    <w:rsid w:val="00B160D5"/>
    <w:rsid w:val="00B16635"/>
    <w:rsid w:val="00B20E52"/>
    <w:rsid w:val="00B22040"/>
    <w:rsid w:val="00B24005"/>
    <w:rsid w:val="00B24737"/>
    <w:rsid w:val="00B249D0"/>
    <w:rsid w:val="00B24A30"/>
    <w:rsid w:val="00B25609"/>
    <w:rsid w:val="00B25E5D"/>
    <w:rsid w:val="00B26EB6"/>
    <w:rsid w:val="00B2745D"/>
    <w:rsid w:val="00B27772"/>
    <w:rsid w:val="00B27983"/>
    <w:rsid w:val="00B3007F"/>
    <w:rsid w:val="00B309AE"/>
    <w:rsid w:val="00B32BD0"/>
    <w:rsid w:val="00B32E91"/>
    <w:rsid w:val="00B330FE"/>
    <w:rsid w:val="00B331D3"/>
    <w:rsid w:val="00B33963"/>
    <w:rsid w:val="00B34438"/>
    <w:rsid w:val="00B354A5"/>
    <w:rsid w:val="00B35956"/>
    <w:rsid w:val="00B3602F"/>
    <w:rsid w:val="00B3666A"/>
    <w:rsid w:val="00B37232"/>
    <w:rsid w:val="00B4035C"/>
    <w:rsid w:val="00B41DFE"/>
    <w:rsid w:val="00B41FBC"/>
    <w:rsid w:val="00B42451"/>
    <w:rsid w:val="00B4292F"/>
    <w:rsid w:val="00B42D18"/>
    <w:rsid w:val="00B435DC"/>
    <w:rsid w:val="00B43A7B"/>
    <w:rsid w:val="00B43C26"/>
    <w:rsid w:val="00B461FF"/>
    <w:rsid w:val="00B464E6"/>
    <w:rsid w:val="00B468D9"/>
    <w:rsid w:val="00B46DE6"/>
    <w:rsid w:val="00B46E7F"/>
    <w:rsid w:val="00B47C34"/>
    <w:rsid w:val="00B47D45"/>
    <w:rsid w:val="00B50547"/>
    <w:rsid w:val="00B5129B"/>
    <w:rsid w:val="00B5134F"/>
    <w:rsid w:val="00B51C2A"/>
    <w:rsid w:val="00B5295D"/>
    <w:rsid w:val="00B5313E"/>
    <w:rsid w:val="00B53356"/>
    <w:rsid w:val="00B535EE"/>
    <w:rsid w:val="00B53E8E"/>
    <w:rsid w:val="00B53FD2"/>
    <w:rsid w:val="00B54022"/>
    <w:rsid w:val="00B543A2"/>
    <w:rsid w:val="00B552D6"/>
    <w:rsid w:val="00B55920"/>
    <w:rsid w:val="00B56943"/>
    <w:rsid w:val="00B56E5F"/>
    <w:rsid w:val="00B5727E"/>
    <w:rsid w:val="00B57375"/>
    <w:rsid w:val="00B57505"/>
    <w:rsid w:val="00B57CD2"/>
    <w:rsid w:val="00B60262"/>
    <w:rsid w:val="00B60C43"/>
    <w:rsid w:val="00B6133D"/>
    <w:rsid w:val="00B61426"/>
    <w:rsid w:val="00B61AA2"/>
    <w:rsid w:val="00B6202C"/>
    <w:rsid w:val="00B626AD"/>
    <w:rsid w:val="00B627A4"/>
    <w:rsid w:val="00B6334D"/>
    <w:rsid w:val="00B63A5B"/>
    <w:rsid w:val="00B63DA8"/>
    <w:rsid w:val="00B63E3C"/>
    <w:rsid w:val="00B648BD"/>
    <w:rsid w:val="00B64E3B"/>
    <w:rsid w:val="00B65C31"/>
    <w:rsid w:val="00B65C97"/>
    <w:rsid w:val="00B65DD3"/>
    <w:rsid w:val="00B66866"/>
    <w:rsid w:val="00B6742B"/>
    <w:rsid w:val="00B67D06"/>
    <w:rsid w:val="00B702FE"/>
    <w:rsid w:val="00B70C37"/>
    <w:rsid w:val="00B70FFA"/>
    <w:rsid w:val="00B712D6"/>
    <w:rsid w:val="00B71796"/>
    <w:rsid w:val="00B71FF5"/>
    <w:rsid w:val="00B72A30"/>
    <w:rsid w:val="00B7387A"/>
    <w:rsid w:val="00B73AEA"/>
    <w:rsid w:val="00B75857"/>
    <w:rsid w:val="00B7598C"/>
    <w:rsid w:val="00B760F7"/>
    <w:rsid w:val="00B7626F"/>
    <w:rsid w:val="00B764BF"/>
    <w:rsid w:val="00B7750F"/>
    <w:rsid w:val="00B82172"/>
    <w:rsid w:val="00B82247"/>
    <w:rsid w:val="00B82A3A"/>
    <w:rsid w:val="00B82B37"/>
    <w:rsid w:val="00B830D0"/>
    <w:rsid w:val="00B837AB"/>
    <w:rsid w:val="00B84C3F"/>
    <w:rsid w:val="00B87276"/>
    <w:rsid w:val="00B87C1B"/>
    <w:rsid w:val="00B9002C"/>
    <w:rsid w:val="00B921F2"/>
    <w:rsid w:val="00B92889"/>
    <w:rsid w:val="00B92ADC"/>
    <w:rsid w:val="00B9328C"/>
    <w:rsid w:val="00B94288"/>
    <w:rsid w:val="00B94691"/>
    <w:rsid w:val="00B95C18"/>
    <w:rsid w:val="00B95DD3"/>
    <w:rsid w:val="00B95DEA"/>
    <w:rsid w:val="00B9632E"/>
    <w:rsid w:val="00B967E1"/>
    <w:rsid w:val="00B978DE"/>
    <w:rsid w:val="00BA016D"/>
    <w:rsid w:val="00BA072E"/>
    <w:rsid w:val="00BA0BB8"/>
    <w:rsid w:val="00BA1726"/>
    <w:rsid w:val="00BA1795"/>
    <w:rsid w:val="00BA2157"/>
    <w:rsid w:val="00BA35BF"/>
    <w:rsid w:val="00BA3649"/>
    <w:rsid w:val="00BA4629"/>
    <w:rsid w:val="00BA4CBC"/>
    <w:rsid w:val="00BA4D16"/>
    <w:rsid w:val="00BA5AA4"/>
    <w:rsid w:val="00BA5E09"/>
    <w:rsid w:val="00BA61A3"/>
    <w:rsid w:val="00BA6659"/>
    <w:rsid w:val="00BA6880"/>
    <w:rsid w:val="00BA702E"/>
    <w:rsid w:val="00BA717A"/>
    <w:rsid w:val="00BA7186"/>
    <w:rsid w:val="00BA744C"/>
    <w:rsid w:val="00BA7483"/>
    <w:rsid w:val="00BA772D"/>
    <w:rsid w:val="00BA7FEB"/>
    <w:rsid w:val="00BB038C"/>
    <w:rsid w:val="00BB0851"/>
    <w:rsid w:val="00BB0C28"/>
    <w:rsid w:val="00BB12A1"/>
    <w:rsid w:val="00BB14F6"/>
    <w:rsid w:val="00BB2048"/>
    <w:rsid w:val="00BB225E"/>
    <w:rsid w:val="00BB2312"/>
    <w:rsid w:val="00BB3288"/>
    <w:rsid w:val="00BB35E4"/>
    <w:rsid w:val="00BB4CAE"/>
    <w:rsid w:val="00BB5FF5"/>
    <w:rsid w:val="00BB7D72"/>
    <w:rsid w:val="00BC015D"/>
    <w:rsid w:val="00BC0DC5"/>
    <w:rsid w:val="00BC0E0A"/>
    <w:rsid w:val="00BC100B"/>
    <w:rsid w:val="00BC1569"/>
    <w:rsid w:val="00BC1579"/>
    <w:rsid w:val="00BC1A46"/>
    <w:rsid w:val="00BC2D7D"/>
    <w:rsid w:val="00BC3111"/>
    <w:rsid w:val="00BC35D5"/>
    <w:rsid w:val="00BC37A5"/>
    <w:rsid w:val="00BC39BD"/>
    <w:rsid w:val="00BC3A22"/>
    <w:rsid w:val="00BC49E5"/>
    <w:rsid w:val="00BC4A60"/>
    <w:rsid w:val="00BC4ACE"/>
    <w:rsid w:val="00BC5962"/>
    <w:rsid w:val="00BC6B1D"/>
    <w:rsid w:val="00BC6BD7"/>
    <w:rsid w:val="00BC73D1"/>
    <w:rsid w:val="00BC76DD"/>
    <w:rsid w:val="00BD17B3"/>
    <w:rsid w:val="00BD2025"/>
    <w:rsid w:val="00BD255E"/>
    <w:rsid w:val="00BD2632"/>
    <w:rsid w:val="00BD300B"/>
    <w:rsid w:val="00BD34DB"/>
    <w:rsid w:val="00BD3559"/>
    <w:rsid w:val="00BD3A36"/>
    <w:rsid w:val="00BD47AA"/>
    <w:rsid w:val="00BD52F9"/>
    <w:rsid w:val="00BD54AC"/>
    <w:rsid w:val="00BD61C1"/>
    <w:rsid w:val="00BD63C4"/>
    <w:rsid w:val="00BD6644"/>
    <w:rsid w:val="00BD68F6"/>
    <w:rsid w:val="00BD6F2A"/>
    <w:rsid w:val="00BD762A"/>
    <w:rsid w:val="00BE00B0"/>
    <w:rsid w:val="00BE0123"/>
    <w:rsid w:val="00BE10DB"/>
    <w:rsid w:val="00BE2D05"/>
    <w:rsid w:val="00BE36CC"/>
    <w:rsid w:val="00BE38A1"/>
    <w:rsid w:val="00BE452F"/>
    <w:rsid w:val="00BE4C8D"/>
    <w:rsid w:val="00BE522B"/>
    <w:rsid w:val="00BE5BF3"/>
    <w:rsid w:val="00BE698D"/>
    <w:rsid w:val="00BE69B8"/>
    <w:rsid w:val="00BE7385"/>
    <w:rsid w:val="00BE7651"/>
    <w:rsid w:val="00BF060B"/>
    <w:rsid w:val="00BF0875"/>
    <w:rsid w:val="00BF0976"/>
    <w:rsid w:val="00BF1346"/>
    <w:rsid w:val="00BF1726"/>
    <w:rsid w:val="00BF196F"/>
    <w:rsid w:val="00BF24B1"/>
    <w:rsid w:val="00BF29D8"/>
    <w:rsid w:val="00BF3002"/>
    <w:rsid w:val="00BF30AA"/>
    <w:rsid w:val="00BF3429"/>
    <w:rsid w:val="00BF343C"/>
    <w:rsid w:val="00BF4307"/>
    <w:rsid w:val="00BF4C84"/>
    <w:rsid w:val="00BF4DBC"/>
    <w:rsid w:val="00BF58B3"/>
    <w:rsid w:val="00BF611A"/>
    <w:rsid w:val="00BF6647"/>
    <w:rsid w:val="00BF6BA8"/>
    <w:rsid w:val="00BF6BCC"/>
    <w:rsid w:val="00BF7FA3"/>
    <w:rsid w:val="00C0098F"/>
    <w:rsid w:val="00C00F7F"/>
    <w:rsid w:val="00C015A8"/>
    <w:rsid w:val="00C01DA6"/>
    <w:rsid w:val="00C02182"/>
    <w:rsid w:val="00C02EA5"/>
    <w:rsid w:val="00C03DB9"/>
    <w:rsid w:val="00C049FF"/>
    <w:rsid w:val="00C04E31"/>
    <w:rsid w:val="00C0553D"/>
    <w:rsid w:val="00C05857"/>
    <w:rsid w:val="00C05FEF"/>
    <w:rsid w:val="00C060C3"/>
    <w:rsid w:val="00C06B11"/>
    <w:rsid w:val="00C07E28"/>
    <w:rsid w:val="00C1082E"/>
    <w:rsid w:val="00C11CA4"/>
    <w:rsid w:val="00C1212F"/>
    <w:rsid w:val="00C12856"/>
    <w:rsid w:val="00C13418"/>
    <w:rsid w:val="00C1399F"/>
    <w:rsid w:val="00C1509E"/>
    <w:rsid w:val="00C15C5A"/>
    <w:rsid w:val="00C15DEA"/>
    <w:rsid w:val="00C164C8"/>
    <w:rsid w:val="00C20007"/>
    <w:rsid w:val="00C20139"/>
    <w:rsid w:val="00C206DA"/>
    <w:rsid w:val="00C20AF8"/>
    <w:rsid w:val="00C22A72"/>
    <w:rsid w:val="00C24628"/>
    <w:rsid w:val="00C2539A"/>
    <w:rsid w:val="00C25925"/>
    <w:rsid w:val="00C25EF1"/>
    <w:rsid w:val="00C26622"/>
    <w:rsid w:val="00C2767D"/>
    <w:rsid w:val="00C27764"/>
    <w:rsid w:val="00C27900"/>
    <w:rsid w:val="00C3101A"/>
    <w:rsid w:val="00C31659"/>
    <w:rsid w:val="00C32168"/>
    <w:rsid w:val="00C332CB"/>
    <w:rsid w:val="00C34C76"/>
    <w:rsid w:val="00C3519B"/>
    <w:rsid w:val="00C36A9B"/>
    <w:rsid w:val="00C37A75"/>
    <w:rsid w:val="00C37D43"/>
    <w:rsid w:val="00C4014D"/>
    <w:rsid w:val="00C406FD"/>
    <w:rsid w:val="00C40A94"/>
    <w:rsid w:val="00C40D86"/>
    <w:rsid w:val="00C414EC"/>
    <w:rsid w:val="00C41F8C"/>
    <w:rsid w:val="00C4210A"/>
    <w:rsid w:val="00C42628"/>
    <w:rsid w:val="00C432F2"/>
    <w:rsid w:val="00C4792B"/>
    <w:rsid w:val="00C47BE1"/>
    <w:rsid w:val="00C47C6B"/>
    <w:rsid w:val="00C47D68"/>
    <w:rsid w:val="00C503B8"/>
    <w:rsid w:val="00C5080E"/>
    <w:rsid w:val="00C527AA"/>
    <w:rsid w:val="00C52B23"/>
    <w:rsid w:val="00C535A2"/>
    <w:rsid w:val="00C54A31"/>
    <w:rsid w:val="00C553C1"/>
    <w:rsid w:val="00C57072"/>
    <w:rsid w:val="00C571DB"/>
    <w:rsid w:val="00C573B6"/>
    <w:rsid w:val="00C57608"/>
    <w:rsid w:val="00C602FD"/>
    <w:rsid w:val="00C605A8"/>
    <w:rsid w:val="00C60D2C"/>
    <w:rsid w:val="00C60EE9"/>
    <w:rsid w:val="00C613F0"/>
    <w:rsid w:val="00C6181F"/>
    <w:rsid w:val="00C618AD"/>
    <w:rsid w:val="00C61A19"/>
    <w:rsid w:val="00C61B30"/>
    <w:rsid w:val="00C61F7D"/>
    <w:rsid w:val="00C62838"/>
    <w:rsid w:val="00C6309D"/>
    <w:rsid w:val="00C63436"/>
    <w:rsid w:val="00C636D0"/>
    <w:rsid w:val="00C63CB1"/>
    <w:rsid w:val="00C6403C"/>
    <w:rsid w:val="00C64B05"/>
    <w:rsid w:val="00C64ED7"/>
    <w:rsid w:val="00C662F5"/>
    <w:rsid w:val="00C664CD"/>
    <w:rsid w:val="00C6674F"/>
    <w:rsid w:val="00C676BE"/>
    <w:rsid w:val="00C67E94"/>
    <w:rsid w:val="00C704D3"/>
    <w:rsid w:val="00C704DB"/>
    <w:rsid w:val="00C70B32"/>
    <w:rsid w:val="00C70CBA"/>
    <w:rsid w:val="00C73C73"/>
    <w:rsid w:val="00C73D79"/>
    <w:rsid w:val="00C73EF6"/>
    <w:rsid w:val="00C74374"/>
    <w:rsid w:val="00C7474C"/>
    <w:rsid w:val="00C74759"/>
    <w:rsid w:val="00C75DC3"/>
    <w:rsid w:val="00C75DEC"/>
    <w:rsid w:val="00C7628E"/>
    <w:rsid w:val="00C767BD"/>
    <w:rsid w:val="00C77810"/>
    <w:rsid w:val="00C80D21"/>
    <w:rsid w:val="00C81039"/>
    <w:rsid w:val="00C81406"/>
    <w:rsid w:val="00C8177C"/>
    <w:rsid w:val="00C81853"/>
    <w:rsid w:val="00C83374"/>
    <w:rsid w:val="00C836D6"/>
    <w:rsid w:val="00C83E9C"/>
    <w:rsid w:val="00C84763"/>
    <w:rsid w:val="00C84802"/>
    <w:rsid w:val="00C84B68"/>
    <w:rsid w:val="00C84C6B"/>
    <w:rsid w:val="00C85B9B"/>
    <w:rsid w:val="00C85FBD"/>
    <w:rsid w:val="00C861F0"/>
    <w:rsid w:val="00C862FC"/>
    <w:rsid w:val="00C86D74"/>
    <w:rsid w:val="00C86F96"/>
    <w:rsid w:val="00C8711C"/>
    <w:rsid w:val="00C8768B"/>
    <w:rsid w:val="00C87769"/>
    <w:rsid w:val="00C87916"/>
    <w:rsid w:val="00C9028C"/>
    <w:rsid w:val="00C90512"/>
    <w:rsid w:val="00C920E2"/>
    <w:rsid w:val="00C92945"/>
    <w:rsid w:val="00C92E19"/>
    <w:rsid w:val="00C942C5"/>
    <w:rsid w:val="00C947EC"/>
    <w:rsid w:val="00C94AF7"/>
    <w:rsid w:val="00C94C61"/>
    <w:rsid w:val="00C94E4C"/>
    <w:rsid w:val="00C94F08"/>
    <w:rsid w:val="00C9696B"/>
    <w:rsid w:val="00C96A13"/>
    <w:rsid w:val="00C96A53"/>
    <w:rsid w:val="00C96CBB"/>
    <w:rsid w:val="00CA0A2E"/>
    <w:rsid w:val="00CA1CBA"/>
    <w:rsid w:val="00CA203F"/>
    <w:rsid w:val="00CA204D"/>
    <w:rsid w:val="00CA314F"/>
    <w:rsid w:val="00CA324B"/>
    <w:rsid w:val="00CA3830"/>
    <w:rsid w:val="00CA3833"/>
    <w:rsid w:val="00CA407D"/>
    <w:rsid w:val="00CA4797"/>
    <w:rsid w:val="00CA4CBF"/>
    <w:rsid w:val="00CA4DF3"/>
    <w:rsid w:val="00CA5D6B"/>
    <w:rsid w:val="00CA661A"/>
    <w:rsid w:val="00CA6A4F"/>
    <w:rsid w:val="00CA7402"/>
    <w:rsid w:val="00CA7504"/>
    <w:rsid w:val="00CA7EA5"/>
    <w:rsid w:val="00CB0124"/>
    <w:rsid w:val="00CB0F3D"/>
    <w:rsid w:val="00CB17CD"/>
    <w:rsid w:val="00CB2D7D"/>
    <w:rsid w:val="00CB32BA"/>
    <w:rsid w:val="00CB5742"/>
    <w:rsid w:val="00CC186E"/>
    <w:rsid w:val="00CC25E5"/>
    <w:rsid w:val="00CC315C"/>
    <w:rsid w:val="00CC36F8"/>
    <w:rsid w:val="00CC3A79"/>
    <w:rsid w:val="00CC44E3"/>
    <w:rsid w:val="00CC4D42"/>
    <w:rsid w:val="00CC4E87"/>
    <w:rsid w:val="00CC4F00"/>
    <w:rsid w:val="00CC4FBF"/>
    <w:rsid w:val="00CC59A6"/>
    <w:rsid w:val="00CC5DC4"/>
    <w:rsid w:val="00CC5E27"/>
    <w:rsid w:val="00CC654A"/>
    <w:rsid w:val="00CC6EFC"/>
    <w:rsid w:val="00CC7800"/>
    <w:rsid w:val="00CC78AF"/>
    <w:rsid w:val="00CD0BB4"/>
    <w:rsid w:val="00CD150C"/>
    <w:rsid w:val="00CD19BB"/>
    <w:rsid w:val="00CD1C08"/>
    <w:rsid w:val="00CD2004"/>
    <w:rsid w:val="00CD272B"/>
    <w:rsid w:val="00CD374F"/>
    <w:rsid w:val="00CD3847"/>
    <w:rsid w:val="00CD493D"/>
    <w:rsid w:val="00CD54D3"/>
    <w:rsid w:val="00CD593E"/>
    <w:rsid w:val="00CD5C30"/>
    <w:rsid w:val="00CD6619"/>
    <w:rsid w:val="00CD7907"/>
    <w:rsid w:val="00CD7F83"/>
    <w:rsid w:val="00CE0E89"/>
    <w:rsid w:val="00CE0EF7"/>
    <w:rsid w:val="00CE0EF9"/>
    <w:rsid w:val="00CE10BF"/>
    <w:rsid w:val="00CE14A9"/>
    <w:rsid w:val="00CE1943"/>
    <w:rsid w:val="00CE2815"/>
    <w:rsid w:val="00CE29C0"/>
    <w:rsid w:val="00CE2E3F"/>
    <w:rsid w:val="00CE3805"/>
    <w:rsid w:val="00CE46A6"/>
    <w:rsid w:val="00CE533F"/>
    <w:rsid w:val="00CE5B22"/>
    <w:rsid w:val="00CE5D7C"/>
    <w:rsid w:val="00CE65D1"/>
    <w:rsid w:val="00CE6F2B"/>
    <w:rsid w:val="00CE7B5F"/>
    <w:rsid w:val="00CF082B"/>
    <w:rsid w:val="00CF0942"/>
    <w:rsid w:val="00CF0A82"/>
    <w:rsid w:val="00CF2708"/>
    <w:rsid w:val="00CF291D"/>
    <w:rsid w:val="00CF3865"/>
    <w:rsid w:val="00CF3898"/>
    <w:rsid w:val="00CF42BB"/>
    <w:rsid w:val="00CF595E"/>
    <w:rsid w:val="00CF5B24"/>
    <w:rsid w:val="00CF5D4E"/>
    <w:rsid w:val="00CF630E"/>
    <w:rsid w:val="00CF6B6E"/>
    <w:rsid w:val="00CF738D"/>
    <w:rsid w:val="00CF76B2"/>
    <w:rsid w:val="00D00260"/>
    <w:rsid w:val="00D0143F"/>
    <w:rsid w:val="00D01A23"/>
    <w:rsid w:val="00D02AFC"/>
    <w:rsid w:val="00D03B1F"/>
    <w:rsid w:val="00D054B7"/>
    <w:rsid w:val="00D05D9F"/>
    <w:rsid w:val="00D07DF2"/>
    <w:rsid w:val="00D102E8"/>
    <w:rsid w:val="00D1116B"/>
    <w:rsid w:val="00D112C3"/>
    <w:rsid w:val="00D11B40"/>
    <w:rsid w:val="00D11FE0"/>
    <w:rsid w:val="00D12095"/>
    <w:rsid w:val="00D130D8"/>
    <w:rsid w:val="00D132E3"/>
    <w:rsid w:val="00D1433C"/>
    <w:rsid w:val="00D14586"/>
    <w:rsid w:val="00D1467B"/>
    <w:rsid w:val="00D15CDC"/>
    <w:rsid w:val="00D1602E"/>
    <w:rsid w:val="00D16572"/>
    <w:rsid w:val="00D1689F"/>
    <w:rsid w:val="00D17A5B"/>
    <w:rsid w:val="00D209C8"/>
    <w:rsid w:val="00D21310"/>
    <w:rsid w:val="00D21350"/>
    <w:rsid w:val="00D21380"/>
    <w:rsid w:val="00D21F90"/>
    <w:rsid w:val="00D22B74"/>
    <w:rsid w:val="00D24913"/>
    <w:rsid w:val="00D258CB"/>
    <w:rsid w:val="00D25995"/>
    <w:rsid w:val="00D25A39"/>
    <w:rsid w:val="00D2699B"/>
    <w:rsid w:val="00D26BD3"/>
    <w:rsid w:val="00D26C69"/>
    <w:rsid w:val="00D2733B"/>
    <w:rsid w:val="00D27C48"/>
    <w:rsid w:val="00D27C53"/>
    <w:rsid w:val="00D30289"/>
    <w:rsid w:val="00D3088D"/>
    <w:rsid w:val="00D3142B"/>
    <w:rsid w:val="00D3231B"/>
    <w:rsid w:val="00D325FF"/>
    <w:rsid w:val="00D32729"/>
    <w:rsid w:val="00D33F51"/>
    <w:rsid w:val="00D34C2D"/>
    <w:rsid w:val="00D352E0"/>
    <w:rsid w:val="00D35853"/>
    <w:rsid w:val="00D358C0"/>
    <w:rsid w:val="00D3599C"/>
    <w:rsid w:val="00D377E3"/>
    <w:rsid w:val="00D400AD"/>
    <w:rsid w:val="00D40FE6"/>
    <w:rsid w:val="00D41017"/>
    <w:rsid w:val="00D42244"/>
    <w:rsid w:val="00D426E6"/>
    <w:rsid w:val="00D42B1D"/>
    <w:rsid w:val="00D42CAE"/>
    <w:rsid w:val="00D4326A"/>
    <w:rsid w:val="00D437CA"/>
    <w:rsid w:val="00D43C20"/>
    <w:rsid w:val="00D43E9E"/>
    <w:rsid w:val="00D443E4"/>
    <w:rsid w:val="00D44668"/>
    <w:rsid w:val="00D44872"/>
    <w:rsid w:val="00D44956"/>
    <w:rsid w:val="00D4569F"/>
    <w:rsid w:val="00D46AB2"/>
    <w:rsid w:val="00D47D85"/>
    <w:rsid w:val="00D503C7"/>
    <w:rsid w:val="00D5072C"/>
    <w:rsid w:val="00D512A2"/>
    <w:rsid w:val="00D52906"/>
    <w:rsid w:val="00D529D6"/>
    <w:rsid w:val="00D5306F"/>
    <w:rsid w:val="00D53586"/>
    <w:rsid w:val="00D53C6A"/>
    <w:rsid w:val="00D54571"/>
    <w:rsid w:val="00D54F58"/>
    <w:rsid w:val="00D550C5"/>
    <w:rsid w:val="00D5573C"/>
    <w:rsid w:val="00D57A88"/>
    <w:rsid w:val="00D57AF8"/>
    <w:rsid w:val="00D6064A"/>
    <w:rsid w:val="00D60EC7"/>
    <w:rsid w:val="00D625A3"/>
    <w:rsid w:val="00D62633"/>
    <w:rsid w:val="00D63CEC"/>
    <w:rsid w:val="00D640CD"/>
    <w:rsid w:val="00D646E3"/>
    <w:rsid w:val="00D65128"/>
    <w:rsid w:val="00D65145"/>
    <w:rsid w:val="00D65251"/>
    <w:rsid w:val="00D6551A"/>
    <w:rsid w:val="00D6590D"/>
    <w:rsid w:val="00D6636F"/>
    <w:rsid w:val="00D66406"/>
    <w:rsid w:val="00D672DF"/>
    <w:rsid w:val="00D67438"/>
    <w:rsid w:val="00D70072"/>
    <w:rsid w:val="00D70075"/>
    <w:rsid w:val="00D70340"/>
    <w:rsid w:val="00D70C77"/>
    <w:rsid w:val="00D70EDC"/>
    <w:rsid w:val="00D718D3"/>
    <w:rsid w:val="00D71995"/>
    <w:rsid w:val="00D7265E"/>
    <w:rsid w:val="00D72FDC"/>
    <w:rsid w:val="00D743C5"/>
    <w:rsid w:val="00D74B07"/>
    <w:rsid w:val="00D74BE3"/>
    <w:rsid w:val="00D75C49"/>
    <w:rsid w:val="00D762E4"/>
    <w:rsid w:val="00D76B48"/>
    <w:rsid w:val="00D7720E"/>
    <w:rsid w:val="00D77CDF"/>
    <w:rsid w:val="00D77EDD"/>
    <w:rsid w:val="00D80075"/>
    <w:rsid w:val="00D800D1"/>
    <w:rsid w:val="00D80686"/>
    <w:rsid w:val="00D80B02"/>
    <w:rsid w:val="00D80BA4"/>
    <w:rsid w:val="00D8139B"/>
    <w:rsid w:val="00D81DC5"/>
    <w:rsid w:val="00D81E71"/>
    <w:rsid w:val="00D82105"/>
    <w:rsid w:val="00D8370F"/>
    <w:rsid w:val="00D83EC9"/>
    <w:rsid w:val="00D86C2C"/>
    <w:rsid w:val="00D87C0A"/>
    <w:rsid w:val="00D9013A"/>
    <w:rsid w:val="00D9070A"/>
    <w:rsid w:val="00D9115F"/>
    <w:rsid w:val="00D91A93"/>
    <w:rsid w:val="00D91D78"/>
    <w:rsid w:val="00D92CC3"/>
    <w:rsid w:val="00D93AE0"/>
    <w:rsid w:val="00D93B1D"/>
    <w:rsid w:val="00D9476C"/>
    <w:rsid w:val="00D94C4F"/>
    <w:rsid w:val="00D95293"/>
    <w:rsid w:val="00D95BD9"/>
    <w:rsid w:val="00D96779"/>
    <w:rsid w:val="00D96D16"/>
    <w:rsid w:val="00D97532"/>
    <w:rsid w:val="00DA0AE4"/>
    <w:rsid w:val="00DA1518"/>
    <w:rsid w:val="00DA2382"/>
    <w:rsid w:val="00DA27A4"/>
    <w:rsid w:val="00DA2A54"/>
    <w:rsid w:val="00DA2AEB"/>
    <w:rsid w:val="00DA38E0"/>
    <w:rsid w:val="00DA3CEE"/>
    <w:rsid w:val="00DA4149"/>
    <w:rsid w:val="00DA4262"/>
    <w:rsid w:val="00DA44E0"/>
    <w:rsid w:val="00DA458A"/>
    <w:rsid w:val="00DA4832"/>
    <w:rsid w:val="00DA52DA"/>
    <w:rsid w:val="00DA53A9"/>
    <w:rsid w:val="00DA5B17"/>
    <w:rsid w:val="00DA6A1D"/>
    <w:rsid w:val="00DA6F65"/>
    <w:rsid w:val="00DA75A2"/>
    <w:rsid w:val="00DB0360"/>
    <w:rsid w:val="00DB0477"/>
    <w:rsid w:val="00DB055A"/>
    <w:rsid w:val="00DB075C"/>
    <w:rsid w:val="00DB0DF5"/>
    <w:rsid w:val="00DB17F4"/>
    <w:rsid w:val="00DB1E5F"/>
    <w:rsid w:val="00DB2027"/>
    <w:rsid w:val="00DB2045"/>
    <w:rsid w:val="00DB284C"/>
    <w:rsid w:val="00DB300D"/>
    <w:rsid w:val="00DB4557"/>
    <w:rsid w:val="00DB45EC"/>
    <w:rsid w:val="00DB4CF8"/>
    <w:rsid w:val="00DB5CE9"/>
    <w:rsid w:val="00DB60A8"/>
    <w:rsid w:val="00DB6AC6"/>
    <w:rsid w:val="00DB75A1"/>
    <w:rsid w:val="00DC06D6"/>
    <w:rsid w:val="00DC14BB"/>
    <w:rsid w:val="00DC179C"/>
    <w:rsid w:val="00DC208D"/>
    <w:rsid w:val="00DC3040"/>
    <w:rsid w:val="00DC37C6"/>
    <w:rsid w:val="00DC3898"/>
    <w:rsid w:val="00DC39B7"/>
    <w:rsid w:val="00DC3E79"/>
    <w:rsid w:val="00DC4063"/>
    <w:rsid w:val="00DC5D45"/>
    <w:rsid w:val="00DC5DDF"/>
    <w:rsid w:val="00DC5F91"/>
    <w:rsid w:val="00DC63E3"/>
    <w:rsid w:val="00DC6600"/>
    <w:rsid w:val="00DC6951"/>
    <w:rsid w:val="00DC6DA5"/>
    <w:rsid w:val="00DC78EB"/>
    <w:rsid w:val="00DD0EF9"/>
    <w:rsid w:val="00DD17A5"/>
    <w:rsid w:val="00DD2204"/>
    <w:rsid w:val="00DD2426"/>
    <w:rsid w:val="00DD2680"/>
    <w:rsid w:val="00DD34B2"/>
    <w:rsid w:val="00DD4BB2"/>
    <w:rsid w:val="00DD6094"/>
    <w:rsid w:val="00DD6282"/>
    <w:rsid w:val="00DD638C"/>
    <w:rsid w:val="00DD7189"/>
    <w:rsid w:val="00DE0346"/>
    <w:rsid w:val="00DE0993"/>
    <w:rsid w:val="00DE0A6D"/>
    <w:rsid w:val="00DE0F3A"/>
    <w:rsid w:val="00DE3B54"/>
    <w:rsid w:val="00DE3C44"/>
    <w:rsid w:val="00DE3EEA"/>
    <w:rsid w:val="00DE4670"/>
    <w:rsid w:val="00DE4836"/>
    <w:rsid w:val="00DE51A2"/>
    <w:rsid w:val="00DE624C"/>
    <w:rsid w:val="00DE642B"/>
    <w:rsid w:val="00DE7203"/>
    <w:rsid w:val="00DE74C5"/>
    <w:rsid w:val="00DE7F3E"/>
    <w:rsid w:val="00DF0D76"/>
    <w:rsid w:val="00DF148C"/>
    <w:rsid w:val="00DF16E9"/>
    <w:rsid w:val="00DF2612"/>
    <w:rsid w:val="00DF2C1A"/>
    <w:rsid w:val="00DF335F"/>
    <w:rsid w:val="00DF3B84"/>
    <w:rsid w:val="00DF3C78"/>
    <w:rsid w:val="00DF3F3E"/>
    <w:rsid w:val="00DF4A28"/>
    <w:rsid w:val="00DF54EF"/>
    <w:rsid w:val="00DF69E6"/>
    <w:rsid w:val="00DF762C"/>
    <w:rsid w:val="00E00527"/>
    <w:rsid w:val="00E0060C"/>
    <w:rsid w:val="00E01BCB"/>
    <w:rsid w:val="00E01E88"/>
    <w:rsid w:val="00E02422"/>
    <w:rsid w:val="00E03E4A"/>
    <w:rsid w:val="00E04317"/>
    <w:rsid w:val="00E0484A"/>
    <w:rsid w:val="00E0567A"/>
    <w:rsid w:val="00E06329"/>
    <w:rsid w:val="00E0651D"/>
    <w:rsid w:val="00E06CF7"/>
    <w:rsid w:val="00E06D02"/>
    <w:rsid w:val="00E073E7"/>
    <w:rsid w:val="00E07E22"/>
    <w:rsid w:val="00E07E28"/>
    <w:rsid w:val="00E105BA"/>
    <w:rsid w:val="00E10B3F"/>
    <w:rsid w:val="00E12706"/>
    <w:rsid w:val="00E1309C"/>
    <w:rsid w:val="00E132FC"/>
    <w:rsid w:val="00E1357B"/>
    <w:rsid w:val="00E1364F"/>
    <w:rsid w:val="00E13732"/>
    <w:rsid w:val="00E13B36"/>
    <w:rsid w:val="00E14FB5"/>
    <w:rsid w:val="00E15511"/>
    <w:rsid w:val="00E16B85"/>
    <w:rsid w:val="00E17F0C"/>
    <w:rsid w:val="00E201CF"/>
    <w:rsid w:val="00E20356"/>
    <w:rsid w:val="00E20774"/>
    <w:rsid w:val="00E20846"/>
    <w:rsid w:val="00E20AE9"/>
    <w:rsid w:val="00E20EBC"/>
    <w:rsid w:val="00E21F5A"/>
    <w:rsid w:val="00E21F6E"/>
    <w:rsid w:val="00E22C17"/>
    <w:rsid w:val="00E23F21"/>
    <w:rsid w:val="00E2458D"/>
    <w:rsid w:val="00E24949"/>
    <w:rsid w:val="00E24A1B"/>
    <w:rsid w:val="00E2529D"/>
    <w:rsid w:val="00E26763"/>
    <w:rsid w:val="00E26C44"/>
    <w:rsid w:val="00E2768F"/>
    <w:rsid w:val="00E27B28"/>
    <w:rsid w:val="00E30B46"/>
    <w:rsid w:val="00E31034"/>
    <w:rsid w:val="00E31420"/>
    <w:rsid w:val="00E323E6"/>
    <w:rsid w:val="00E33C33"/>
    <w:rsid w:val="00E34118"/>
    <w:rsid w:val="00E345F5"/>
    <w:rsid w:val="00E35C42"/>
    <w:rsid w:val="00E3639D"/>
    <w:rsid w:val="00E36460"/>
    <w:rsid w:val="00E4076A"/>
    <w:rsid w:val="00E408E9"/>
    <w:rsid w:val="00E40A91"/>
    <w:rsid w:val="00E413C6"/>
    <w:rsid w:val="00E423C0"/>
    <w:rsid w:val="00E426B6"/>
    <w:rsid w:val="00E42857"/>
    <w:rsid w:val="00E43A64"/>
    <w:rsid w:val="00E43D8C"/>
    <w:rsid w:val="00E44421"/>
    <w:rsid w:val="00E44E40"/>
    <w:rsid w:val="00E451AC"/>
    <w:rsid w:val="00E4664D"/>
    <w:rsid w:val="00E46A2A"/>
    <w:rsid w:val="00E47F10"/>
    <w:rsid w:val="00E50CC5"/>
    <w:rsid w:val="00E51562"/>
    <w:rsid w:val="00E51F7E"/>
    <w:rsid w:val="00E52DDB"/>
    <w:rsid w:val="00E53130"/>
    <w:rsid w:val="00E54220"/>
    <w:rsid w:val="00E54594"/>
    <w:rsid w:val="00E5480F"/>
    <w:rsid w:val="00E548F8"/>
    <w:rsid w:val="00E55109"/>
    <w:rsid w:val="00E557E1"/>
    <w:rsid w:val="00E55887"/>
    <w:rsid w:val="00E56589"/>
    <w:rsid w:val="00E57E4B"/>
    <w:rsid w:val="00E60218"/>
    <w:rsid w:val="00E60AE6"/>
    <w:rsid w:val="00E60CE2"/>
    <w:rsid w:val="00E614C4"/>
    <w:rsid w:val="00E61EB0"/>
    <w:rsid w:val="00E627CC"/>
    <w:rsid w:val="00E62B2A"/>
    <w:rsid w:val="00E6380E"/>
    <w:rsid w:val="00E64A86"/>
    <w:rsid w:val="00E64F1E"/>
    <w:rsid w:val="00E65B9F"/>
    <w:rsid w:val="00E65C0B"/>
    <w:rsid w:val="00E66381"/>
    <w:rsid w:val="00E66744"/>
    <w:rsid w:val="00E667CB"/>
    <w:rsid w:val="00E704F3"/>
    <w:rsid w:val="00E72544"/>
    <w:rsid w:val="00E73970"/>
    <w:rsid w:val="00E74135"/>
    <w:rsid w:val="00E752A9"/>
    <w:rsid w:val="00E75540"/>
    <w:rsid w:val="00E75629"/>
    <w:rsid w:val="00E75B61"/>
    <w:rsid w:val="00E75D17"/>
    <w:rsid w:val="00E75E50"/>
    <w:rsid w:val="00E7668D"/>
    <w:rsid w:val="00E776CB"/>
    <w:rsid w:val="00E8016F"/>
    <w:rsid w:val="00E80ADC"/>
    <w:rsid w:val="00E81527"/>
    <w:rsid w:val="00E826B5"/>
    <w:rsid w:val="00E82D36"/>
    <w:rsid w:val="00E8413B"/>
    <w:rsid w:val="00E84787"/>
    <w:rsid w:val="00E85166"/>
    <w:rsid w:val="00E8536F"/>
    <w:rsid w:val="00E85396"/>
    <w:rsid w:val="00E854B4"/>
    <w:rsid w:val="00E862B6"/>
    <w:rsid w:val="00E865FD"/>
    <w:rsid w:val="00E866E4"/>
    <w:rsid w:val="00E86779"/>
    <w:rsid w:val="00E86C58"/>
    <w:rsid w:val="00E871D2"/>
    <w:rsid w:val="00E87473"/>
    <w:rsid w:val="00E90192"/>
    <w:rsid w:val="00E9031A"/>
    <w:rsid w:val="00E903B0"/>
    <w:rsid w:val="00E9080F"/>
    <w:rsid w:val="00E90CB8"/>
    <w:rsid w:val="00E90DD8"/>
    <w:rsid w:val="00E913C1"/>
    <w:rsid w:val="00E9146C"/>
    <w:rsid w:val="00E917EE"/>
    <w:rsid w:val="00E9188C"/>
    <w:rsid w:val="00E92B14"/>
    <w:rsid w:val="00E9331A"/>
    <w:rsid w:val="00E950A3"/>
    <w:rsid w:val="00E95151"/>
    <w:rsid w:val="00E95A51"/>
    <w:rsid w:val="00E964DA"/>
    <w:rsid w:val="00E973FC"/>
    <w:rsid w:val="00E977DC"/>
    <w:rsid w:val="00EA08AC"/>
    <w:rsid w:val="00EA08B6"/>
    <w:rsid w:val="00EA0BEE"/>
    <w:rsid w:val="00EA0CE8"/>
    <w:rsid w:val="00EA1173"/>
    <w:rsid w:val="00EA13FC"/>
    <w:rsid w:val="00EA1452"/>
    <w:rsid w:val="00EA1642"/>
    <w:rsid w:val="00EA32A1"/>
    <w:rsid w:val="00EA39A6"/>
    <w:rsid w:val="00EA437A"/>
    <w:rsid w:val="00EA454A"/>
    <w:rsid w:val="00EA46AD"/>
    <w:rsid w:val="00EA5060"/>
    <w:rsid w:val="00EA562C"/>
    <w:rsid w:val="00EA5D2D"/>
    <w:rsid w:val="00EA600F"/>
    <w:rsid w:val="00EA6452"/>
    <w:rsid w:val="00EA6849"/>
    <w:rsid w:val="00EA6A52"/>
    <w:rsid w:val="00EB0635"/>
    <w:rsid w:val="00EB372C"/>
    <w:rsid w:val="00EB37CD"/>
    <w:rsid w:val="00EB3CB6"/>
    <w:rsid w:val="00EB3D4A"/>
    <w:rsid w:val="00EB42BF"/>
    <w:rsid w:val="00EB44ED"/>
    <w:rsid w:val="00EB4945"/>
    <w:rsid w:val="00EB4BC5"/>
    <w:rsid w:val="00EB4EAA"/>
    <w:rsid w:val="00EB5128"/>
    <w:rsid w:val="00EB572D"/>
    <w:rsid w:val="00EB591E"/>
    <w:rsid w:val="00EB684B"/>
    <w:rsid w:val="00EB685F"/>
    <w:rsid w:val="00EB68F0"/>
    <w:rsid w:val="00EB6DDC"/>
    <w:rsid w:val="00EB77BC"/>
    <w:rsid w:val="00EC0875"/>
    <w:rsid w:val="00EC1151"/>
    <w:rsid w:val="00EC33EE"/>
    <w:rsid w:val="00EC49B8"/>
    <w:rsid w:val="00EC4F27"/>
    <w:rsid w:val="00EC5442"/>
    <w:rsid w:val="00EC5D60"/>
    <w:rsid w:val="00EC62D5"/>
    <w:rsid w:val="00ED00E4"/>
    <w:rsid w:val="00ED10C3"/>
    <w:rsid w:val="00ED117A"/>
    <w:rsid w:val="00ED1608"/>
    <w:rsid w:val="00ED1FF6"/>
    <w:rsid w:val="00ED346B"/>
    <w:rsid w:val="00ED3683"/>
    <w:rsid w:val="00ED4C7D"/>
    <w:rsid w:val="00ED546C"/>
    <w:rsid w:val="00ED5C1F"/>
    <w:rsid w:val="00ED73B0"/>
    <w:rsid w:val="00ED7FF0"/>
    <w:rsid w:val="00EE0E02"/>
    <w:rsid w:val="00EE0E8A"/>
    <w:rsid w:val="00EE13CB"/>
    <w:rsid w:val="00EE1F6F"/>
    <w:rsid w:val="00EE25D0"/>
    <w:rsid w:val="00EE2F2D"/>
    <w:rsid w:val="00EE3DFF"/>
    <w:rsid w:val="00EE42B1"/>
    <w:rsid w:val="00EE495D"/>
    <w:rsid w:val="00EE4F12"/>
    <w:rsid w:val="00EE5F00"/>
    <w:rsid w:val="00EE6030"/>
    <w:rsid w:val="00EE6078"/>
    <w:rsid w:val="00EE6379"/>
    <w:rsid w:val="00EE7284"/>
    <w:rsid w:val="00EE73A0"/>
    <w:rsid w:val="00EE7843"/>
    <w:rsid w:val="00EF01EB"/>
    <w:rsid w:val="00EF084B"/>
    <w:rsid w:val="00EF2856"/>
    <w:rsid w:val="00EF372E"/>
    <w:rsid w:val="00EF3B4F"/>
    <w:rsid w:val="00EF3C45"/>
    <w:rsid w:val="00EF56CD"/>
    <w:rsid w:val="00EF6F29"/>
    <w:rsid w:val="00EF72AD"/>
    <w:rsid w:val="00F00EF5"/>
    <w:rsid w:val="00F01634"/>
    <w:rsid w:val="00F01792"/>
    <w:rsid w:val="00F01FCC"/>
    <w:rsid w:val="00F023AD"/>
    <w:rsid w:val="00F03DD6"/>
    <w:rsid w:val="00F04277"/>
    <w:rsid w:val="00F04A83"/>
    <w:rsid w:val="00F057B3"/>
    <w:rsid w:val="00F0681C"/>
    <w:rsid w:val="00F0729B"/>
    <w:rsid w:val="00F07778"/>
    <w:rsid w:val="00F0790C"/>
    <w:rsid w:val="00F07A0A"/>
    <w:rsid w:val="00F07B96"/>
    <w:rsid w:val="00F1041D"/>
    <w:rsid w:val="00F1258D"/>
    <w:rsid w:val="00F13166"/>
    <w:rsid w:val="00F13B6F"/>
    <w:rsid w:val="00F13B8F"/>
    <w:rsid w:val="00F143A4"/>
    <w:rsid w:val="00F156FD"/>
    <w:rsid w:val="00F16024"/>
    <w:rsid w:val="00F160BD"/>
    <w:rsid w:val="00F16380"/>
    <w:rsid w:val="00F167FD"/>
    <w:rsid w:val="00F20598"/>
    <w:rsid w:val="00F209AF"/>
    <w:rsid w:val="00F216B5"/>
    <w:rsid w:val="00F2229E"/>
    <w:rsid w:val="00F225D3"/>
    <w:rsid w:val="00F2264C"/>
    <w:rsid w:val="00F22887"/>
    <w:rsid w:val="00F23E9F"/>
    <w:rsid w:val="00F24299"/>
    <w:rsid w:val="00F25292"/>
    <w:rsid w:val="00F25B78"/>
    <w:rsid w:val="00F263DD"/>
    <w:rsid w:val="00F2677A"/>
    <w:rsid w:val="00F268D0"/>
    <w:rsid w:val="00F270F1"/>
    <w:rsid w:val="00F275FB"/>
    <w:rsid w:val="00F27DE1"/>
    <w:rsid w:val="00F3083A"/>
    <w:rsid w:val="00F30D8D"/>
    <w:rsid w:val="00F30FBA"/>
    <w:rsid w:val="00F319FC"/>
    <w:rsid w:val="00F32BDD"/>
    <w:rsid w:val="00F32E19"/>
    <w:rsid w:val="00F330FA"/>
    <w:rsid w:val="00F33B38"/>
    <w:rsid w:val="00F34132"/>
    <w:rsid w:val="00F342CC"/>
    <w:rsid w:val="00F34C18"/>
    <w:rsid w:val="00F34FAB"/>
    <w:rsid w:val="00F35D1E"/>
    <w:rsid w:val="00F36093"/>
    <w:rsid w:val="00F36243"/>
    <w:rsid w:val="00F363C4"/>
    <w:rsid w:val="00F365D0"/>
    <w:rsid w:val="00F36689"/>
    <w:rsid w:val="00F36BFC"/>
    <w:rsid w:val="00F376D7"/>
    <w:rsid w:val="00F379BF"/>
    <w:rsid w:val="00F37F80"/>
    <w:rsid w:val="00F40587"/>
    <w:rsid w:val="00F40845"/>
    <w:rsid w:val="00F416C3"/>
    <w:rsid w:val="00F417B3"/>
    <w:rsid w:val="00F41884"/>
    <w:rsid w:val="00F42371"/>
    <w:rsid w:val="00F42FA8"/>
    <w:rsid w:val="00F437A6"/>
    <w:rsid w:val="00F43BB8"/>
    <w:rsid w:val="00F43FD7"/>
    <w:rsid w:val="00F44D83"/>
    <w:rsid w:val="00F44E72"/>
    <w:rsid w:val="00F44F2E"/>
    <w:rsid w:val="00F45813"/>
    <w:rsid w:val="00F4605A"/>
    <w:rsid w:val="00F460EF"/>
    <w:rsid w:val="00F467D8"/>
    <w:rsid w:val="00F46877"/>
    <w:rsid w:val="00F50324"/>
    <w:rsid w:val="00F507C9"/>
    <w:rsid w:val="00F50923"/>
    <w:rsid w:val="00F510A3"/>
    <w:rsid w:val="00F51454"/>
    <w:rsid w:val="00F51C9B"/>
    <w:rsid w:val="00F5240B"/>
    <w:rsid w:val="00F52487"/>
    <w:rsid w:val="00F52947"/>
    <w:rsid w:val="00F52C3E"/>
    <w:rsid w:val="00F53C6E"/>
    <w:rsid w:val="00F5411F"/>
    <w:rsid w:val="00F54224"/>
    <w:rsid w:val="00F54E23"/>
    <w:rsid w:val="00F54F22"/>
    <w:rsid w:val="00F556A2"/>
    <w:rsid w:val="00F55790"/>
    <w:rsid w:val="00F5585D"/>
    <w:rsid w:val="00F561BA"/>
    <w:rsid w:val="00F56290"/>
    <w:rsid w:val="00F564DE"/>
    <w:rsid w:val="00F56949"/>
    <w:rsid w:val="00F57007"/>
    <w:rsid w:val="00F577D5"/>
    <w:rsid w:val="00F57F31"/>
    <w:rsid w:val="00F57FD9"/>
    <w:rsid w:val="00F60802"/>
    <w:rsid w:val="00F61256"/>
    <w:rsid w:val="00F620F0"/>
    <w:rsid w:val="00F62B41"/>
    <w:rsid w:val="00F62B92"/>
    <w:rsid w:val="00F62D52"/>
    <w:rsid w:val="00F62E3A"/>
    <w:rsid w:val="00F6303D"/>
    <w:rsid w:val="00F6304D"/>
    <w:rsid w:val="00F6364B"/>
    <w:rsid w:val="00F639D5"/>
    <w:rsid w:val="00F63AA2"/>
    <w:rsid w:val="00F64195"/>
    <w:rsid w:val="00F649E7"/>
    <w:rsid w:val="00F64A3C"/>
    <w:rsid w:val="00F653FB"/>
    <w:rsid w:val="00F65A5E"/>
    <w:rsid w:val="00F65AE6"/>
    <w:rsid w:val="00F66CF3"/>
    <w:rsid w:val="00F702BB"/>
    <w:rsid w:val="00F702F9"/>
    <w:rsid w:val="00F708D0"/>
    <w:rsid w:val="00F714AD"/>
    <w:rsid w:val="00F717FF"/>
    <w:rsid w:val="00F71C02"/>
    <w:rsid w:val="00F71EBC"/>
    <w:rsid w:val="00F726FA"/>
    <w:rsid w:val="00F73239"/>
    <w:rsid w:val="00F736A5"/>
    <w:rsid w:val="00F741EA"/>
    <w:rsid w:val="00F7617A"/>
    <w:rsid w:val="00F76289"/>
    <w:rsid w:val="00F76C15"/>
    <w:rsid w:val="00F771FA"/>
    <w:rsid w:val="00F804C9"/>
    <w:rsid w:val="00F80537"/>
    <w:rsid w:val="00F808E2"/>
    <w:rsid w:val="00F80A3C"/>
    <w:rsid w:val="00F812D7"/>
    <w:rsid w:val="00F818D2"/>
    <w:rsid w:val="00F829BD"/>
    <w:rsid w:val="00F82D9D"/>
    <w:rsid w:val="00F82F53"/>
    <w:rsid w:val="00F8301A"/>
    <w:rsid w:val="00F83CDC"/>
    <w:rsid w:val="00F84642"/>
    <w:rsid w:val="00F84687"/>
    <w:rsid w:val="00F849AA"/>
    <w:rsid w:val="00F851FB"/>
    <w:rsid w:val="00F86BB5"/>
    <w:rsid w:val="00F875AB"/>
    <w:rsid w:val="00F900F7"/>
    <w:rsid w:val="00F924D5"/>
    <w:rsid w:val="00F92DEE"/>
    <w:rsid w:val="00F92DF5"/>
    <w:rsid w:val="00F93579"/>
    <w:rsid w:val="00F93684"/>
    <w:rsid w:val="00F93EE9"/>
    <w:rsid w:val="00F9499D"/>
    <w:rsid w:val="00F9504C"/>
    <w:rsid w:val="00F971AD"/>
    <w:rsid w:val="00F97BF6"/>
    <w:rsid w:val="00F97E71"/>
    <w:rsid w:val="00FA0209"/>
    <w:rsid w:val="00FA03B3"/>
    <w:rsid w:val="00FA044D"/>
    <w:rsid w:val="00FA04A5"/>
    <w:rsid w:val="00FA0677"/>
    <w:rsid w:val="00FA0706"/>
    <w:rsid w:val="00FA2A61"/>
    <w:rsid w:val="00FA2E08"/>
    <w:rsid w:val="00FA30A8"/>
    <w:rsid w:val="00FA3DA7"/>
    <w:rsid w:val="00FA3E4E"/>
    <w:rsid w:val="00FA4752"/>
    <w:rsid w:val="00FA4951"/>
    <w:rsid w:val="00FA4EA8"/>
    <w:rsid w:val="00FA5BC5"/>
    <w:rsid w:val="00FA7A23"/>
    <w:rsid w:val="00FA7F1F"/>
    <w:rsid w:val="00FB011A"/>
    <w:rsid w:val="00FB13D9"/>
    <w:rsid w:val="00FB1EB0"/>
    <w:rsid w:val="00FB2597"/>
    <w:rsid w:val="00FB2631"/>
    <w:rsid w:val="00FB30C6"/>
    <w:rsid w:val="00FB3AB5"/>
    <w:rsid w:val="00FB3E30"/>
    <w:rsid w:val="00FB4339"/>
    <w:rsid w:val="00FB450E"/>
    <w:rsid w:val="00FB5764"/>
    <w:rsid w:val="00FB60F7"/>
    <w:rsid w:val="00FB6734"/>
    <w:rsid w:val="00FB734A"/>
    <w:rsid w:val="00FB76D9"/>
    <w:rsid w:val="00FC010E"/>
    <w:rsid w:val="00FC0704"/>
    <w:rsid w:val="00FC0B83"/>
    <w:rsid w:val="00FC13ED"/>
    <w:rsid w:val="00FC161E"/>
    <w:rsid w:val="00FC1653"/>
    <w:rsid w:val="00FC1AC8"/>
    <w:rsid w:val="00FC2041"/>
    <w:rsid w:val="00FC2355"/>
    <w:rsid w:val="00FC357D"/>
    <w:rsid w:val="00FC37E5"/>
    <w:rsid w:val="00FC4932"/>
    <w:rsid w:val="00FC4FAD"/>
    <w:rsid w:val="00FC55E5"/>
    <w:rsid w:val="00FC5A52"/>
    <w:rsid w:val="00FC631E"/>
    <w:rsid w:val="00FC6414"/>
    <w:rsid w:val="00FC6956"/>
    <w:rsid w:val="00FC6975"/>
    <w:rsid w:val="00FC699E"/>
    <w:rsid w:val="00FC6C7D"/>
    <w:rsid w:val="00FC6CEB"/>
    <w:rsid w:val="00FD057E"/>
    <w:rsid w:val="00FD128B"/>
    <w:rsid w:val="00FD162D"/>
    <w:rsid w:val="00FD1BDD"/>
    <w:rsid w:val="00FD1D0B"/>
    <w:rsid w:val="00FD1F22"/>
    <w:rsid w:val="00FD21CB"/>
    <w:rsid w:val="00FD273C"/>
    <w:rsid w:val="00FD2DAD"/>
    <w:rsid w:val="00FD2E29"/>
    <w:rsid w:val="00FD315A"/>
    <w:rsid w:val="00FD33AA"/>
    <w:rsid w:val="00FD3498"/>
    <w:rsid w:val="00FD35DE"/>
    <w:rsid w:val="00FD3A3B"/>
    <w:rsid w:val="00FD3D37"/>
    <w:rsid w:val="00FD5209"/>
    <w:rsid w:val="00FD6027"/>
    <w:rsid w:val="00FD7841"/>
    <w:rsid w:val="00FD7F05"/>
    <w:rsid w:val="00FE01A2"/>
    <w:rsid w:val="00FE0ABD"/>
    <w:rsid w:val="00FE2163"/>
    <w:rsid w:val="00FE24A2"/>
    <w:rsid w:val="00FE2807"/>
    <w:rsid w:val="00FE35BC"/>
    <w:rsid w:val="00FE3DBA"/>
    <w:rsid w:val="00FE3F8A"/>
    <w:rsid w:val="00FE41E9"/>
    <w:rsid w:val="00FE4C38"/>
    <w:rsid w:val="00FE56D4"/>
    <w:rsid w:val="00FE5C0C"/>
    <w:rsid w:val="00FE6B4B"/>
    <w:rsid w:val="00FE74A4"/>
    <w:rsid w:val="00FE7511"/>
    <w:rsid w:val="00FE75DD"/>
    <w:rsid w:val="00FF0AB1"/>
    <w:rsid w:val="00FF1D56"/>
    <w:rsid w:val="00FF1E80"/>
    <w:rsid w:val="00FF269B"/>
    <w:rsid w:val="00FF26E7"/>
    <w:rsid w:val="00FF3481"/>
    <w:rsid w:val="00FF4624"/>
    <w:rsid w:val="00FF4CA1"/>
    <w:rsid w:val="00FF6217"/>
    <w:rsid w:val="00FF65D4"/>
    <w:rsid w:val="00FF6865"/>
    <w:rsid w:val="00FF68A7"/>
    <w:rsid w:val="00FF7408"/>
    <w:rsid w:val="00FF76E0"/>
    <w:rsid w:val="03A5B0E0"/>
    <w:rsid w:val="05C1AB3F"/>
    <w:rsid w:val="06F605A2"/>
    <w:rsid w:val="0DA3119F"/>
    <w:rsid w:val="0E1FC5E1"/>
    <w:rsid w:val="0E3CC1C1"/>
    <w:rsid w:val="0EC270AA"/>
    <w:rsid w:val="1284B16F"/>
    <w:rsid w:val="150B9F99"/>
    <w:rsid w:val="1596A6C0"/>
    <w:rsid w:val="16431762"/>
    <w:rsid w:val="1ACA5598"/>
    <w:rsid w:val="1DAFD04B"/>
    <w:rsid w:val="1DF7A46E"/>
    <w:rsid w:val="1EB2F5E2"/>
    <w:rsid w:val="1FE7D078"/>
    <w:rsid w:val="20094F25"/>
    <w:rsid w:val="21200605"/>
    <w:rsid w:val="21FA0F3A"/>
    <w:rsid w:val="24523336"/>
    <w:rsid w:val="27B176E3"/>
    <w:rsid w:val="298967F9"/>
    <w:rsid w:val="2A9ADC16"/>
    <w:rsid w:val="2AE96B7C"/>
    <w:rsid w:val="2B668E8A"/>
    <w:rsid w:val="2B699032"/>
    <w:rsid w:val="2B9B9BFF"/>
    <w:rsid w:val="2DD2FFC4"/>
    <w:rsid w:val="31CD6E93"/>
    <w:rsid w:val="33CC703C"/>
    <w:rsid w:val="369486CA"/>
    <w:rsid w:val="372C7FC5"/>
    <w:rsid w:val="38F18605"/>
    <w:rsid w:val="3D8F7F15"/>
    <w:rsid w:val="3F3BE314"/>
    <w:rsid w:val="4069D300"/>
    <w:rsid w:val="40B1A9CC"/>
    <w:rsid w:val="417D49A2"/>
    <w:rsid w:val="42386A45"/>
    <w:rsid w:val="44C04EB7"/>
    <w:rsid w:val="45610DFA"/>
    <w:rsid w:val="475AF277"/>
    <w:rsid w:val="492F1257"/>
    <w:rsid w:val="4AC0B03A"/>
    <w:rsid w:val="4B7258AE"/>
    <w:rsid w:val="4EAAF8FC"/>
    <w:rsid w:val="4EE07B8F"/>
    <w:rsid w:val="4FB65958"/>
    <w:rsid w:val="50482930"/>
    <w:rsid w:val="50F5C4C5"/>
    <w:rsid w:val="555F0A37"/>
    <w:rsid w:val="568CDBD6"/>
    <w:rsid w:val="56F725D4"/>
    <w:rsid w:val="58E84AE9"/>
    <w:rsid w:val="5A533267"/>
    <w:rsid w:val="5EE73490"/>
    <w:rsid w:val="5EE7EB1D"/>
    <w:rsid w:val="6069F71F"/>
    <w:rsid w:val="620DBF2B"/>
    <w:rsid w:val="62A6C5DC"/>
    <w:rsid w:val="64F357AB"/>
    <w:rsid w:val="651A0881"/>
    <w:rsid w:val="65622055"/>
    <w:rsid w:val="65ACC943"/>
    <w:rsid w:val="67C65546"/>
    <w:rsid w:val="692C6F09"/>
    <w:rsid w:val="6A678103"/>
    <w:rsid w:val="6A75BA1D"/>
    <w:rsid w:val="6B99CC87"/>
    <w:rsid w:val="6C219FF2"/>
    <w:rsid w:val="6D2A3558"/>
    <w:rsid w:val="6EEC3716"/>
    <w:rsid w:val="72F15408"/>
    <w:rsid w:val="73893824"/>
    <w:rsid w:val="7406E711"/>
    <w:rsid w:val="75780FB0"/>
    <w:rsid w:val="76A1B767"/>
    <w:rsid w:val="7BE7B948"/>
    <w:rsid w:val="7E6F1059"/>
    <w:rsid w:val="7F63A922"/>
    <w:rsid w:val="7FDC0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97A92F"/>
  <w15:chartTrackingRefBased/>
  <w15:docId w15:val="{2505C3D3-2095-4102-84DE-7AFF8FFAB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769C"/>
    <w:rPr>
      <w:rFonts w:ascii="Segoe UI" w:hAnsi="Segoe U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26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0406C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0D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0D2C"/>
  </w:style>
  <w:style w:type="paragraph" w:styleId="Footer">
    <w:name w:val="footer"/>
    <w:basedOn w:val="Normal"/>
    <w:link w:val="FooterChar"/>
    <w:uiPriority w:val="99"/>
    <w:unhideWhenUsed/>
    <w:rsid w:val="00C60D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0D2C"/>
  </w:style>
  <w:style w:type="table" w:styleId="TableGrid">
    <w:name w:val="Table Grid"/>
    <w:basedOn w:val="TableNormal"/>
    <w:uiPriority w:val="39"/>
    <w:rsid w:val="00C60D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964E2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A3A92"/>
    <w:pPr>
      <w:spacing w:after="0" w:line="240" w:lineRule="auto"/>
    </w:pPr>
    <w:rPr>
      <w:rFonts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3A92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761A5"/>
    <w:rPr>
      <w:color w:val="808080"/>
    </w:rPr>
  </w:style>
  <w:style w:type="paragraph" w:customStyle="1" w:styleId="NumberedCategories">
    <w:name w:val="Numbered Categories"/>
    <w:basedOn w:val="ListParagraph"/>
    <w:link w:val="NumberedCategoriesChar"/>
    <w:qFormat/>
    <w:rsid w:val="00AB46CF"/>
    <w:pPr>
      <w:numPr>
        <w:numId w:val="1"/>
      </w:numPr>
      <w:spacing w:before="240" w:after="0"/>
    </w:pPr>
    <w:rPr>
      <w:rFonts w:cs="Segoe UI"/>
      <w:sz w:val="24"/>
    </w:rPr>
  </w:style>
  <w:style w:type="paragraph" w:styleId="BodyText">
    <w:name w:val="Body Text"/>
    <w:basedOn w:val="Normal"/>
    <w:link w:val="BodyTextChar"/>
    <w:uiPriority w:val="99"/>
    <w:rsid w:val="00456996"/>
    <w:pPr>
      <w:spacing w:after="120" w:line="240" w:lineRule="auto"/>
    </w:pPr>
    <w:rPr>
      <w:rFonts w:ascii="Verdana" w:eastAsia="Times New Roman" w:hAnsi="Verdana" w:cs="Times New Roman"/>
      <w:sz w:val="20"/>
      <w:lang w:val="en-GB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B46CF"/>
    <w:rPr>
      <w:rFonts w:ascii="Segoe UI" w:hAnsi="Segoe UI"/>
    </w:rPr>
  </w:style>
  <w:style w:type="character" w:customStyle="1" w:styleId="NumberedCategoriesChar">
    <w:name w:val="Numbered Categories Char"/>
    <w:basedOn w:val="ListParagraphChar"/>
    <w:link w:val="NumberedCategories"/>
    <w:rsid w:val="00AB46CF"/>
    <w:rPr>
      <w:rFonts w:ascii="Segoe UI" w:hAnsi="Segoe UI" w:cs="Segoe UI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456996"/>
    <w:rPr>
      <w:rFonts w:ascii="Verdana" w:eastAsia="Times New Roman" w:hAnsi="Verdana" w:cs="Times New Roman"/>
      <w:sz w:val="20"/>
      <w:lang w:val="en-GB"/>
    </w:rPr>
  </w:style>
  <w:style w:type="character" w:styleId="Hyperlink">
    <w:name w:val="Hyperlink"/>
    <w:basedOn w:val="DefaultParagraphFont"/>
    <w:uiPriority w:val="99"/>
    <w:unhideWhenUsed/>
    <w:rsid w:val="00A671C0"/>
    <w:rPr>
      <w:color w:val="E36C09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671C0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E423C0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0C18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0C18A8"/>
  </w:style>
  <w:style w:type="character" w:customStyle="1" w:styleId="eop">
    <w:name w:val="eop"/>
    <w:basedOn w:val="DefaultParagraphFont"/>
    <w:rsid w:val="000C18A8"/>
  </w:style>
  <w:style w:type="paragraph" w:styleId="NormalWeb">
    <w:name w:val="Normal (Web)"/>
    <w:basedOn w:val="Normal"/>
    <w:uiPriority w:val="99"/>
    <w:semiHidden/>
    <w:unhideWhenUsed/>
    <w:rsid w:val="007F7D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191">
    <w:name w:val="font191"/>
    <w:basedOn w:val="DefaultParagraphFont"/>
    <w:rsid w:val="00E862B6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14"/>
      <w:szCs w:val="14"/>
      <w:u w:val="none"/>
      <w:effect w:val="none"/>
    </w:rPr>
  </w:style>
  <w:style w:type="character" w:customStyle="1" w:styleId="font201">
    <w:name w:val="font201"/>
    <w:basedOn w:val="DefaultParagraphFont"/>
    <w:rsid w:val="00E862B6"/>
    <w:rPr>
      <w:rFonts w:ascii="Segoe UI" w:hAnsi="Segoe UI" w:cs="Segoe UI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B5742"/>
    <w:rPr>
      <w:color w:val="FFC000" w:themeColor="followedHyperlink"/>
      <w:u w:val="single"/>
    </w:rPr>
  </w:style>
  <w:style w:type="character" w:customStyle="1" w:styleId="fontstyle01">
    <w:name w:val="fontstyle01"/>
    <w:basedOn w:val="DefaultParagraphFont"/>
    <w:rsid w:val="00CB32BA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me-email-text">
    <w:name w:val="me-email-text"/>
    <w:basedOn w:val="DefaultParagraphFont"/>
    <w:rsid w:val="00010123"/>
  </w:style>
  <w:style w:type="character" w:customStyle="1" w:styleId="me-email-text-secondary">
    <w:name w:val="me-email-text-secondary"/>
    <w:basedOn w:val="DefaultParagraphFont"/>
    <w:rsid w:val="00010123"/>
  </w:style>
  <w:style w:type="character" w:customStyle="1" w:styleId="Heading1Char">
    <w:name w:val="Heading 1 Char"/>
    <w:basedOn w:val="DefaultParagraphFont"/>
    <w:link w:val="Heading1"/>
    <w:uiPriority w:val="9"/>
    <w:rsid w:val="00FF26E7"/>
    <w:rPr>
      <w:rFonts w:asciiTheme="majorHAnsi" w:eastAsiaTheme="majorEastAsia" w:hAnsiTheme="majorHAnsi" w:cstheme="majorBidi"/>
      <w:color w:val="00406C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93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94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75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5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4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147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99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9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1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378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5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6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2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47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2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1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5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99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7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02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15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20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5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83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73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7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52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72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1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43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99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20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47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1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04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76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94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35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71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27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59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14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05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81123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8838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01407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20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6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9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2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0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98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76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67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63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8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40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61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74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83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42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8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90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66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0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57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0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08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7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43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82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37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53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80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8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9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23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08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58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14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0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31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91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07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90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90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76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05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68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51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07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2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28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8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94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78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9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05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37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9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29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09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2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6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9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8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idsabbadox.sharepoint.com/:x:/r/teams/MANA/_layouts/15/Doc.aspx?sourcedoc=%7BB7DB2D0E-1CC3-418F-9325-3CCDF52D848D%7D&amp;file=MANA%20Setup%20Workbook.xlsx&amp;action=default&amp;mobileredirect=true" TargetMode="External"/><Relationship Id="rId18" Type="http://schemas.openxmlformats.org/officeDocument/2006/relationships/hyperlink" Target="https://pinkypixels.atlassian.net/browse/FEATURE-725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https://idsabbadox.sharepoint.com/teams/MANA/Shared%20Documents/Forms/AllItems.aspx?id=%2Fteams%2FMANA%2FShared%20Documents%2FMANA%20%2D%20AbbaDox%20RIS%20Project&amp;viewid=05fc5ec9%2D6697%2D4229%2D8a07%2D923d85c91320" TargetMode="External"/><Relationship Id="rId17" Type="http://schemas.openxmlformats.org/officeDocument/2006/relationships/hyperlink" Target="https://pinkypixels.atlassian.net/browse/SC-396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pinkypixels.atlassian.net/browse/SC-391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eams.microsoft.com/l/meetup-join/19%3ameeting_MTUxMzEzYjMtMTE2Yi00ZWMzLTk2NDAtZjQyMzdhYWZhY2Iz%40thread.v2/0?context=%7b%22Tid%22%3a%2217857e43-5020-4fed-b1b7-e78c63ccc93e%22%2c%22Oid%22%3a%22605f8c34-4b37-486b-b377-e0f451ec8e47%22%7d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idsabbadox.sharepoint.com/:x:/r/teams/MANA/Shared%20Documents/MANA%20-%20AbbaDox%20RIS%20Project/MANA%20-%20IC%20Rules%20updates.xlsx?d=w237d6b0df149448893804a4733d65f19&amp;csf=1&amp;web=1&amp;e=aNQJox" TargetMode="Externa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lucid.app/lucidchart/c42f665d-cd7e-4533-804f-83b5594e53d5/edit?page=0_0&amp;invitationId=inv_6d10b901-14ab-4eb9-8e4e-e911a52fd49e" TargetMode="External"/><Relationship Id="rId22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campbell.QUICKLOOK\Documents\FileCloud\Shared%20with%20Me\hbellanton\Project%20Documentation\1-Kickoff\5-Meeting%20Minutes%20&amp;%20Agenda%20Templates\MeetingMinutes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C26F688FA444A67A81D22197F95A2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A23D1A-47A4-45B9-840A-90D1BCB17E8B}"/>
      </w:docPartPr>
      <w:docPartBody>
        <w:p w:rsidR="00886AD0" w:rsidRDefault="00C605A8" w:rsidP="00C605A8">
          <w:pPr>
            <w:pStyle w:val="FC26F688FA444A67A81D22197F95A2E5"/>
          </w:pPr>
          <w:r w:rsidRPr="0087353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BD5430F432F4EA9922476EB05D236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D3FE5D-33A4-4EE2-8AC0-6A7355FFC523}"/>
      </w:docPartPr>
      <w:docPartBody>
        <w:p w:rsidR="00886AD0" w:rsidRDefault="00C605A8" w:rsidP="00C605A8">
          <w:pPr>
            <w:pStyle w:val="5BD5430F432F4EA9922476EB05D23630"/>
          </w:pPr>
          <w:r w:rsidRPr="0087353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968C09E61764C6E9028C44FD2F703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5E1F88-38EB-4420-8B5B-A1A78B0B07BF}"/>
      </w:docPartPr>
      <w:docPartBody>
        <w:p w:rsidR="00717CF3" w:rsidRDefault="00B70FFA" w:rsidP="00B70FFA">
          <w:pPr>
            <w:pStyle w:val="2968C09E61764C6E9028C44FD2F703ED"/>
          </w:pPr>
          <w:r w:rsidRPr="0087353A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5A8"/>
    <w:rsid w:val="0000049E"/>
    <w:rsid w:val="0000521B"/>
    <w:rsid w:val="000110BE"/>
    <w:rsid w:val="00012800"/>
    <w:rsid w:val="00020065"/>
    <w:rsid w:val="0003143B"/>
    <w:rsid w:val="00047095"/>
    <w:rsid w:val="000548B9"/>
    <w:rsid w:val="0006015A"/>
    <w:rsid w:val="00085490"/>
    <w:rsid w:val="000906AC"/>
    <w:rsid w:val="000954E7"/>
    <w:rsid w:val="00097FA6"/>
    <w:rsid w:val="000B3DA7"/>
    <w:rsid w:val="000B7E2D"/>
    <w:rsid w:val="000C0F63"/>
    <w:rsid w:val="000C152B"/>
    <w:rsid w:val="000D1F8B"/>
    <w:rsid w:val="000E1DD8"/>
    <w:rsid w:val="000F091D"/>
    <w:rsid w:val="00117C53"/>
    <w:rsid w:val="00120FFE"/>
    <w:rsid w:val="00122C4D"/>
    <w:rsid w:val="00136AAD"/>
    <w:rsid w:val="0014180F"/>
    <w:rsid w:val="00141818"/>
    <w:rsid w:val="001475AE"/>
    <w:rsid w:val="001529F1"/>
    <w:rsid w:val="00163510"/>
    <w:rsid w:val="00176157"/>
    <w:rsid w:val="00176AA0"/>
    <w:rsid w:val="001806CF"/>
    <w:rsid w:val="001B0755"/>
    <w:rsid w:val="001B340B"/>
    <w:rsid w:val="001B36E9"/>
    <w:rsid w:val="001B71C6"/>
    <w:rsid w:val="001C1F9C"/>
    <w:rsid w:val="001C5811"/>
    <w:rsid w:val="001D1B04"/>
    <w:rsid w:val="001D4A57"/>
    <w:rsid w:val="001F08F7"/>
    <w:rsid w:val="001F32DC"/>
    <w:rsid w:val="00202960"/>
    <w:rsid w:val="00223197"/>
    <w:rsid w:val="00235622"/>
    <w:rsid w:val="00235DDE"/>
    <w:rsid w:val="00241E39"/>
    <w:rsid w:val="00242B2F"/>
    <w:rsid w:val="00244210"/>
    <w:rsid w:val="0026278B"/>
    <w:rsid w:val="00262C59"/>
    <w:rsid w:val="00270B60"/>
    <w:rsid w:val="002829F4"/>
    <w:rsid w:val="00290102"/>
    <w:rsid w:val="00293F76"/>
    <w:rsid w:val="002945D8"/>
    <w:rsid w:val="002B18EB"/>
    <w:rsid w:val="002B24B9"/>
    <w:rsid w:val="002B3708"/>
    <w:rsid w:val="002C1F16"/>
    <w:rsid w:val="002C3670"/>
    <w:rsid w:val="002D00DF"/>
    <w:rsid w:val="002D6FB4"/>
    <w:rsid w:val="002E141C"/>
    <w:rsid w:val="002E5E3D"/>
    <w:rsid w:val="002F544A"/>
    <w:rsid w:val="00300671"/>
    <w:rsid w:val="00300EBA"/>
    <w:rsid w:val="00311AD3"/>
    <w:rsid w:val="00334BF4"/>
    <w:rsid w:val="00342472"/>
    <w:rsid w:val="0034339A"/>
    <w:rsid w:val="003470FE"/>
    <w:rsid w:val="00351FFE"/>
    <w:rsid w:val="00360A0E"/>
    <w:rsid w:val="00373C0F"/>
    <w:rsid w:val="00385458"/>
    <w:rsid w:val="00392149"/>
    <w:rsid w:val="00394640"/>
    <w:rsid w:val="003A27FC"/>
    <w:rsid w:val="003A3A99"/>
    <w:rsid w:val="003B282C"/>
    <w:rsid w:val="003B4CF6"/>
    <w:rsid w:val="003C256B"/>
    <w:rsid w:val="003D0B41"/>
    <w:rsid w:val="003D2873"/>
    <w:rsid w:val="003D4984"/>
    <w:rsid w:val="003E0F51"/>
    <w:rsid w:val="003F1FCF"/>
    <w:rsid w:val="003F3F62"/>
    <w:rsid w:val="004034C9"/>
    <w:rsid w:val="00407427"/>
    <w:rsid w:val="00410266"/>
    <w:rsid w:val="00421CD2"/>
    <w:rsid w:val="00423D4E"/>
    <w:rsid w:val="00431678"/>
    <w:rsid w:val="00432F9F"/>
    <w:rsid w:val="00446D86"/>
    <w:rsid w:val="004524E4"/>
    <w:rsid w:val="004626FD"/>
    <w:rsid w:val="00470C0B"/>
    <w:rsid w:val="00474B00"/>
    <w:rsid w:val="004834D6"/>
    <w:rsid w:val="0048508A"/>
    <w:rsid w:val="00493A54"/>
    <w:rsid w:val="004941AF"/>
    <w:rsid w:val="004A617B"/>
    <w:rsid w:val="004A7841"/>
    <w:rsid w:val="004B19F7"/>
    <w:rsid w:val="004B1D3A"/>
    <w:rsid w:val="004C386A"/>
    <w:rsid w:val="004C5DF7"/>
    <w:rsid w:val="004D563B"/>
    <w:rsid w:val="004F112B"/>
    <w:rsid w:val="0050356A"/>
    <w:rsid w:val="00507E71"/>
    <w:rsid w:val="00511392"/>
    <w:rsid w:val="005119FC"/>
    <w:rsid w:val="005167CF"/>
    <w:rsid w:val="005209EF"/>
    <w:rsid w:val="00522D9A"/>
    <w:rsid w:val="0052626C"/>
    <w:rsid w:val="00534DB5"/>
    <w:rsid w:val="00550CA1"/>
    <w:rsid w:val="00555C4B"/>
    <w:rsid w:val="00566892"/>
    <w:rsid w:val="005806B3"/>
    <w:rsid w:val="00586B76"/>
    <w:rsid w:val="00593EF1"/>
    <w:rsid w:val="005A2D88"/>
    <w:rsid w:val="005B3DCD"/>
    <w:rsid w:val="005B6406"/>
    <w:rsid w:val="005C09B2"/>
    <w:rsid w:val="005D3348"/>
    <w:rsid w:val="005F327F"/>
    <w:rsid w:val="005F45E3"/>
    <w:rsid w:val="005F6699"/>
    <w:rsid w:val="00605E2C"/>
    <w:rsid w:val="006065A8"/>
    <w:rsid w:val="00620919"/>
    <w:rsid w:val="006217D9"/>
    <w:rsid w:val="00630371"/>
    <w:rsid w:val="00636BA9"/>
    <w:rsid w:val="00640EBE"/>
    <w:rsid w:val="0064188F"/>
    <w:rsid w:val="0064375C"/>
    <w:rsid w:val="00653B55"/>
    <w:rsid w:val="006612F1"/>
    <w:rsid w:val="00677208"/>
    <w:rsid w:val="0068109D"/>
    <w:rsid w:val="00682FEF"/>
    <w:rsid w:val="006919F9"/>
    <w:rsid w:val="006923B9"/>
    <w:rsid w:val="006C18A0"/>
    <w:rsid w:val="006C3C54"/>
    <w:rsid w:val="006D356B"/>
    <w:rsid w:val="006E11AD"/>
    <w:rsid w:val="006E3071"/>
    <w:rsid w:val="006E7038"/>
    <w:rsid w:val="006F283E"/>
    <w:rsid w:val="006F3993"/>
    <w:rsid w:val="006F3A15"/>
    <w:rsid w:val="006F5089"/>
    <w:rsid w:val="006F6D0A"/>
    <w:rsid w:val="007070EF"/>
    <w:rsid w:val="007169E4"/>
    <w:rsid w:val="00717CF3"/>
    <w:rsid w:val="007207C3"/>
    <w:rsid w:val="0072363A"/>
    <w:rsid w:val="00727D10"/>
    <w:rsid w:val="00741440"/>
    <w:rsid w:val="00747BE3"/>
    <w:rsid w:val="00753A58"/>
    <w:rsid w:val="007544D3"/>
    <w:rsid w:val="007618DD"/>
    <w:rsid w:val="0076304A"/>
    <w:rsid w:val="007723D2"/>
    <w:rsid w:val="007756E3"/>
    <w:rsid w:val="00785A0B"/>
    <w:rsid w:val="00793FBC"/>
    <w:rsid w:val="007A301E"/>
    <w:rsid w:val="007C10A2"/>
    <w:rsid w:val="007C399A"/>
    <w:rsid w:val="007D3068"/>
    <w:rsid w:val="007E0871"/>
    <w:rsid w:val="007E57DC"/>
    <w:rsid w:val="007E5B08"/>
    <w:rsid w:val="007F6B75"/>
    <w:rsid w:val="00801A49"/>
    <w:rsid w:val="00801AED"/>
    <w:rsid w:val="00804B4F"/>
    <w:rsid w:val="00824727"/>
    <w:rsid w:val="00836AEF"/>
    <w:rsid w:val="008462E8"/>
    <w:rsid w:val="008673B2"/>
    <w:rsid w:val="008677B6"/>
    <w:rsid w:val="00874CCA"/>
    <w:rsid w:val="00874FAF"/>
    <w:rsid w:val="00886AD0"/>
    <w:rsid w:val="008B2AF2"/>
    <w:rsid w:val="008B3118"/>
    <w:rsid w:val="008B39F3"/>
    <w:rsid w:val="008B61FE"/>
    <w:rsid w:val="008C1DFF"/>
    <w:rsid w:val="008C7CB8"/>
    <w:rsid w:val="008D197B"/>
    <w:rsid w:val="008D3271"/>
    <w:rsid w:val="008E2BB5"/>
    <w:rsid w:val="008E42FC"/>
    <w:rsid w:val="008E58A8"/>
    <w:rsid w:val="008E7DD6"/>
    <w:rsid w:val="008F354E"/>
    <w:rsid w:val="008F7561"/>
    <w:rsid w:val="009144F5"/>
    <w:rsid w:val="00940D3E"/>
    <w:rsid w:val="00942A29"/>
    <w:rsid w:val="00957689"/>
    <w:rsid w:val="00957A1A"/>
    <w:rsid w:val="0096305B"/>
    <w:rsid w:val="00992BD8"/>
    <w:rsid w:val="009959CF"/>
    <w:rsid w:val="00996951"/>
    <w:rsid w:val="009A21AE"/>
    <w:rsid w:val="009A7EBF"/>
    <w:rsid w:val="009B3809"/>
    <w:rsid w:val="009B5F1B"/>
    <w:rsid w:val="009B770E"/>
    <w:rsid w:val="009C2B7F"/>
    <w:rsid w:val="009D0DB4"/>
    <w:rsid w:val="009D6747"/>
    <w:rsid w:val="009E1430"/>
    <w:rsid w:val="009F3C61"/>
    <w:rsid w:val="00A03013"/>
    <w:rsid w:val="00A06A83"/>
    <w:rsid w:val="00A1069E"/>
    <w:rsid w:val="00A20B67"/>
    <w:rsid w:val="00A318C7"/>
    <w:rsid w:val="00A51607"/>
    <w:rsid w:val="00A56B75"/>
    <w:rsid w:val="00A67413"/>
    <w:rsid w:val="00A72FE2"/>
    <w:rsid w:val="00AA06DA"/>
    <w:rsid w:val="00AB22FD"/>
    <w:rsid w:val="00AB507F"/>
    <w:rsid w:val="00AC7778"/>
    <w:rsid w:val="00AE017E"/>
    <w:rsid w:val="00AE57BD"/>
    <w:rsid w:val="00AF7EC9"/>
    <w:rsid w:val="00B13622"/>
    <w:rsid w:val="00B14164"/>
    <w:rsid w:val="00B172EC"/>
    <w:rsid w:val="00B4464A"/>
    <w:rsid w:val="00B50547"/>
    <w:rsid w:val="00B57D8E"/>
    <w:rsid w:val="00B70831"/>
    <w:rsid w:val="00B70FFA"/>
    <w:rsid w:val="00B73865"/>
    <w:rsid w:val="00B7497B"/>
    <w:rsid w:val="00BB50ED"/>
    <w:rsid w:val="00BB7AF1"/>
    <w:rsid w:val="00BD768A"/>
    <w:rsid w:val="00BE596B"/>
    <w:rsid w:val="00BF4CCB"/>
    <w:rsid w:val="00BF7DF0"/>
    <w:rsid w:val="00C11A67"/>
    <w:rsid w:val="00C12DE1"/>
    <w:rsid w:val="00C16558"/>
    <w:rsid w:val="00C206CF"/>
    <w:rsid w:val="00C2587C"/>
    <w:rsid w:val="00C53A51"/>
    <w:rsid w:val="00C55103"/>
    <w:rsid w:val="00C605A8"/>
    <w:rsid w:val="00C61B30"/>
    <w:rsid w:val="00C63CB1"/>
    <w:rsid w:val="00C760DD"/>
    <w:rsid w:val="00C82950"/>
    <w:rsid w:val="00C90BBC"/>
    <w:rsid w:val="00C91001"/>
    <w:rsid w:val="00CA19F0"/>
    <w:rsid w:val="00CA1A2B"/>
    <w:rsid w:val="00CC0407"/>
    <w:rsid w:val="00CC1C77"/>
    <w:rsid w:val="00CC4CB0"/>
    <w:rsid w:val="00CC5EE7"/>
    <w:rsid w:val="00CC654A"/>
    <w:rsid w:val="00CD1969"/>
    <w:rsid w:val="00CD457E"/>
    <w:rsid w:val="00CD4EFE"/>
    <w:rsid w:val="00CD7785"/>
    <w:rsid w:val="00CE1672"/>
    <w:rsid w:val="00CF1DF5"/>
    <w:rsid w:val="00D075B2"/>
    <w:rsid w:val="00D1116B"/>
    <w:rsid w:val="00D112C3"/>
    <w:rsid w:val="00D22E1E"/>
    <w:rsid w:val="00D316D8"/>
    <w:rsid w:val="00D34C2D"/>
    <w:rsid w:val="00D44956"/>
    <w:rsid w:val="00D46E27"/>
    <w:rsid w:val="00D57E74"/>
    <w:rsid w:val="00D716D7"/>
    <w:rsid w:val="00D718D3"/>
    <w:rsid w:val="00D71901"/>
    <w:rsid w:val="00D74698"/>
    <w:rsid w:val="00D76D71"/>
    <w:rsid w:val="00D80B02"/>
    <w:rsid w:val="00DA5B17"/>
    <w:rsid w:val="00DB2126"/>
    <w:rsid w:val="00DD05C7"/>
    <w:rsid w:val="00DD2B0B"/>
    <w:rsid w:val="00DE50DD"/>
    <w:rsid w:val="00DE51A2"/>
    <w:rsid w:val="00DF66EB"/>
    <w:rsid w:val="00DF762C"/>
    <w:rsid w:val="00E01DE0"/>
    <w:rsid w:val="00E06912"/>
    <w:rsid w:val="00E144AD"/>
    <w:rsid w:val="00E21473"/>
    <w:rsid w:val="00E226CA"/>
    <w:rsid w:val="00E25167"/>
    <w:rsid w:val="00E35B4A"/>
    <w:rsid w:val="00E37840"/>
    <w:rsid w:val="00E4531F"/>
    <w:rsid w:val="00E470A3"/>
    <w:rsid w:val="00E52535"/>
    <w:rsid w:val="00E531C0"/>
    <w:rsid w:val="00E540A9"/>
    <w:rsid w:val="00E65E07"/>
    <w:rsid w:val="00E66744"/>
    <w:rsid w:val="00E7052C"/>
    <w:rsid w:val="00E80D1F"/>
    <w:rsid w:val="00E8131F"/>
    <w:rsid w:val="00E96DE5"/>
    <w:rsid w:val="00EA4115"/>
    <w:rsid w:val="00EB7B1B"/>
    <w:rsid w:val="00ED00E4"/>
    <w:rsid w:val="00EE0E02"/>
    <w:rsid w:val="00EF60C2"/>
    <w:rsid w:val="00F0681C"/>
    <w:rsid w:val="00F214C3"/>
    <w:rsid w:val="00F31216"/>
    <w:rsid w:val="00F3270D"/>
    <w:rsid w:val="00F410D0"/>
    <w:rsid w:val="00F41DE9"/>
    <w:rsid w:val="00F5411F"/>
    <w:rsid w:val="00F55E54"/>
    <w:rsid w:val="00F625A8"/>
    <w:rsid w:val="00F714AD"/>
    <w:rsid w:val="00F829E2"/>
    <w:rsid w:val="00F95EEF"/>
    <w:rsid w:val="00FA1B03"/>
    <w:rsid w:val="00FA6EC7"/>
    <w:rsid w:val="00FB5313"/>
    <w:rsid w:val="00FD535D"/>
    <w:rsid w:val="00FE4F6B"/>
    <w:rsid w:val="00FF0BAA"/>
    <w:rsid w:val="00FF2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F6364E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70FFA"/>
    <w:rPr>
      <w:color w:val="808080"/>
    </w:rPr>
  </w:style>
  <w:style w:type="paragraph" w:customStyle="1" w:styleId="FC26F688FA444A67A81D22197F95A2E5">
    <w:name w:val="FC26F688FA444A67A81D22197F95A2E5"/>
    <w:rsid w:val="00C605A8"/>
  </w:style>
  <w:style w:type="paragraph" w:customStyle="1" w:styleId="5BD5430F432F4EA9922476EB05D23630">
    <w:name w:val="5BD5430F432F4EA9922476EB05D23630"/>
    <w:rsid w:val="00C605A8"/>
  </w:style>
  <w:style w:type="paragraph" w:customStyle="1" w:styleId="2968C09E61764C6E9028C44FD2F703ED">
    <w:name w:val="2968C09E61764C6E9028C44FD2F703ED"/>
    <w:rsid w:val="00B70FFA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IDS Color Scheme">
      <a:dk1>
        <a:srgbClr val="262626"/>
      </a:dk1>
      <a:lt1>
        <a:sysClr val="window" lastClr="FFFFFF"/>
      </a:lt1>
      <a:dk2>
        <a:srgbClr val="005691"/>
      </a:dk2>
      <a:lt2>
        <a:srgbClr val="EEECE1"/>
      </a:lt2>
      <a:accent1>
        <a:srgbClr val="005691"/>
      </a:accent1>
      <a:accent2>
        <a:srgbClr val="1983C6"/>
      </a:accent2>
      <a:accent3>
        <a:srgbClr val="B0CE37"/>
      </a:accent3>
      <a:accent4>
        <a:srgbClr val="FE19FF"/>
      </a:accent4>
      <a:accent5>
        <a:srgbClr val="4F81BD"/>
      </a:accent5>
      <a:accent6>
        <a:srgbClr val="F79646"/>
      </a:accent6>
      <a:hlink>
        <a:srgbClr val="E36C09"/>
      </a:hlink>
      <a:folHlink>
        <a:srgbClr val="FFC00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cb5c5a-8722-4a70-b009-024bc729e348">
      <Terms xmlns="http://schemas.microsoft.com/office/infopath/2007/PartnerControls"/>
    </lcf76f155ced4ddcb4097134ff3c332f>
    <TaxCatchAll xmlns="b77c4627-432e-4615-b40f-8669b0c59e04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8874F72192E844BBAF6A5BD7B7215B" ma:contentTypeVersion="13" ma:contentTypeDescription="Create a new document." ma:contentTypeScope="" ma:versionID="51a5cf832416ab76d5b4a16e17a2b6ac">
  <xsd:schema xmlns:xsd="http://www.w3.org/2001/XMLSchema" xmlns:xs="http://www.w3.org/2001/XMLSchema" xmlns:p="http://schemas.microsoft.com/office/2006/metadata/properties" xmlns:ns1="http://schemas.microsoft.com/sharepoint/v3" xmlns:ns2="12cb5c5a-8722-4a70-b009-024bc729e348" xmlns:ns3="b77c4627-432e-4615-b40f-8669b0c59e04" targetNamespace="http://schemas.microsoft.com/office/2006/metadata/properties" ma:root="true" ma:fieldsID="39ff5c8020eb067206569cecb0398117" ns1:_="" ns2:_="" ns3:_="">
    <xsd:import namespace="http://schemas.microsoft.com/sharepoint/v3"/>
    <xsd:import namespace="12cb5c5a-8722-4a70-b009-024bc729e348"/>
    <xsd:import namespace="b77c4627-432e-4615-b40f-8669b0c59e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cb5c5a-8722-4a70-b009-024bc729e3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8238982-389d-436a-817a-bf58b9b7a9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7c4627-432e-4615-b40f-8669b0c59e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ce9368-e189-489d-9b07-988724b24c0e}" ma:internalName="TaxCatchAll" ma:showField="CatchAllData" ma:web="b77c4627-432e-4615-b40f-8669b0c59e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69022EF-B9FE-42DF-B5C5-7B868C09B933}">
  <ds:schemaRefs>
    <ds:schemaRef ds:uri="http://schemas.microsoft.com/office/2006/metadata/properties"/>
    <ds:schemaRef ds:uri="http://schemas.microsoft.com/office/infopath/2007/PartnerControls"/>
    <ds:schemaRef ds:uri="12cb5c5a-8722-4a70-b009-024bc729e348"/>
    <ds:schemaRef ds:uri="b77c4627-432e-4615-b40f-8669b0c59e04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23F276DE-8469-44C8-A4A2-68AE44866ED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2091C6F-F922-416F-8CEE-5B87E9180DC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9D574E3-ECA3-4544-8248-033D31A3C9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2cb5c5a-8722-4a70-b009-024bc729e348"/>
    <ds:schemaRef ds:uri="b77c4627-432e-4615-b40f-8669b0c59e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MeetingMinutesTemplate</Template>
  <TotalTime>64</TotalTime>
  <Pages>2</Pages>
  <Words>553</Words>
  <Characters>2699</Characters>
  <Application>Microsoft Office Word</Application>
  <DocSecurity>0</DocSecurity>
  <Lines>105</Lines>
  <Paragraphs>83</Paragraphs>
  <ScaleCrop>false</ScaleCrop>
  <Company/>
  <LinksUpToDate>false</LinksUpToDate>
  <CharactersWithSpaces>3197</CharactersWithSpaces>
  <SharedDoc>false</SharedDoc>
  <HLinks>
    <vt:vector size="36" baseType="variant">
      <vt:variant>
        <vt:i4>6750327</vt:i4>
      </vt:variant>
      <vt:variant>
        <vt:i4>15</vt:i4>
      </vt:variant>
      <vt:variant>
        <vt:i4>0</vt:i4>
      </vt:variant>
      <vt:variant>
        <vt:i4>5</vt:i4>
      </vt:variant>
      <vt:variant>
        <vt:lpwstr>https://lucid.app/lucidchart/c42f665d-cd7e-4533-804f-83b5594e53d5/edit?page=0_0&amp;invitationId=inv_6d10b901-14ab-4eb9-8e4e-e911a52fd49e</vt:lpwstr>
      </vt:variant>
      <vt:variant>
        <vt:lpwstr/>
      </vt:variant>
      <vt:variant>
        <vt:i4>1507358</vt:i4>
      </vt:variant>
      <vt:variant>
        <vt:i4>12</vt:i4>
      </vt:variant>
      <vt:variant>
        <vt:i4>0</vt:i4>
      </vt:variant>
      <vt:variant>
        <vt:i4>5</vt:i4>
      </vt:variant>
      <vt:variant>
        <vt:lpwstr>https://idsabbadox.sharepoint.com/:f:/r/teams/MANA/Shared Documents/MANA - AbbaDox RIS Project/Workflow Reviews?csf=1&amp;web=1&amp;e=Kln4aQ</vt:lpwstr>
      </vt:variant>
      <vt:variant>
        <vt:lpwstr/>
      </vt:variant>
      <vt:variant>
        <vt:i4>3014735</vt:i4>
      </vt:variant>
      <vt:variant>
        <vt:i4>9</vt:i4>
      </vt:variant>
      <vt:variant>
        <vt:i4>0</vt:i4>
      </vt:variant>
      <vt:variant>
        <vt:i4>5</vt:i4>
      </vt:variant>
      <vt:variant>
        <vt:lpwstr>https://idsabbadox.sharepoint.com/:x:/t/MANA/EQ4t27fDHI9BkyU8zfUthI0BM_TtRzXb4S8dtItGljZ-5Q?CID=740a4f7a-f49b-e349-32a3-9418544ebbd0&amp;e=4%3AlUdD5w&amp;at=9</vt:lpwstr>
      </vt:variant>
      <vt:variant>
        <vt:lpwstr/>
      </vt:variant>
      <vt:variant>
        <vt:i4>3735560</vt:i4>
      </vt:variant>
      <vt:variant>
        <vt:i4>6</vt:i4>
      </vt:variant>
      <vt:variant>
        <vt:i4>0</vt:i4>
      </vt:variant>
      <vt:variant>
        <vt:i4>5</vt:i4>
      </vt:variant>
      <vt:variant>
        <vt:lpwstr>https://idsabbadox.sharepoint.com/:x:/r/teams/MANA/_layouts/15/Doc.aspx?sourcedoc=%7BB7DB2D0E-1CC3-418F-9325-3CCDF52D848D%7D&amp;file=MANA%20Setup%20Workbook.xlsx&amp;action=default&amp;mobileredirect=true</vt:lpwstr>
      </vt:variant>
      <vt:variant>
        <vt:lpwstr/>
      </vt:variant>
      <vt:variant>
        <vt:i4>720927</vt:i4>
      </vt:variant>
      <vt:variant>
        <vt:i4>3</vt:i4>
      </vt:variant>
      <vt:variant>
        <vt:i4>0</vt:i4>
      </vt:variant>
      <vt:variant>
        <vt:i4>5</vt:i4>
      </vt:variant>
      <vt:variant>
        <vt:lpwstr>https://idsabbadox.sharepoint.com/teams/MANA/Shared Documents/Forms/AllItems.aspx?id=%2Fteams%2FMANA%2FShared%20Documents%2FMANA%20%2D%20AbbaDox%20RIS%20Project&amp;viewid=05fc5ec9%2D6697%2D4229%2D8a07%2D923d85c91320</vt:lpwstr>
      </vt:variant>
      <vt:variant>
        <vt:lpwstr/>
      </vt:variant>
      <vt:variant>
        <vt:i4>6815759</vt:i4>
      </vt:variant>
      <vt:variant>
        <vt:i4>0</vt:i4>
      </vt:variant>
      <vt:variant>
        <vt:i4>0</vt:i4>
      </vt:variant>
      <vt:variant>
        <vt:i4>5</vt:i4>
      </vt:variant>
      <vt:variant>
        <vt:lpwstr>https://teams.microsoft.com/l/meetup-join/19%3ameeting_MTUxMzEzYjMtMTE2Yi00ZWMzLTk2NDAtZjQyMzdhYWZhY2Iz%40thread.v2/0?context=%7b%22Tid%22%3a%2217857e43-5020-4fed-b1b7-e78c63ccc93e%22%2c%22Oid%22%3a%22605f8c34-4b37-486b-b377-e0f451ec8e47%22%7d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Campbell</dc:creator>
  <cp:keywords/>
  <dc:description/>
  <cp:lastModifiedBy>Ruben Gonzalez</cp:lastModifiedBy>
  <cp:revision>29</cp:revision>
  <cp:lastPrinted>2017-08-16T14:23:00Z</cp:lastPrinted>
  <dcterms:created xsi:type="dcterms:W3CDTF">2026-03-18T13:59:00Z</dcterms:created>
  <dcterms:modified xsi:type="dcterms:W3CDTF">2026-03-25T13:04:00Z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0x010100E88874F72192E844BBAF6A5BD7B7215B</vt:lpwstr>
  </property>
  <property fmtid="{D5CDD505-2E9C-101B-9397-08002B2CF9AE}" pid="3" name="MediaServiceImageTags">
    <vt:lpwstr/>
  </property>
  <property fmtid="{D5CDD505-2E9C-101B-9397-08002B2CF9AE}" pid="4" name="Order">
    <vt:r8>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