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2F3C8BF0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0-13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1F092D">
                  <w:rPr>
                    <w:rFonts w:cs="Segoe UI"/>
                  </w:rPr>
                  <w:t>Monday, October 13,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DD45593" w14:textId="395078B4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Technologist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C1C009D" w14:textId="2791436C" w:rsidR="0079129A" w:rsidRDefault="0079129A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BC0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43C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6010525" w14:textId="3B898ADE" w:rsidR="00AE22F4" w:rsidRDefault="00AE22F4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9/11</w:t>
            </w:r>
            <w:r w:rsidR="00F935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F430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BC0DF62" w14:textId="435DBE22" w:rsidR="000E32F7" w:rsidRDefault="000E32F7" w:rsidP="000E32F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027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with techs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10/10</w:t>
            </w:r>
          </w:p>
          <w:p w14:paraId="4EA8A987" w14:textId="07842093" w:rsidR="00893FCA" w:rsidRDefault="00893FCA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</w:t>
            </w:r>
            <w:r w:rsidR="00074B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3110D0D" w14:textId="5BBBBDBC" w:rsidR="0008061B" w:rsidRDefault="003B4DBA" w:rsidP="0008061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10/02</w:t>
            </w:r>
            <w:r w:rsidR="002413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-10/9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12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</w:t>
            </w:r>
            <w:r w:rsidR="00A027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912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027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35DAF4D" w14:textId="76DF5B2C" w:rsidR="0006039D" w:rsidRDefault="0006039D" w:rsidP="000603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Lung </w:t>
            </w:r>
            <w:r w:rsidR="00F9504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Follow Up </w:t>
            </w:r>
            <w:r w:rsidR="008247C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</w:t>
            </w:r>
          </w:p>
          <w:p w14:paraId="718CDE8F" w14:textId="2B6BD4BF" w:rsidR="00F9504C" w:rsidRDefault="00F9504C" w:rsidP="00F9504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7C594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</w:t>
            </w:r>
            <w:r w:rsidR="00F577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094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09</w:t>
            </w:r>
            <w:r w:rsidR="00F577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</w:t>
            </w:r>
            <w:r w:rsidR="008247C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076EC2BC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AB3A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094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New</w:t>
            </w:r>
          </w:p>
          <w:p w14:paraId="0EFB6C20" w14:textId="672F44AF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378CE5EB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Merge PACS.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</w:p>
          <w:p w14:paraId="37BFC84F" w14:textId="4983182E" w:rsidR="00BD17B3" w:rsidRPr="00583EED" w:rsidRDefault="009F15E1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</w:t>
            </w:r>
            <w:r w:rsidR="005C24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32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weekly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meeting</w:t>
            </w:r>
            <w:r w:rsidR="00332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cadence – </w:t>
            </w:r>
            <w:r w:rsidR="005D1EF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 progress</w:t>
            </w:r>
            <w:r w:rsidR="00D77E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C0BFE4C" w14:textId="03D5F31C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</w:p>
          <w:p w14:paraId="27CD0BB2" w14:textId="68FA817B" w:rsidR="00C42628" w:rsidRPr="00BD17B3" w:rsidRDefault="00C42628" w:rsidP="00BD17B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B46DE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08 </w:t>
            </w:r>
            <w:r w:rsidR="001D67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Cisco Server acces</w:t>
            </w:r>
            <w:r w:rsidR="00FE6B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 required</w:t>
            </w:r>
            <w:r w:rsidR="00A070C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additional users, mana - Completed</w:t>
            </w:r>
          </w:p>
          <w:p w14:paraId="242AF98B" w14:textId="449867A3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</w:p>
          <w:p w14:paraId="5E11DA76" w14:textId="65E47B2F" w:rsidR="00E26763" w:rsidRPr="00091805" w:rsidRDefault="00E26763" w:rsidP="00E2676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10/08 Metting Thursday at 3.00 PM EST</w:t>
            </w:r>
          </w:p>
          <w:p w14:paraId="1FB40A16" w14:textId="71F0CBD6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Wed. at 3.00 PM EST</w:t>
            </w:r>
          </w:p>
          <w:p w14:paraId="1F7E94E0" w14:textId="4DEF7DF1" w:rsidR="003E4DBD" w:rsidRPr="00091805" w:rsidRDefault="003E4DBD" w:rsidP="0009180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F62B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08 Metting today at 3.00 PM EST</w:t>
            </w:r>
          </w:p>
          <w:p w14:paraId="2E165B63" w14:textId="27847314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</w:p>
          <w:p w14:paraId="784BB731" w14:textId="1E2EA474" w:rsidR="00712971" w:rsidRPr="00C0098F" w:rsidRDefault="007B114F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Flatiron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In Progress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ETA 10/15</w:t>
            </w: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1BD7EF1A" w14:textId="4A3A8BE6" w:rsidR="00757ABE" w:rsidRPr="00924864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9/11 AbbaDox pending on samples from Merge, AbbaDox </w:t>
            </w:r>
            <w:r w:rsidR="00F44F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44F2E" w:rsidRPr="00F44F2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Follow up required.</w:t>
            </w:r>
          </w:p>
          <w:p w14:paraId="714685A5" w14:textId="30376560" w:rsidR="00757ABE" w:rsidRPr="00E57E4B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</w:p>
          <w:p w14:paraId="51ADAA9C" w14:textId="27E3F83F" w:rsidR="0065141F" w:rsidRDefault="0065141F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Combo Co</w:t>
            </w:r>
            <w:r w:rsidR="009324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des</w:t>
            </w:r>
          </w:p>
          <w:p w14:paraId="67C3BD37" w14:textId="1F3B0F78" w:rsidR="0093243C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10/1 - Completed</w:t>
            </w:r>
          </w:p>
          <w:p w14:paraId="7ED4EF67" w14:textId="5EB0491F" w:rsidR="0093243C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10/1 - Completed</w:t>
            </w:r>
          </w:p>
          <w:p w14:paraId="1DC810FE" w14:textId="0B9E4444" w:rsidR="00526554" w:rsidRPr="00C049FF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018DC51A" w:rsidR="002E4FF5" w:rsidRPr="002E4FF5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D762E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18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</w:t>
            </w:r>
            <w:r w:rsidR="00B072B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3F4AC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51425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  <w:r w:rsidR="00DB17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5C0CC38" w14:textId="2F5CE852" w:rsidR="00D11FE0" w:rsidRPr="00D11FE0" w:rsidRDefault="002E4FF5" w:rsidP="00D11FE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 </w:t>
            </w:r>
            <w:r w:rsidR="00060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Amanda Revisiting Questionnaires</w:t>
            </w:r>
            <w:r w:rsidR="001A6BA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00B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02896AF" w14:textId="0E5DC85B" w:rsidR="00526554" w:rsidRPr="00C049FF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 xml:space="preserve">Resource </w:t>
            </w:r>
            <w:r w:rsidR="00526554"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29C41E4D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9/15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9/29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22DAE346" w:rsidR="009074F8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0E0E4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10CB7A0" w14:textId="5AFB2A64" w:rsidR="004B2984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5F72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F5D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923A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9D684BC" w14:textId="4B1C0F3E" w:rsidR="00757ABE" w:rsidRPr="00C049FF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Complex </w:t>
            </w:r>
            <w:r w:rsidR="00703260" w:rsidRPr="00C049F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Scheduling </w:t>
            </w:r>
            <w:r w:rsidRPr="00C049F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Rules</w:t>
            </w:r>
          </w:p>
          <w:p w14:paraId="51035B4F" w14:textId="54534A14" w:rsidR="00E85166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5630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– 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7040415D" w14:textId="02C062B6" w:rsidR="00972368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</w:t>
            </w:r>
            <w:r w:rsidR="004B29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</w:t>
            </w:r>
          </w:p>
          <w:p w14:paraId="135D9EAB" w14:textId="0BFE1389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/1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11286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In Progress</w:t>
            </w:r>
          </w:p>
          <w:p w14:paraId="22C4CB55" w14:textId="35DDAD7A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9/19</w:t>
            </w:r>
            <w:r w:rsidR="006C24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653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– In Progress</w:t>
            </w:r>
          </w:p>
          <w:p w14:paraId="14BCC544" w14:textId="238A657E" w:rsidR="00590CBC" w:rsidRDefault="00FB734A" w:rsidP="00590CB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Rooms and Resources</w:t>
            </w:r>
          </w:p>
          <w:p w14:paraId="1A121B6F" w14:textId="5BEEF166" w:rsidR="00FB734A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26F9E535" w14:textId="71B56AC3" w:rsidR="000210AC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</w:p>
          <w:p w14:paraId="5290E35D" w14:textId="66DB87D9" w:rsidR="006B6DD4" w:rsidRDefault="006B6DD4" w:rsidP="006B6DD4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Local Procedures</w:t>
            </w:r>
          </w:p>
          <w:p w14:paraId="46BFE496" w14:textId="64BCBD6D" w:rsidR="006B6DD4" w:rsidRDefault="00F40845" w:rsidP="006B6DD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10/8 IC – AbbaDox to review MRI procedures missing in Local Procedures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9/18 Upload registration documents to Reforma folder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0E3EC275" w14:textId="0F5A8DBB" w:rsidR="000B3C57" w:rsidRDefault="005752A7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43C5CE01" w14:textId="30441723" w:rsidR="005752A7" w:rsidRDefault="005752A7" w:rsidP="005752A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A0B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2BC205E" w14:textId="2EA33E86" w:rsidR="00BA0BB8" w:rsidRDefault="00143C5E" w:rsidP="00143C5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Edit Report Functionality</w:t>
            </w:r>
          </w:p>
          <w:p w14:paraId="3B54C6E8" w14:textId="30C777CE" w:rsidR="00143C5E" w:rsidRPr="005752A7" w:rsidRDefault="00143C5E" w:rsidP="00143C5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Functionality needs to enable</w:t>
            </w:r>
            <w:r w:rsidR="005A2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59B5A3C4" w14:textId="1D9B7E05" w:rsidR="0059732F" w:rsidRPr="005B1181" w:rsidRDefault="00A85C5A" w:rsidP="005B1181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>ScanDox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5B1181">
              <w:t xml:space="preserve"> </w:t>
            </w:r>
            <w:r w:rsidR="005B1181" w:rsidRPr="0084732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required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.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AA20" w14:textId="77777777" w:rsidR="006D0067" w:rsidRDefault="006D0067" w:rsidP="00C60D2C">
      <w:pPr>
        <w:spacing w:after="0" w:line="240" w:lineRule="auto"/>
      </w:pPr>
      <w:r>
        <w:separator/>
      </w:r>
    </w:p>
  </w:endnote>
  <w:endnote w:type="continuationSeparator" w:id="0">
    <w:p w14:paraId="71115E84" w14:textId="77777777" w:rsidR="006D0067" w:rsidRDefault="006D0067" w:rsidP="00C60D2C">
      <w:pPr>
        <w:spacing w:after="0" w:line="240" w:lineRule="auto"/>
      </w:pPr>
      <w:r>
        <w:continuationSeparator/>
      </w:r>
    </w:p>
  </w:endnote>
  <w:endnote w:type="continuationNotice" w:id="1">
    <w:p w14:paraId="0EFC22F9" w14:textId="77777777" w:rsidR="006D0067" w:rsidRDefault="006D00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FEEC8" w14:textId="77777777" w:rsidR="006D0067" w:rsidRDefault="006D0067" w:rsidP="00C60D2C">
      <w:pPr>
        <w:spacing w:after="0" w:line="240" w:lineRule="auto"/>
      </w:pPr>
      <w:r>
        <w:separator/>
      </w:r>
    </w:p>
  </w:footnote>
  <w:footnote w:type="continuationSeparator" w:id="0">
    <w:p w14:paraId="723B028E" w14:textId="77777777" w:rsidR="006D0067" w:rsidRDefault="006D0067" w:rsidP="00C60D2C">
      <w:pPr>
        <w:spacing w:after="0" w:line="240" w:lineRule="auto"/>
      </w:pPr>
      <w:r>
        <w:continuationSeparator/>
      </w:r>
    </w:p>
  </w:footnote>
  <w:footnote w:type="continuationNotice" w:id="1">
    <w:p w14:paraId="4911D57F" w14:textId="77777777" w:rsidR="006D0067" w:rsidRDefault="006D00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6039D"/>
    <w:rsid w:val="000605C9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4FF1"/>
    <w:rsid w:val="00105DAD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23E"/>
    <w:rsid w:val="001A4A81"/>
    <w:rsid w:val="001A5545"/>
    <w:rsid w:val="001A59E5"/>
    <w:rsid w:val="001A5CE6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C0010"/>
    <w:rsid w:val="001C01AA"/>
    <w:rsid w:val="001C036A"/>
    <w:rsid w:val="001C1122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512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5D64"/>
    <w:rsid w:val="0029607C"/>
    <w:rsid w:val="00296161"/>
    <w:rsid w:val="00296B62"/>
    <w:rsid w:val="00296F30"/>
    <w:rsid w:val="00297D43"/>
    <w:rsid w:val="002A094C"/>
    <w:rsid w:val="002A0BAD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2128"/>
    <w:rsid w:val="005A2611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1181"/>
    <w:rsid w:val="005B236C"/>
    <w:rsid w:val="005B2E41"/>
    <w:rsid w:val="005B4AAB"/>
    <w:rsid w:val="005B4B41"/>
    <w:rsid w:val="005B4D08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22E"/>
    <w:rsid w:val="00685A21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D0067"/>
    <w:rsid w:val="006D0362"/>
    <w:rsid w:val="006D0671"/>
    <w:rsid w:val="006D0F49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9A3"/>
    <w:rsid w:val="00806715"/>
    <w:rsid w:val="00806B0C"/>
    <w:rsid w:val="0080717A"/>
    <w:rsid w:val="0081001F"/>
    <w:rsid w:val="0081034E"/>
    <w:rsid w:val="00810A85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B24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DE6"/>
    <w:rsid w:val="00B46E7F"/>
    <w:rsid w:val="00B47C34"/>
    <w:rsid w:val="00B50547"/>
    <w:rsid w:val="00B5129B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370F"/>
    <w:rsid w:val="00D83EC9"/>
    <w:rsid w:val="00D86C2C"/>
    <w:rsid w:val="00D9013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5109"/>
    <w:rsid w:val="00E557E1"/>
    <w:rsid w:val="00E55887"/>
    <w:rsid w:val="00E56589"/>
    <w:rsid w:val="00E57E4B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2F2D"/>
    <w:rsid w:val="00EE3DFF"/>
    <w:rsid w:val="00EE42B1"/>
    <w:rsid w:val="00EE495D"/>
    <w:rsid w:val="00EE4F12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5B78"/>
    <w:rsid w:val="00F263DD"/>
    <w:rsid w:val="00F2677A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0845"/>
    <w:rsid w:val="00F417B3"/>
    <w:rsid w:val="00F42371"/>
    <w:rsid w:val="00F42FA8"/>
    <w:rsid w:val="00F437A6"/>
    <w:rsid w:val="00F43BB8"/>
    <w:rsid w:val="00F43FD7"/>
    <w:rsid w:val="00F44D83"/>
    <w:rsid w:val="00F44F2E"/>
    <w:rsid w:val="00F4605A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7FF"/>
    <w:rsid w:val="00F71C02"/>
    <w:rsid w:val="00F71EBC"/>
    <w:rsid w:val="00F726FA"/>
    <w:rsid w:val="00F73239"/>
    <w:rsid w:val="00F736A5"/>
    <w:rsid w:val="00F741EA"/>
    <w:rsid w:val="00F76289"/>
    <w:rsid w:val="00F76C15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180F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3672A"/>
    <w:rsid w:val="00F410D0"/>
    <w:rsid w:val="00F41DE9"/>
    <w:rsid w:val="00F55E54"/>
    <w:rsid w:val="00F625A8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2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1C3DF5-76AB-4E14-B28C-E69FD8E76861}"/>
</file>

<file path=customXml/itemProps4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58</TotalTime>
  <Pages>3</Pages>
  <Words>593</Words>
  <Characters>3260</Characters>
  <Application>Microsoft Office Word</Application>
  <DocSecurity>0</DocSecurity>
  <Lines>148</Lines>
  <Paragraphs>137</Paragraphs>
  <ScaleCrop>false</ScaleCrop>
  <Company/>
  <LinksUpToDate>false</LinksUpToDate>
  <CharactersWithSpaces>3716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42</cp:revision>
  <cp:lastPrinted>2017-08-16T14:23:00Z</cp:lastPrinted>
  <dcterms:created xsi:type="dcterms:W3CDTF">2025-10-08T13:41:00Z</dcterms:created>
  <dcterms:modified xsi:type="dcterms:W3CDTF">2025-10-13T15:32:00Z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